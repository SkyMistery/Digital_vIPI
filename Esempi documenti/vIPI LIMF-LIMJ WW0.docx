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42BE5" w14:textId="77777777" w:rsidR="00B5138D" w:rsidRDefault="00B5138D" w:rsidP="00D40775">
      <w:r w:rsidRPr="00F67066">
        <w:rPr>
          <w:noProof/>
        </w:rPr>
        <mc:AlternateContent>
          <mc:Choice Requires="wps">
            <w:drawing>
              <wp:anchor distT="0" distB="0" distL="114300" distR="114300" simplePos="0" relativeHeight="251659264" behindDoc="1" locked="0" layoutInCell="1" allowOverlap="1" wp14:anchorId="766FB284" wp14:editId="36207C46">
                <wp:simplePos x="0" y="0"/>
                <wp:positionH relativeFrom="column">
                  <wp:posOffset>-747386</wp:posOffset>
                </wp:positionH>
                <wp:positionV relativeFrom="paragraph">
                  <wp:posOffset>-954385</wp:posOffset>
                </wp:positionV>
                <wp:extent cx="7600950" cy="10759412"/>
                <wp:effectExtent l="0" t="0" r="19050" b="23495"/>
                <wp:wrapNone/>
                <wp:docPr id="4" name="Rettangolo 4"/>
                <wp:cNvGraphicFramePr/>
                <a:graphic xmlns:a="http://schemas.openxmlformats.org/drawingml/2006/main">
                  <a:graphicData uri="http://schemas.microsoft.com/office/word/2010/wordprocessingShape">
                    <wps:wsp>
                      <wps:cNvSpPr/>
                      <wps:spPr>
                        <a:xfrm>
                          <a:off x="0" y="0"/>
                          <a:ext cx="7600950" cy="10759412"/>
                        </a:xfrm>
                        <a:prstGeom prst="rect">
                          <a:avLst/>
                        </a:prstGeom>
                        <a:solidFill>
                          <a:srgbClr val="0D2C99"/>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70EB6" id="Rettangolo 4" o:spid="_x0000_s1026" style="position:absolute;margin-left:-58.85pt;margin-top:-75.15pt;width:598.5pt;height:847.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" fillcolor="#0d2c99" strokecolor="#1f3763 [1604]" strokeweight="1pt"/>
            </w:pict>
          </mc:Fallback>
        </mc:AlternateContent>
      </w:r>
    </w:p>
    <w:p w14:paraId="00C4A445" w14:textId="77777777" w:rsidR="00B5138D" w:rsidRDefault="00B5138D" w:rsidP="00B5138D"/>
    <w:p w14:paraId="12DEA7C3" w14:textId="77777777" w:rsidR="00B5138D" w:rsidRDefault="00B5138D" w:rsidP="00B5138D"/>
    <w:p w14:paraId="02D69C44" w14:textId="77777777" w:rsidR="00B5138D" w:rsidRDefault="00B5138D" w:rsidP="00B5138D"/>
    <w:p w14:paraId="7E35930F" w14:textId="77777777" w:rsidR="00B5138D" w:rsidRDefault="000E7F2D" w:rsidP="00B5138D">
      <w:r w:rsidRPr="00F67066">
        <w:rPr>
          <w:rFonts w:cs="Poppins"/>
          <w:noProof/>
          <w:color w:val="FFFFFF" w:themeColor="background1"/>
        </w:rPr>
        <w:drawing>
          <wp:anchor distT="0" distB="0" distL="114300" distR="114300" simplePos="0" relativeHeight="251658239" behindDoc="1" locked="0" layoutInCell="1" allowOverlap="1" wp14:anchorId="174C48E6" wp14:editId="64954D42">
            <wp:simplePos x="0" y="0"/>
            <wp:positionH relativeFrom="column">
              <wp:posOffset>-719456</wp:posOffset>
            </wp:positionH>
            <wp:positionV relativeFrom="paragraph">
              <wp:posOffset>47626</wp:posOffset>
            </wp:positionV>
            <wp:extent cx="7922895" cy="2940474"/>
            <wp:effectExtent l="0" t="0" r="0" b="0"/>
            <wp:wrapTight wrapText="bothSides">
              <wp:wrapPolygon edited="0">
                <wp:start x="5401" y="4759"/>
                <wp:lineTo x="5038" y="5318"/>
                <wp:lineTo x="4207" y="6998"/>
                <wp:lineTo x="4103" y="7978"/>
                <wp:lineTo x="3895" y="9517"/>
                <wp:lineTo x="3999" y="11756"/>
                <wp:lineTo x="4518" y="13996"/>
                <wp:lineTo x="4570" y="14416"/>
                <wp:lineTo x="6648" y="16235"/>
                <wp:lineTo x="7063" y="16515"/>
                <wp:lineTo x="11997" y="16515"/>
                <wp:lineTo x="11997" y="16235"/>
                <wp:lineTo x="12361" y="14276"/>
                <wp:lineTo x="12049" y="14136"/>
                <wp:lineTo x="9556" y="13996"/>
                <wp:lineTo x="16204" y="12176"/>
                <wp:lineTo x="16308" y="11756"/>
                <wp:lineTo x="16619" y="9517"/>
                <wp:lineTo x="16464" y="8257"/>
                <wp:lineTo x="16256" y="7278"/>
                <wp:lineTo x="16360" y="6718"/>
                <wp:lineTo x="6388" y="4759"/>
                <wp:lineTo x="5401" y="4759"/>
              </wp:wrapPolygon>
            </wp:wrapTight>
            <wp:docPr id="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emento grafico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947297" cy="2949530"/>
                    </a:xfrm>
                    <a:prstGeom prst="rect">
                      <a:avLst/>
                    </a:prstGeom>
                  </pic:spPr>
                </pic:pic>
              </a:graphicData>
            </a:graphic>
            <wp14:sizeRelH relativeFrom="margin">
              <wp14:pctWidth>0</wp14:pctWidth>
            </wp14:sizeRelH>
            <wp14:sizeRelV relativeFrom="margin">
              <wp14:pctHeight>0</wp14:pctHeight>
            </wp14:sizeRelV>
          </wp:anchor>
        </w:drawing>
      </w:r>
    </w:p>
    <w:p w14:paraId="6857B167" w14:textId="77777777" w:rsidR="00B5138D" w:rsidRDefault="00B5138D" w:rsidP="00F67066">
      <w:pPr>
        <w:rPr>
          <w:rFonts w:cs="Poppins"/>
          <w:color w:val="FFFFFF" w:themeColor="background1"/>
        </w:rPr>
      </w:pPr>
    </w:p>
    <w:p w14:paraId="073DBAD3" w14:textId="77777777" w:rsidR="00B5138D" w:rsidRDefault="00B5138D" w:rsidP="00F67066">
      <w:pPr>
        <w:rPr>
          <w:rFonts w:cs="Poppins"/>
          <w:color w:val="FFFFFF" w:themeColor="background1"/>
        </w:rPr>
      </w:pPr>
    </w:p>
    <w:p w14:paraId="6634F489" w14:textId="77777777" w:rsidR="00B5138D" w:rsidRDefault="00B5138D" w:rsidP="00F67066">
      <w:pPr>
        <w:rPr>
          <w:rFonts w:cs="Poppins"/>
          <w:color w:val="FFFFFF" w:themeColor="background1"/>
        </w:rPr>
      </w:pPr>
    </w:p>
    <w:p w14:paraId="18961B57" w14:textId="77777777" w:rsidR="00A20C99" w:rsidRDefault="00A20C99" w:rsidP="00F67066">
      <w:pPr>
        <w:rPr>
          <w:rFonts w:cs="Poppins"/>
          <w:color w:val="FFFFFF" w:themeColor="background1"/>
        </w:rPr>
      </w:pPr>
    </w:p>
    <w:p w14:paraId="51A39DD7" w14:textId="77777777" w:rsidR="00F67066" w:rsidRDefault="00F67066" w:rsidP="00F67066">
      <w:pPr>
        <w:rPr>
          <w:rFonts w:cs="Poppins"/>
          <w:color w:val="FFFFFF" w:themeColor="background1"/>
        </w:rPr>
      </w:pPr>
    </w:p>
    <w:p w14:paraId="0CEB14A7" w14:textId="77777777" w:rsidR="00893CBC" w:rsidRDefault="00F67066" w:rsidP="00893CBC">
      <w:pPr>
        <w:tabs>
          <w:tab w:val="left" w:pos="900"/>
          <w:tab w:val="left" w:pos="5545"/>
        </w:tabs>
        <w:rPr>
          <w:rFonts w:cs="Poppins"/>
          <w:color w:val="FFFFFF" w:themeColor="background1"/>
        </w:rPr>
      </w:pPr>
      <w:r>
        <w:rPr>
          <w:rFonts w:cs="Poppins"/>
          <w:color w:val="FFFFFF" w:themeColor="background1"/>
        </w:rPr>
        <w:tab/>
      </w:r>
    </w:p>
    <w:p w14:paraId="31841273" w14:textId="77777777" w:rsidR="00893CBC" w:rsidRDefault="00893CBC" w:rsidP="00893CBC">
      <w:pPr>
        <w:tabs>
          <w:tab w:val="left" w:pos="900"/>
          <w:tab w:val="left" w:pos="5545"/>
        </w:tabs>
        <w:rPr>
          <w:rFonts w:cs="Poppins"/>
          <w:color w:val="FFFFFF" w:themeColor="background1"/>
        </w:rPr>
      </w:pPr>
    </w:p>
    <w:p w14:paraId="32C4A011" w14:textId="77777777" w:rsidR="00B5138D" w:rsidRDefault="00B5138D" w:rsidP="00893CBC">
      <w:pPr>
        <w:tabs>
          <w:tab w:val="left" w:pos="900"/>
          <w:tab w:val="left" w:pos="5545"/>
        </w:tabs>
        <w:rPr>
          <w:rFonts w:cs="Poppins"/>
          <w:color w:val="FFFFFF" w:themeColor="background1"/>
        </w:rPr>
      </w:pPr>
    </w:p>
    <w:p w14:paraId="3C3D814B" w14:textId="77777777" w:rsidR="00B5138D" w:rsidRDefault="00B5138D" w:rsidP="00893CBC">
      <w:pPr>
        <w:tabs>
          <w:tab w:val="left" w:pos="900"/>
          <w:tab w:val="left" w:pos="5545"/>
        </w:tabs>
        <w:rPr>
          <w:rFonts w:cs="Poppins"/>
          <w:color w:val="FFFFFF" w:themeColor="background1"/>
        </w:rPr>
      </w:pPr>
    </w:p>
    <w:p w14:paraId="1E960146" w14:textId="77777777" w:rsidR="00B5138D" w:rsidRDefault="00B5138D" w:rsidP="00893CBC">
      <w:pPr>
        <w:tabs>
          <w:tab w:val="left" w:pos="900"/>
          <w:tab w:val="left" w:pos="5545"/>
        </w:tabs>
        <w:rPr>
          <w:rFonts w:cs="Poppins"/>
          <w:color w:val="FFFFFF" w:themeColor="background1"/>
        </w:rPr>
      </w:pPr>
    </w:p>
    <w:p w14:paraId="7BBBAAE6" w14:textId="77777777" w:rsidR="00B5138D" w:rsidRDefault="00B5138D" w:rsidP="00893CBC">
      <w:pPr>
        <w:tabs>
          <w:tab w:val="left" w:pos="900"/>
          <w:tab w:val="left" w:pos="5545"/>
        </w:tabs>
        <w:rPr>
          <w:rFonts w:cs="Poppins"/>
          <w:color w:val="FFFFFF" w:themeColor="background1"/>
        </w:rPr>
      </w:pPr>
    </w:p>
    <w:p w14:paraId="69983CE7" w14:textId="77777777" w:rsidR="00B5138D" w:rsidRDefault="00B5138D" w:rsidP="00893CBC">
      <w:pPr>
        <w:tabs>
          <w:tab w:val="left" w:pos="900"/>
          <w:tab w:val="left" w:pos="5545"/>
        </w:tabs>
        <w:rPr>
          <w:rFonts w:cs="Poppins"/>
          <w:color w:val="FFFFFF" w:themeColor="background1"/>
        </w:rPr>
      </w:pPr>
    </w:p>
    <w:p w14:paraId="106553CB" w14:textId="77777777" w:rsidR="00B5138D" w:rsidRDefault="00B5138D" w:rsidP="00893CBC">
      <w:pPr>
        <w:tabs>
          <w:tab w:val="left" w:pos="900"/>
          <w:tab w:val="left" w:pos="5545"/>
        </w:tabs>
        <w:rPr>
          <w:rFonts w:cs="Poppins"/>
          <w:color w:val="FFFFFF" w:themeColor="background1"/>
        </w:rPr>
      </w:pPr>
      <w:r>
        <w:rPr>
          <w:rFonts w:cs="Poppins"/>
          <w:noProof/>
          <w:color w:val="FFFFFF" w:themeColor="background1"/>
        </w:rPr>
        <mc:AlternateContent>
          <mc:Choice Requires="wps">
            <w:drawing>
              <wp:anchor distT="0" distB="0" distL="114300" distR="114300" simplePos="0" relativeHeight="251661312" behindDoc="1" locked="0" layoutInCell="1" allowOverlap="1" wp14:anchorId="4EC1D589" wp14:editId="7D29CC92">
                <wp:simplePos x="0" y="0"/>
                <wp:positionH relativeFrom="column">
                  <wp:posOffset>489586</wp:posOffset>
                </wp:positionH>
                <wp:positionV relativeFrom="paragraph">
                  <wp:posOffset>128905</wp:posOffset>
                </wp:positionV>
                <wp:extent cx="5105400" cy="1009935"/>
                <wp:effectExtent l="0" t="0" r="19050" b="27305"/>
                <wp:wrapNone/>
                <wp:docPr id="5" name="Rettangolo con angoli arrotondati 5"/>
                <wp:cNvGraphicFramePr/>
                <a:graphic xmlns:a="http://schemas.openxmlformats.org/drawingml/2006/main">
                  <a:graphicData uri="http://schemas.microsoft.com/office/word/2010/wordprocessingShape">
                    <wps:wsp>
                      <wps:cNvSpPr/>
                      <wps:spPr>
                        <a:xfrm>
                          <a:off x="0" y="0"/>
                          <a:ext cx="5105400" cy="1009935"/>
                        </a:xfrm>
                        <a:prstGeom prst="roundRect">
                          <a:avLst/>
                        </a:prstGeom>
                        <a:solidFill>
                          <a:srgbClr val="3C55AC"/>
                        </a:solidFill>
                      </wps:spPr>
                      <wps:style>
                        <a:lnRef idx="2">
                          <a:schemeClr val="accent1">
                            <a:shade val="50000"/>
                          </a:schemeClr>
                        </a:lnRef>
                        <a:fillRef idx="1">
                          <a:schemeClr val="accent1"/>
                        </a:fillRef>
                        <a:effectRef idx="0">
                          <a:schemeClr val="accent1"/>
                        </a:effectRef>
                        <a:fontRef idx="minor">
                          <a:schemeClr val="lt1"/>
                        </a:fontRef>
                      </wps:style>
                      <wps:txbx>
                        <w:txbxContent>
                          <w:bookmarkStart w:id="0" w:name="_Toc229779682" w:displacedByCustomXml="next"/>
                          <w:sdt>
                            <w:sdtPr>
                              <w:rPr>
                                <w:caps/>
                                <w:color w:val="FFFFFF" w:themeColor="background1"/>
                                <w:lang w:val="en-US"/>
                              </w:rPr>
                              <w:alias w:val="Titolo"/>
                              <w:tag w:val=""/>
                              <w:id w:val="1572768973"/>
                              <w:placeholder>
                                <w:docPart w:val="DC8ED9E957BE44FE9B4D3588FA2AAB08"/>
                              </w:placeholder>
                              <w:dataBinding w:prefixMappings="xmlns:ns0='http://purl.org/dc/elements/1.1/' xmlns:ns1='http://schemas.openxmlformats.org/package/2006/metadata/core-properties' " w:xpath="/ns1:coreProperties[1]/ns0:title[1]" w:storeItemID="{6C3C8BC8-F283-45AE-878A-BAB7291924A1}"/>
                              <w:text/>
                            </w:sdtPr>
                            <w:sdtContent>
                              <w:p w14:paraId="35F82158" w14:textId="2345E377" w:rsidR="00B5138D" w:rsidRPr="008F3B80" w:rsidRDefault="008B5D09" w:rsidP="00232363">
                                <w:pPr>
                                  <w:pStyle w:val="Titolo1"/>
                                  <w:jc w:val="center"/>
                                  <w:rPr>
                                    <w:caps/>
                                    <w:color w:val="FFFFFF" w:themeColor="background1"/>
                                    <w:lang w:val="en-US"/>
                                  </w:rPr>
                                </w:pPr>
                                <w:r>
                                  <w:rPr>
                                    <w:caps/>
                                    <w:color w:val="FFFFFF" w:themeColor="background1"/>
                                    <w:lang w:val="en-US"/>
                                  </w:rPr>
                                  <w:t>vIPI Milano WW0</w:t>
                                </w:r>
                              </w:p>
                            </w:sdtContent>
                          </w:sdt>
                          <w:bookmarkEnd w:id="0" w:displacedByCustomXml="prev"/>
                        </w:txbxContent>
                      </wps:txbx>
                      <wps:bodyPr rot="0" spcFirstLastPara="0" vertOverflow="overflow" horzOverflow="overflow" vert="horz" wrap="square" lIns="91440" tIns="45720" rIns="91440" bIns="10800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4EC1D589" id="Rettangolo con angoli arrotondati 5" o:spid="_x0000_s1026" style="position:absolute;left:0;text-align:left;margin-left:38.55pt;margin-top:10.15pt;width:402pt;height:7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" fillcolor="#3c55ac" strokecolor="#1f3763 [1604]" strokeweight="1pt">
                <v:stroke joinstyle="miter"/>
                <v:textbox style="mso-fit-shape-to-text:t" inset=",,,3mm">
                  <w:txbxContent>
                    <w:bookmarkStart w:id="1" w:name="_Toc229779682" w:displacedByCustomXml="next"/>
                    <w:sdt>
                      <w:sdtPr>
                        <w:rPr>
                          <w:caps/>
                          <w:color w:val="FFFFFF" w:themeColor="background1"/>
                          <w:lang w:val="en-US"/>
                        </w:rPr>
                        <w:alias w:val="Titolo"/>
                        <w:tag w:val=""/>
                        <w:id w:val="1572768973"/>
                        <w:placeholder>
                          <w:docPart w:val="DC8ED9E957BE44FE9B4D3588FA2AAB08"/>
                        </w:placeholder>
                        <w:dataBinding w:prefixMappings="xmlns:ns0='http://purl.org/dc/elements/1.1/' xmlns:ns1='http://schemas.openxmlformats.org/package/2006/metadata/core-properties' " w:xpath="/ns1:coreProperties[1]/ns0:title[1]" w:storeItemID="{6C3C8BC8-F283-45AE-878A-BAB7291924A1}"/>
                        <w:text/>
                      </w:sdtPr>
                      <w:sdtContent>
                        <w:p w14:paraId="35F82158" w14:textId="2345E377" w:rsidR="00B5138D" w:rsidRPr="008F3B80" w:rsidRDefault="008B5D09" w:rsidP="00232363">
                          <w:pPr>
                            <w:pStyle w:val="Titolo1"/>
                            <w:jc w:val="center"/>
                            <w:rPr>
                              <w:caps/>
                              <w:color w:val="FFFFFF" w:themeColor="background1"/>
                              <w:lang w:val="en-US"/>
                            </w:rPr>
                          </w:pPr>
                          <w:r>
                            <w:rPr>
                              <w:caps/>
                              <w:color w:val="FFFFFF" w:themeColor="background1"/>
                              <w:lang w:val="en-US"/>
                            </w:rPr>
                            <w:t>vIPI Milano WW0</w:t>
                          </w:r>
                        </w:p>
                      </w:sdtContent>
                    </w:sdt>
                    <w:bookmarkEnd w:id="1" w:displacedByCustomXml="prev"/>
                  </w:txbxContent>
                </v:textbox>
              </v:roundrect>
            </w:pict>
          </mc:Fallback>
        </mc:AlternateContent>
      </w:r>
    </w:p>
    <w:p w14:paraId="1A4C5F7A" w14:textId="77777777" w:rsidR="00B5138D" w:rsidRDefault="00B5138D" w:rsidP="00893CBC">
      <w:pPr>
        <w:tabs>
          <w:tab w:val="left" w:pos="900"/>
          <w:tab w:val="left" w:pos="5545"/>
        </w:tabs>
        <w:rPr>
          <w:rFonts w:cs="Poppins"/>
          <w:color w:val="FFFFFF" w:themeColor="background1"/>
        </w:rPr>
      </w:pPr>
    </w:p>
    <w:p w14:paraId="7EF77ECB" w14:textId="77777777" w:rsidR="00B5138D" w:rsidRDefault="00B5138D" w:rsidP="00893CBC">
      <w:pPr>
        <w:tabs>
          <w:tab w:val="left" w:pos="900"/>
          <w:tab w:val="left" w:pos="5545"/>
        </w:tabs>
        <w:rPr>
          <w:rFonts w:cs="Poppins"/>
          <w:color w:val="FFFFFF" w:themeColor="background1"/>
        </w:rPr>
      </w:pPr>
    </w:p>
    <w:p w14:paraId="77C829C7" w14:textId="77777777" w:rsidR="00B5138D" w:rsidRDefault="00B5138D" w:rsidP="00893CBC">
      <w:pPr>
        <w:tabs>
          <w:tab w:val="left" w:pos="900"/>
          <w:tab w:val="left" w:pos="5545"/>
        </w:tabs>
        <w:rPr>
          <w:rFonts w:cs="Poppins"/>
          <w:color w:val="FFFFFF" w:themeColor="background1"/>
        </w:rPr>
      </w:pPr>
    </w:p>
    <w:p w14:paraId="54F7B732" w14:textId="77777777" w:rsidR="00B5138D" w:rsidRDefault="00B5138D" w:rsidP="00893CBC">
      <w:pPr>
        <w:tabs>
          <w:tab w:val="left" w:pos="900"/>
          <w:tab w:val="left" w:pos="5545"/>
        </w:tabs>
        <w:rPr>
          <w:rFonts w:cs="Poppins"/>
          <w:color w:val="FFFFFF" w:themeColor="background1"/>
        </w:rPr>
      </w:pPr>
      <w:r>
        <w:rPr>
          <w:rFonts w:cs="Poppins"/>
          <w:noProof/>
          <w:color w:val="FFFFFF" w:themeColor="background1"/>
        </w:rPr>
        <mc:AlternateContent>
          <mc:Choice Requires="wps">
            <w:drawing>
              <wp:anchor distT="0" distB="0" distL="114300" distR="114300" simplePos="0" relativeHeight="251662336" behindDoc="0" locked="0" layoutInCell="1" allowOverlap="1" wp14:anchorId="4799FB25" wp14:editId="794488E3">
                <wp:simplePos x="0" y="0"/>
                <wp:positionH relativeFrom="column">
                  <wp:posOffset>2582668</wp:posOffset>
                </wp:positionH>
                <wp:positionV relativeFrom="paragraph">
                  <wp:posOffset>75963</wp:posOffset>
                </wp:positionV>
                <wp:extent cx="1146307" cy="464024"/>
                <wp:effectExtent l="0" t="0" r="15875" b="26035"/>
                <wp:wrapNone/>
                <wp:docPr id="6" name="Rettangolo con angoli arrotondati 6"/>
                <wp:cNvGraphicFramePr/>
                <a:graphic xmlns:a="http://schemas.openxmlformats.org/drawingml/2006/main">
                  <a:graphicData uri="http://schemas.microsoft.com/office/word/2010/wordprocessingShape">
                    <wps:wsp>
                      <wps:cNvSpPr/>
                      <wps:spPr>
                        <a:xfrm>
                          <a:off x="0" y="0"/>
                          <a:ext cx="1146307" cy="464024"/>
                        </a:xfrm>
                        <a:prstGeom prst="roundRect">
                          <a:avLst/>
                        </a:prstGeom>
                        <a:solidFill>
                          <a:srgbClr val="F9CC2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DD8BF61" w14:textId="55E80959" w:rsidR="00B5138D" w:rsidRPr="00B5138D" w:rsidRDefault="00B5138D" w:rsidP="00B5138D">
                            <w:pPr>
                              <w:spacing w:after="0"/>
                              <w:jc w:val="center"/>
                              <w:rPr>
                                <w:rFonts w:ascii="Nunito Sans ExtraBold" w:hAnsi="Nunito Sans ExtraBold"/>
                                <w:color w:val="0D2C99"/>
                              </w:rPr>
                            </w:pPr>
                            <w:r w:rsidRPr="00B5138D">
                              <w:rPr>
                                <w:rFonts w:ascii="Nunito Sans ExtraBold" w:hAnsi="Nunito Sans ExtraBold"/>
                                <w:color w:val="0D2C99"/>
                              </w:rPr>
                              <w:t xml:space="preserve">V </w:t>
                            </w:r>
                            <w:sdt>
                              <w:sdtPr>
                                <w:rPr>
                                  <w:rFonts w:ascii="Nunito Sans ExtraBold" w:hAnsi="Nunito Sans ExtraBold"/>
                                  <w:color w:val="0D2C99"/>
                                </w:rPr>
                                <w:alias w:val="Stato"/>
                                <w:tag w:val=""/>
                                <w:id w:val="-1326890786"/>
                                <w:dataBinding w:prefixMappings="xmlns:ns0='http://purl.org/dc/elements/1.1/' xmlns:ns1='http://schemas.openxmlformats.org/package/2006/metadata/core-properties' " w:xpath="/ns1:coreProperties[1]/ns1:contentStatus[1]" w:storeItemID="{6C3C8BC8-F283-45AE-878A-BAB7291924A1}"/>
                                <w:text/>
                              </w:sdtPr>
                              <w:sdtContent>
                                <w:r w:rsidR="008B5D09">
                                  <w:rPr>
                                    <w:rFonts w:ascii="Nunito Sans ExtraBold" w:hAnsi="Nunito Sans ExtraBold"/>
                                    <w:color w:val="0D2C99"/>
                                  </w:rPr>
                                  <w:t>26xx</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oundrect w14:anchorId="4799FB25" id="Rettangolo con angoli arrotondati 6" o:spid="_x0000_s1027" style="position:absolute;left:0;text-align:left;margin-left:203.35pt;margin-top:6pt;width:90.25pt;height:3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" fillcolor="#f9cc2c" strokecolor="#1f3763 [1604]" strokeweight="1pt">
                <v:stroke joinstyle="miter"/>
                <v:textbox style="mso-fit-shape-to-text:t">
                  <w:txbxContent>
                    <w:p w14:paraId="7DD8BF61" w14:textId="55E80959" w:rsidR="00B5138D" w:rsidRPr="00B5138D" w:rsidRDefault="00B5138D" w:rsidP="00B5138D">
                      <w:pPr>
                        <w:spacing w:after="0"/>
                        <w:jc w:val="center"/>
                        <w:rPr>
                          <w:rFonts w:ascii="Nunito Sans ExtraBold" w:hAnsi="Nunito Sans ExtraBold"/>
                          <w:color w:val="0D2C99"/>
                        </w:rPr>
                      </w:pPr>
                      <w:r w:rsidRPr="00B5138D">
                        <w:rPr>
                          <w:rFonts w:ascii="Nunito Sans ExtraBold" w:hAnsi="Nunito Sans ExtraBold"/>
                          <w:color w:val="0D2C99"/>
                        </w:rPr>
                        <w:t xml:space="preserve">V </w:t>
                      </w:r>
                      <w:sdt>
                        <w:sdtPr>
                          <w:rPr>
                            <w:rFonts w:ascii="Nunito Sans ExtraBold" w:hAnsi="Nunito Sans ExtraBold"/>
                            <w:color w:val="0D2C99"/>
                          </w:rPr>
                          <w:alias w:val="Stato"/>
                          <w:tag w:val=""/>
                          <w:id w:val="-1326890786"/>
                          <w:dataBinding w:prefixMappings="xmlns:ns0='http://purl.org/dc/elements/1.1/' xmlns:ns1='http://schemas.openxmlformats.org/package/2006/metadata/core-properties' " w:xpath="/ns1:coreProperties[1]/ns1:contentStatus[1]" w:storeItemID="{6C3C8BC8-F283-45AE-878A-BAB7291924A1}"/>
                          <w:text/>
                        </w:sdtPr>
                        <w:sdtContent>
                          <w:r w:rsidR="008B5D09">
                            <w:rPr>
                              <w:rFonts w:ascii="Nunito Sans ExtraBold" w:hAnsi="Nunito Sans ExtraBold"/>
                              <w:color w:val="0D2C99"/>
                            </w:rPr>
                            <w:t>26xx</w:t>
                          </w:r>
                        </w:sdtContent>
                      </w:sdt>
                    </w:p>
                  </w:txbxContent>
                </v:textbox>
              </v:roundrect>
            </w:pict>
          </mc:Fallback>
        </mc:AlternateContent>
      </w:r>
    </w:p>
    <w:p w14:paraId="3E3BD567" w14:textId="77777777" w:rsidR="0027438B" w:rsidRPr="00F67066" w:rsidRDefault="00893CBC" w:rsidP="00893CBC">
      <w:pPr>
        <w:tabs>
          <w:tab w:val="left" w:pos="900"/>
          <w:tab w:val="left" w:pos="5545"/>
        </w:tabs>
        <w:rPr>
          <w:rFonts w:cs="Poppins"/>
          <w:color w:val="FFFFFF" w:themeColor="background1"/>
        </w:rPr>
      </w:pPr>
      <w:r>
        <w:rPr>
          <w:rFonts w:cs="Poppins"/>
          <w:color w:val="FFFFFF" w:themeColor="background1"/>
        </w:rPr>
        <w:tab/>
      </w:r>
    </w:p>
    <w:p w14:paraId="18769AE6" w14:textId="77777777" w:rsidR="0027438B" w:rsidRPr="00F67066" w:rsidRDefault="0027438B">
      <w:pPr>
        <w:rPr>
          <w:rFonts w:cs="Poppins"/>
          <w:color w:val="FFFFFF" w:themeColor="background1"/>
        </w:rPr>
      </w:pPr>
    </w:p>
    <w:p w14:paraId="1921322A" w14:textId="77777777" w:rsidR="0027438B" w:rsidRPr="00F67066" w:rsidRDefault="0027438B">
      <w:pPr>
        <w:rPr>
          <w:rFonts w:cs="Poppins"/>
          <w:color w:val="FFFFFF" w:themeColor="background1"/>
        </w:rPr>
        <w:sectPr w:rsidR="0027438B" w:rsidRPr="00F67066" w:rsidSect="000C56CC">
          <w:pgSz w:w="11906" w:h="16838"/>
          <w:pgMar w:top="1417" w:right="1134" w:bottom="1134" w:left="1134" w:header="708" w:footer="708" w:gutter="0"/>
          <w:cols w:space="708"/>
          <w:titlePg/>
          <w:docGrid w:linePitch="360"/>
        </w:sectPr>
      </w:pPr>
    </w:p>
    <w:bookmarkStart w:id="2" w:name="_Toc229779683" w:displacedByCustomXml="next"/>
    <w:sdt>
      <w:sdtPr>
        <w:rPr>
          <w:rFonts w:ascii="Poppins" w:eastAsiaTheme="minorHAnsi" w:hAnsi="Poppins" w:cstheme="minorBidi"/>
          <w:color w:val="auto"/>
          <w:spacing w:val="0"/>
          <w:kern w:val="0"/>
          <w:sz w:val="24"/>
          <w:szCs w:val="22"/>
        </w:rPr>
        <w:id w:val="897633624"/>
        <w:docPartObj>
          <w:docPartGallery w:val="Table of Contents"/>
          <w:docPartUnique/>
        </w:docPartObj>
      </w:sdtPr>
      <w:sdtEndPr>
        <w:rPr>
          <w:b/>
          <w:bCs/>
          <w:noProof/>
        </w:rPr>
      </w:sdtEndPr>
      <w:sdtContent>
        <w:p w14:paraId="4D1B749E" w14:textId="7E5F4012" w:rsidR="00D40775" w:rsidRPr="00D40775" w:rsidRDefault="00E6774D" w:rsidP="00E6774D">
          <w:pPr>
            <w:pStyle w:val="Titolo"/>
            <w:rPr>
              <w:rStyle w:val="TitoloCarattere"/>
            </w:rPr>
          </w:pPr>
          <w:r>
            <w:t>Sommario</w:t>
          </w:r>
          <w:bookmarkEnd w:id="2"/>
        </w:p>
        <w:p w14:paraId="71AE9323" w14:textId="6A58C8C8" w:rsidR="006B26F0" w:rsidRDefault="00D40775">
          <w:pPr>
            <w:pStyle w:val="Sommario1"/>
            <w:tabs>
              <w:tab w:val="right" w:leader="dot" w:pos="9628"/>
            </w:tabs>
            <w:rPr>
              <w:rFonts w:asciiTheme="minorHAnsi" w:eastAsiaTheme="minorEastAsia" w:hAnsiTheme="minorHAnsi"/>
              <w:noProof/>
              <w:kern w:val="2"/>
              <w:szCs w:val="24"/>
              <w:lang w:eastAsia="it-IT"/>
              <w14:ligatures w14:val="standardContextual"/>
            </w:rPr>
          </w:pPr>
          <w:r>
            <w:fldChar w:fldCharType="begin"/>
          </w:r>
          <w:r>
            <w:instrText xml:space="preserve"> TOC \o "1-3" \h \z \u </w:instrText>
          </w:r>
          <w:r>
            <w:fldChar w:fldCharType="separate"/>
          </w:r>
          <w:hyperlink w:anchor="_Toc229779682" w:history="1">
            <w:r w:rsidR="006B26F0" w:rsidRPr="00907FF1">
              <w:rPr>
                <w:rStyle w:val="Collegamentoipertestuale"/>
                <w:caps/>
                <w:noProof/>
                <w:lang w:val="en-US"/>
              </w:rPr>
              <w:t>vIPI Milano WW0</w:t>
            </w:r>
            <w:r w:rsidR="006B26F0">
              <w:rPr>
                <w:noProof/>
                <w:webHidden/>
              </w:rPr>
              <w:tab/>
            </w:r>
            <w:r w:rsidR="006B26F0">
              <w:rPr>
                <w:noProof/>
                <w:webHidden/>
              </w:rPr>
              <w:fldChar w:fldCharType="begin"/>
            </w:r>
            <w:r w:rsidR="006B26F0">
              <w:rPr>
                <w:noProof/>
                <w:webHidden/>
              </w:rPr>
              <w:instrText xml:space="preserve"> PAGEREF _Toc229779682 \h </w:instrText>
            </w:r>
            <w:r w:rsidR="006B26F0">
              <w:rPr>
                <w:noProof/>
                <w:webHidden/>
              </w:rPr>
            </w:r>
            <w:r w:rsidR="006B26F0">
              <w:rPr>
                <w:noProof/>
                <w:webHidden/>
              </w:rPr>
              <w:fldChar w:fldCharType="separate"/>
            </w:r>
            <w:r w:rsidR="006B26F0">
              <w:rPr>
                <w:noProof/>
                <w:webHidden/>
              </w:rPr>
              <w:t>1</w:t>
            </w:r>
            <w:r w:rsidR="006B26F0">
              <w:rPr>
                <w:noProof/>
                <w:webHidden/>
              </w:rPr>
              <w:fldChar w:fldCharType="end"/>
            </w:r>
          </w:hyperlink>
        </w:p>
        <w:p w14:paraId="514F9D73" w14:textId="1B4228C4" w:rsidR="006B26F0" w:rsidRDefault="006B26F0">
          <w:pPr>
            <w:pStyle w:val="Sommario1"/>
            <w:tabs>
              <w:tab w:val="right" w:leader="dot" w:pos="9628"/>
            </w:tabs>
            <w:rPr>
              <w:rFonts w:asciiTheme="minorHAnsi" w:eastAsiaTheme="minorEastAsia" w:hAnsiTheme="minorHAnsi"/>
              <w:noProof/>
              <w:kern w:val="2"/>
              <w:szCs w:val="24"/>
              <w:lang w:eastAsia="it-IT"/>
              <w14:ligatures w14:val="standardContextual"/>
            </w:rPr>
          </w:pPr>
          <w:hyperlink w:anchor="_Toc229779683" w:history="1">
            <w:r w:rsidRPr="00907FF1">
              <w:rPr>
                <w:rStyle w:val="Collegamentoipertestuale"/>
                <w:noProof/>
              </w:rPr>
              <w:t>Sommario</w:t>
            </w:r>
            <w:r>
              <w:rPr>
                <w:noProof/>
                <w:webHidden/>
              </w:rPr>
              <w:tab/>
            </w:r>
            <w:r>
              <w:rPr>
                <w:noProof/>
                <w:webHidden/>
              </w:rPr>
              <w:fldChar w:fldCharType="begin"/>
            </w:r>
            <w:r>
              <w:rPr>
                <w:noProof/>
                <w:webHidden/>
              </w:rPr>
              <w:instrText xml:space="preserve"> PAGEREF _Toc229779683 \h </w:instrText>
            </w:r>
            <w:r>
              <w:rPr>
                <w:noProof/>
                <w:webHidden/>
              </w:rPr>
            </w:r>
            <w:r>
              <w:rPr>
                <w:noProof/>
                <w:webHidden/>
              </w:rPr>
              <w:fldChar w:fldCharType="separate"/>
            </w:r>
            <w:r>
              <w:rPr>
                <w:noProof/>
                <w:webHidden/>
              </w:rPr>
              <w:t>1</w:t>
            </w:r>
            <w:r>
              <w:rPr>
                <w:noProof/>
                <w:webHidden/>
              </w:rPr>
              <w:fldChar w:fldCharType="end"/>
            </w:r>
          </w:hyperlink>
        </w:p>
        <w:p w14:paraId="765828CE" w14:textId="4DE29EE7"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684" w:history="1">
            <w:r w:rsidRPr="00907FF1">
              <w:rPr>
                <w:rStyle w:val="Collegamentoipertestuale"/>
                <w:noProof/>
              </w:rPr>
              <w:t>Scopo</w:t>
            </w:r>
            <w:r>
              <w:rPr>
                <w:noProof/>
                <w:webHidden/>
              </w:rPr>
              <w:tab/>
            </w:r>
            <w:r>
              <w:rPr>
                <w:noProof/>
                <w:webHidden/>
              </w:rPr>
              <w:fldChar w:fldCharType="begin"/>
            </w:r>
            <w:r>
              <w:rPr>
                <w:noProof/>
                <w:webHidden/>
              </w:rPr>
              <w:instrText xml:space="preserve"> PAGEREF _Toc229779684 \h </w:instrText>
            </w:r>
            <w:r>
              <w:rPr>
                <w:noProof/>
                <w:webHidden/>
              </w:rPr>
            </w:r>
            <w:r>
              <w:rPr>
                <w:noProof/>
                <w:webHidden/>
              </w:rPr>
              <w:fldChar w:fldCharType="separate"/>
            </w:r>
            <w:r>
              <w:rPr>
                <w:noProof/>
                <w:webHidden/>
              </w:rPr>
              <w:t>3</w:t>
            </w:r>
            <w:r>
              <w:rPr>
                <w:noProof/>
                <w:webHidden/>
              </w:rPr>
              <w:fldChar w:fldCharType="end"/>
            </w:r>
          </w:hyperlink>
        </w:p>
        <w:p w14:paraId="2F22537C" w14:textId="5CA0C46D" w:rsidR="006B26F0" w:rsidRDefault="006B26F0">
          <w:pPr>
            <w:pStyle w:val="Sommario1"/>
            <w:tabs>
              <w:tab w:val="right" w:leader="dot" w:pos="9628"/>
            </w:tabs>
            <w:rPr>
              <w:rFonts w:asciiTheme="minorHAnsi" w:eastAsiaTheme="minorEastAsia" w:hAnsiTheme="minorHAnsi"/>
              <w:noProof/>
              <w:kern w:val="2"/>
              <w:szCs w:val="24"/>
              <w:lang w:eastAsia="it-IT"/>
              <w14:ligatures w14:val="standardContextual"/>
            </w:rPr>
          </w:pPr>
          <w:hyperlink w:anchor="_Toc229779685" w:history="1">
            <w:r w:rsidRPr="00907FF1">
              <w:rPr>
                <w:rStyle w:val="Collegamentoipertestuale"/>
                <w:noProof/>
              </w:rPr>
              <w:t>Frequenze</w:t>
            </w:r>
            <w:r>
              <w:rPr>
                <w:noProof/>
                <w:webHidden/>
              </w:rPr>
              <w:tab/>
            </w:r>
            <w:r>
              <w:rPr>
                <w:noProof/>
                <w:webHidden/>
              </w:rPr>
              <w:fldChar w:fldCharType="begin"/>
            </w:r>
            <w:r>
              <w:rPr>
                <w:noProof/>
                <w:webHidden/>
              </w:rPr>
              <w:instrText xml:space="preserve"> PAGEREF _Toc229779685 \h </w:instrText>
            </w:r>
            <w:r>
              <w:rPr>
                <w:noProof/>
                <w:webHidden/>
              </w:rPr>
            </w:r>
            <w:r>
              <w:rPr>
                <w:noProof/>
                <w:webHidden/>
              </w:rPr>
              <w:fldChar w:fldCharType="separate"/>
            </w:r>
            <w:r>
              <w:rPr>
                <w:noProof/>
                <w:webHidden/>
              </w:rPr>
              <w:t>4</w:t>
            </w:r>
            <w:r>
              <w:rPr>
                <w:noProof/>
                <w:webHidden/>
              </w:rPr>
              <w:fldChar w:fldCharType="end"/>
            </w:r>
          </w:hyperlink>
        </w:p>
        <w:p w14:paraId="52E97E35" w14:textId="727CBBE3" w:rsidR="006B26F0" w:rsidRDefault="006B26F0">
          <w:pPr>
            <w:pStyle w:val="Sommario1"/>
            <w:tabs>
              <w:tab w:val="right" w:leader="dot" w:pos="9628"/>
            </w:tabs>
            <w:rPr>
              <w:rFonts w:asciiTheme="minorHAnsi" w:eastAsiaTheme="minorEastAsia" w:hAnsiTheme="minorHAnsi"/>
              <w:noProof/>
              <w:kern w:val="2"/>
              <w:szCs w:val="24"/>
              <w:lang w:eastAsia="it-IT"/>
              <w14:ligatures w14:val="standardContextual"/>
            </w:rPr>
          </w:pPr>
          <w:hyperlink w:anchor="_Toc229779686" w:history="1">
            <w:r w:rsidRPr="00907FF1">
              <w:rPr>
                <w:rStyle w:val="Collegamentoipertestuale"/>
                <w:noProof/>
              </w:rPr>
              <w:t>Settings operativo APP</w:t>
            </w:r>
            <w:r>
              <w:rPr>
                <w:noProof/>
                <w:webHidden/>
              </w:rPr>
              <w:tab/>
            </w:r>
            <w:r>
              <w:rPr>
                <w:noProof/>
                <w:webHidden/>
              </w:rPr>
              <w:fldChar w:fldCharType="begin"/>
            </w:r>
            <w:r>
              <w:rPr>
                <w:noProof/>
                <w:webHidden/>
              </w:rPr>
              <w:instrText xml:space="preserve"> PAGEREF _Toc229779686 \h </w:instrText>
            </w:r>
            <w:r>
              <w:rPr>
                <w:noProof/>
                <w:webHidden/>
              </w:rPr>
            </w:r>
            <w:r>
              <w:rPr>
                <w:noProof/>
                <w:webHidden/>
              </w:rPr>
              <w:fldChar w:fldCharType="separate"/>
            </w:r>
            <w:r>
              <w:rPr>
                <w:noProof/>
                <w:webHidden/>
              </w:rPr>
              <w:t>5</w:t>
            </w:r>
            <w:r>
              <w:rPr>
                <w:noProof/>
                <w:webHidden/>
              </w:rPr>
              <w:fldChar w:fldCharType="end"/>
            </w:r>
          </w:hyperlink>
        </w:p>
        <w:p w14:paraId="629BA000" w14:textId="75B6AE85"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687" w:history="1">
            <w:r w:rsidRPr="00907FF1">
              <w:rPr>
                <w:rStyle w:val="Collegamentoipertestuale"/>
                <w:noProof/>
              </w:rPr>
              <w:t>Aurora</w:t>
            </w:r>
            <w:r>
              <w:rPr>
                <w:noProof/>
                <w:webHidden/>
              </w:rPr>
              <w:tab/>
            </w:r>
            <w:r>
              <w:rPr>
                <w:noProof/>
                <w:webHidden/>
              </w:rPr>
              <w:fldChar w:fldCharType="begin"/>
            </w:r>
            <w:r>
              <w:rPr>
                <w:noProof/>
                <w:webHidden/>
              </w:rPr>
              <w:instrText xml:space="preserve"> PAGEREF _Toc229779687 \h </w:instrText>
            </w:r>
            <w:r>
              <w:rPr>
                <w:noProof/>
                <w:webHidden/>
              </w:rPr>
            </w:r>
            <w:r>
              <w:rPr>
                <w:noProof/>
                <w:webHidden/>
              </w:rPr>
              <w:fldChar w:fldCharType="separate"/>
            </w:r>
            <w:r>
              <w:rPr>
                <w:noProof/>
                <w:webHidden/>
              </w:rPr>
              <w:t>5</w:t>
            </w:r>
            <w:r>
              <w:rPr>
                <w:noProof/>
                <w:webHidden/>
              </w:rPr>
              <w:fldChar w:fldCharType="end"/>
            </w:r>
          </w:hyperlink>
        </w:p>
        <w:p w14:paraId="07561DA9" w14:textId="73E01033"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688" w:history="1">
            <w:r w:rsidRPr="00907FF1">
              <w:rPr>
                <w:rStyle w:val="Collegamentoipertestuale"/>
                <w:noProof/>
              </w:rPr>
              <w:t>ATIS</w:t>
            </w:r>
            <w:r>
              <w:rPr>
                <w:noProof/>
                <w:webHidden/>
              </w:rPr>
              <w:tab/>
            </w:r>
            <w:r>
              <w:rPr>
                <w:noProof/>
                <w:webHidden/>
              </w:rPr>
              <w:fldChar w:fldCharType="begin"/>
            </w:r>
            <w:r>
              <w:rPr>
                <w:noProof/>
                <w:webHidden/>
              </w:rPr>
              <w:instrText xml:space="preserve"> PAGEREF _Toc229779688 \h </w:instrText>
            </w:r>
            <w:r>
              <w:rPr>
                <w:noProof/>
                <w:webHidden/>
              </w:rPr>
            </w:r>
            <w:r>
              <w:rPr>
                <w:noProof/>
                <w:webHidden/>
              </w:rPr>
              <w:fldChar w:fldCharType="separate"/>
            </w:r>
            <w:r>
              <w:rPr>
                <w:noProof/>
                <w:webHidden/>
              </w:rPr>
              <w:t>5</w:t>
            </w:r>
            <w:r>
              <w:rPr>
                <w:noProof/>
                <w:webHidden/>
              </w:rPr>
              <w:fldChar w:fldCharType="end"/>
            </w:r>
          </w:hyperlink>
        </w:p>
        <w:p w14:paraId="0DBC80F7" w14:textId="56CE91EC"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689" w:history="1">
            <w:r w:rsidRPr="00907FF1">
              <w:rPr>
                <w:rStyle w:val="Collegamentoipertestuale"/>
                <w:noProof/>
              </w:rPr>
              <w:t>AIRPORT</w:t>
            </w:r>
            <w:r>
              <w:rPr>
                <w:noProof/>
                <w:webHidden/>
              </w:rPr>
              <w:tab/>
            </w:r>
            <w:r>
              <w:rPr>
                <w:noProof/>
                <w:webHidden/>
              </w:rPr>
              <w:fldChar w:fldCharType="begin"/>
            </w:r>
            <w:r>
              <w:rPr>
                <w:noProof/>
                <w:webHidden/>
              </w:rPr>
              <w:instrText xml:space="preserve"> PAGEREF _Toc229779689 \h </w:instrText>
            </w:r>
            <w:r>
              <w:rPr>
                <w:noProof/>
                <w:webHidden/>
              </w:rPr>
            </w:r>
            <w:r>
              <w:rPr>
                <w:noProof/>
                <w:webHidden/>
              </w:rPr>
              <w:fldChar w:fldCharType="separate"/>
            </w:r>
            <w:r>
              <w:rPr>
                <w:noProof/>
                <w:webHidden/>
              </w:rPr>
              <w:t>5</w:t>
            </w:r>
            <w:r>
              <w:rPr>
                <w:noProof/>
                <w:webHidden/>
              </w:rPr>
              <w:fldChar w:fldCharType="end"/>
            </w:r>
          </w:hyperlink>
        </w:p>
        <w:p w14:paraId="13AC296C" w14:textId="7FC80222" w:rsidR="006B26F0" w:rsidRDefault="006B26F0">
          <w:pPr>
            <w:pStyle w:val="Sommario1"/>
            <w:tabs>
              <w:tab w:val="right" w:leader="dot" w:pos="9628"/>
            </w:tabs>
            <w:rPr>
              <w:rFonts w:asciiTheme="minorHAnsi" w:eastAsiaTheme="minorEastAsia" w:hAnsiTheme="minorHAnsi"/>
              <w:noProof/>
              <w:kern w:val="2"/>
              <w:szCs w:val="24"/>
              <w:lang w:eastAsia="it-IT"/>
              <w14:ligatures w14:val="standardContextual"/>
            </w:rPr>
          </w:pPr>
          <w:hyperlink w:anchor="_Toc229779690" w:history="1">
            <w:r w:rsidRPr="00907FF1">
              <w:rPr>
                <w:rStyle w:val="Collegamentoipertestuale"/>
                <w:noProof/>
              </w:rPr>
              <w:t>Gestione del traffico</w:t>
            </w:r>
            <w:r>
              <w:rPr>
                <w:noProof/>
                <w:webHidden/>
              </w:rPr>
              <w:tab/>
            </w:r>
            <w:r>
              <w:rPr>
                <w:noProof/>
                <w:webHidden/>
              </w:rPr>
              <w:fldChar w:fldCharType="begin"/>
            </w:r>
            <w:r>
              <w:rPr>
                <w:noProof/>
                <w:webHidden/>
              </w:rPr>
              <w:instrText xml:space="preserve"> PAGEREF _Toc229779690 \h </w:instrText>
            </w:r>
            <w:r>
              <w:rPr>
                <w:noProof/>
                <w:webHidden/>
              </w:rPr>
            </w:r>
            <w:r>
              <w:rPr>
                <w:noProof/>
                <w:webHidden/>
              </w:rPr>
              <w:fldChar w:fldCharType="separate"/>
            </w:r>
            <w:r>
              <w:rPr>
                <w:noProof/>
                <w:webHidden/>
              </w:rPr>
              <w:t>6</w:t>
            </w:r>
            <w:r>
              <w:rPr>
                <w:noProof/>
                <w:webHidden/>
              </w:rPr>
              <w:fldChar w:fldCharType="end"/>
            </w:r>
          </w:hyperlink>
        </w:p>
        <w:p w14:paraId="4EBDD5B9" w14:textId="1DA58DDE"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691" w:history="1">
            <w:r w:rsidRPr="00907FF1">
              <w:rPr>
                <w:rStyle w:val="Collegamentoipertestuale"/>
                <w:noProof/>
              </w:rPr>
              <w:t>Traffico per LIMF/LIMA</w:t>
            </w:r>
            <w:r>
              <w:rPr>
                <w:noProof/>
                <w:webHidden/>
              </w:rPr>
              <w:tab/>
            </w:r>
            <w:r>
              <w:rPr>
                <w:noProof/>
                <w:webHidden/>
              </w:rPr>
              <w:fldChar w:fldCharType="begin"/>
            </w:r>
            <w:r>
              <w:rPr>
                <w:noProof/>
                <w:webHidden/>
              </w:rPr>
              <w:instrText xml:space="preserve"> PAGEREF _Toc229779691 \h </w:instrText>
            </w:r>
            <w:r>
              <w:rPr>
                <w:noProof/>
                <w:webHidden/>
              </w:rPr>
            </w:r>
            <w:r>
              <w:rPr>
                <w:noProof/>
                <w:webHidden/>
              </w:rPr>
              <w:fldChar w:fldCharType="separate"/>
            </w:r>
            <w:r>
              <w:rPr>
                <w:noProof/>
                <w:webHidden/>
              </w:rPr>
              <w:t>6</w:t>
            </w:r>
            <w:r>
              <w:rPr>
                <w:noProof/>
                <w:webHidden/>
              </w:rPr>
              <w:fldChar w:fldCharType="end"/>
            </w:r>
          </w:hyperlink>
        </w:p>
        <w:p w14:paraId="63BCEA9A" w14:textId="029AB3ED"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692" w:history="1">
            <w:r w:rsidRPr="00907FF1">
              <w:rPr>
                <w:rStyle w:val="Collegamentoipertestuale"/>
                <w:noProof/>
              </w:rPr>
              <w:t>Partenza</w:t>
            </w:r>
            <w:r>
              <w:rPr>
                <w:noProof/>
                <w:webHidden/>
              </w:rPr>
              <w:tab/>
            </w:r>
            <w:r>
              <w:rPr>
                <w:noProof/>
                <w:webHidden/>
              </w:rPr>
              <w:fldChar w:fldCharType="begin"/>
            </w:r>
            <w:r>
              <w:rPr>
                <w:noProof/>
                <w:webHidden/>
              </w:rPr>
              <w:instrText xml:space="preserve"> PAGEREF _Toc229779692 \h </w:instrText>
            </w:r>
            <w:r>
              <w:rPr>
                <w:noProof/>
                <w:webHidden/>
              </w:rPr>
            </w:r>
            <w:r>
              <w:rPr>
                <w:noProof/>
                <w:webHidden/>
              </w:rPr>
              <w:fldChar w:fldCharType="separate"/>
            </w:r>
            <w:r>
              <w:rPr>
                <w:noProof/>
                <w:webHidden/>
              </w:rPr>
              <w:t>6</w:t>
            </w:r>
            <w:r>
              <w:rPr>
                <w:noProof/>
                <w:webHidden/>
              </w:rPr>
              <w:fldChar w:fldCharType="end"/>
            </w:r>
          </w:hyperlink>
        </w:p>
        <w:p w14:paraId="61811253" w14:textId="74C4442D"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693" w:history="1">
            <w:r w:rsidRPr="00907FF1">
              <w:rPr>
                <w:rStyle w:val="Collegamentoipertestuale"/>
                <w:noProof/>
              </w:rPr>
              <w:t>Arrivo</w:t>
            </w:r>
            <w:r>
              <w:rPr>
                <w:noProof/>
                <w:webHidden/>
              </w:rPr>
              <w:tab/>
            </w:r>
            <w:r>
              <w:rPr>
                <w:noProof/>
                <w:webHidden/>
              </w:rPr>
              <w:fldChar w:fldCharType="begin"/>
            </w:r>
            <w:r>
              <w:rPr>
                <w:noProof/>
                <w:webHidden/>
              </w:rPr>
              <w:instrText xml:space="preserve"> PAGEREF _Toc229779693 \h </w:instrText>
            </w:r>
            <w:r>
              <w:rPr>
                <w:noProof/>
                <w:webHidden/>
              </w:rPr>
            </w:r>
            <w:r>
              <w:rPr>
                <w:noProof/>
                <w:webHidden/>
              </w:rPr>
              <w:fldChar w:fldCharType="separate"/>
            </w:r>
            <w:r>
              <w:rPr>
                <w:noProof/>
                <w:webHidden/>
              </w:rPr>
              <w:t>6</w:t>
            </w:r>
            <w:r>
              <w:rPr>
                <w:noProof/>
                <w:webHidden/>
              </w:rPr>
              <w:fldChar w:fldCharType="end"/>
            </w:r>
          </w:hyperlink>
        </w:p>
        <w:p w14:paraId="2FA8E813" w14:textId="2B769315" w:rsidR="006B26F0" w:rsidRDefault="006B26F0">
          <w:pPr>
            <w:pStyle w:val="Sommario1"/>
            <w:tabs>
              <w:tab w:val="right" w:leader="dot" w:pos="9628"/>
            </w:tabs>
            <w:rPr>
              <w:rFonts w:asciiTheme="minorHAnsi" w:eastAsiaTheme="minorEastAsia" w:hAnsiTheme="minorHAnsi"/>
              <w:noProof/>
              <w:kern w:val="2"/>
              <w:szCs w:val="24"/>
              <w:lang w:eastAsia="it-IT"/>
              <w14:ligatures w14:val="standardContextual"/>
            </w:rPr>
          </w:pPr>
          <w:hyperlink w:anchor="_Toc229779694" w:history="1">
            <w:r w:rsidRPr="00907FF1">
              <w:rPr>
                <w:rStyle w:val="Collegamentoipertestuale"/>
                <w:noProof/>
              </w:rPr>
              <w:t>Limitazioni operative</w:t>
            </w:r>
            <w:r>
              <w:rPr>
                <w:noProof/>
                <w:webHidden/>
              </w:rPr>
              <w:tab/>
            </w:r>
            <w:r>
              <w:rPr>
                <w:noProof/>
                <w:webHidden/>
              </w:rPr>
              <w:fldChar w:fldCharType="begin"/>
            </w:r>
            <w:r>
              <w:rPr>
                <w:noProof/>
                <w:webHidden/>
              </w:rPr>
              <w:instrText xml:space="preserve"> PAGEREF _Toc229779694 \h </w:instrText>
            </w:r>
            <w:r>
              <w:rPr>
                <w:noProof/>
                <w:webHidden/>
              </w:rPr>
            </w:r>
            <w:r>
              <w:rPr>
                <w:noProof/>
                <w:webHidden/>
              </w:rPr>
              <w:fldChar w:fldCharType="separate"/>
            </w:r>
            <w:r>
              <w:rPr>
                <w:noProof/>
                <w:webHidden/>
              </w:rPr>
              <w:t>7</w:t>
            </w:r>
            <w:r>
              <w:rPr>
                <w:noProof/>
                <w:webHidden/>
              </w:rPr>
              <w:fldChar w:fldCharType="end"/>
            </w:r>
          </w:hyperlink>
        </w:p>
        <w:p w14:paraId="7DDBE648" w14:textId="26A843EF"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695" w:history="1">
            <w:r w:rsidRPr="00907FF1">
              <w:rPr>
                <w:rStyle w:val="Collegamentoipertestuale"/>
                <w:noProof/>
              </w:rPr>
              <w:t>Numero di traffici contemporanei CTR Torino</w:t>
            </w:r>
            <w:r>
              <w:rPr>
                <w:noProof/>
                <w:webHidden/>
              </w:rPr>
              <w:tab/>
            </w:r>
            <w:r>
              <w:rPr>
                <w:noProof/>
                <w:webHidden/>
              </w:rPr>
              <w:fldChar w:fldCharType="begin"/>
            </w:r>
            <w:r>
              <w:rPr>
                <w:noProof/>
                <w:webHidden/>
              </w:rPr>
              <w:instrText xml:space="preserve"> PAGEREF _Toc229779695 \h </w:instrText>
            </w:r>
            <w:r>
              <w:rPr>
                <w:noProof/>
                <w:webHidden/>
              </w:rPr>
            </w:r>
            <w:r>
              <w:rPr>
                <w:noProof/>
                <w:webHidden/>
              </w:rPr>
              <w:fldChar w:fldCharType="separate"/>
            </w:r>
            <w:r>
              <w:rPr>
                <w:noProof/>
                <w:webHidden/>
              </w:rPr>
              <w:t>7</w:t>
            </w:r>
            <w:r>
              <w:rPr>
                <w:noProof/>
                <w:webHidden/>
              </w:rPr>
              <w:fldChar w:fldCharType="end"/>
            </w:r>
          </w:hyperlink>
        </w:p>
        <w:p w14:paraId="781E6000" w14:textId="40F7DE3B"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696" w:history="1">
            <w:r w:rsidRPr="00907FF1">
              <w:rPr>
                <w:rStyle w:val="Collegamentoipertestuale"/>
                <w:noProof/>
              </w:rPr>
              <w:t>Meteo</w:t>
            </w:r>
            <w:r>
              <w:rPr>
                <w:noProof/>
                <w:webHidden/>
              </w:rPr>
              <w:tab/>
            </w:r>
            <w:r>
              <w:rPr>
                <w:noProof/>
                <w:webHidden/>
              </w:rPr>
              <w:fldChar w:fldCharType="begin"/>
            </w:r>
            <w:r>
              <w:rPr>
                <w:noProof/>
                <w:webHidden/>
              </w:rPr>
              <w:instrText xml:space="preserve"> PAGEREF _Toc229779696 \h </w:instrText>
            </w:r>
            <w:r>
              <w:rPr>
                <w:noProof/>
                <w:webHidden/>
              </w:rPr>
            </w:r>
            <w:r>
              <w:rPr>
                <w:noProof/>
                <w:webHidden/>
              </w:rPr>
              <w:fldChar w:fldCharType="separate"/>
            </w:r>
            <w:r>
              <w:rPr>
                <w:noProof/>
                <w:webHidden/>
              </w:rPr>
              <w:t>7</w:t>
            </w:r>
            <w:r>
              <w:rPr>
                <w:noProof/>
                <w:webHidden/>
              </w:rPr>
              <w:fldChar w:fldCharType="end"/>
            </w:r>
          </w:hyperlink>
        </w:p>
        <w:p w14:paraId="4055C5FA" w14:textId="4BE4BF92"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697" w:history="1">
            <w:r w:rsidRPr="00907FF1">
              <w:rPr>
                <w:rStyle w:val="Collegamentoipertestuale"/>
                <w:noProof/>
              </w:rPr>
              <w:t>Traffico per LIMZ</w:t>
            </w:r>
            <w:r>
              <w:rPr>
                <w:noProof/>
                <w:webHidden/>
              </w:rPr>
              <w:tab/>
            </w:r>
            <w:r>
              <w:rPr>
                <w:noProof/>
                <w:webHidden/>
              </w:rPr>
              <w:fldChar w:fldCharType="begin"/>
            </w:r>
            <w:r>
              <w:rPr>
                <w:noProof/>
                <w:webHidden/>
              </w:rPr>
              <w:instrText xml:space="preserve"> PAGEREF _Toc229779697 \h </w:instrText>
            </w:r>
            <w:r>
              <w:rPr>
                <w:noProof/>
                <w:webHidden/>
              </w:rPr>
            </w:r>
            <w:r>
              <w:rPr>
                <w:noProof/>
                <w:webHidden/>
              </w:rPr>
              <w:fldChar w:fldCharType="separate"/>
            </w:r>
            <w:r>
              <w:rPr>
                <w:noProof/>
                <w:webHidden/>
              </w:rPr>
              <w:t>8</w:t>
            </w:r>
            <w:r>
              <w:rPr>
                <w:noProof/>
                <w:webHidden/>
              </w:rPr>
              <w:fldChar w:fldCharType="end"/>
            </w:r>
          </w:hyperlink>
        </w:p>
        <w:p w14:paraId="3598E9E7" w14:textId="15FCABF3"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698" w:history="1">
            <w:r w:rsidRPr="00907FF1">
              <w:rPr>
                <w:rStyle w:val="Collegamentoipertestuale"/>
                <w:noProof/>
              </w:rPr>
              <w:t>Partenza</w:t>
            </w:r>
            <w:r>
              <w:rPr>
                <w:noProof/>
                <w:webHidden/>
              </w:rPr>
              <w:tab/>
            </w:r>
            <w:r>
              <w:rPr>
                <w:noProof/>
                <w:webHidden/>
              </w:rPr>
              <w:fldChar w:fldCharType="begin"/>
            </w:r>
            <w:r>
              <w:rPr>
                <w:noProof/>
                <w:webHidden/>
              </w:rPr>
              <w:instrText xml:space="preserve"> PAGEREF _Toc229779698 \h </w:instrText>
            </w:r>
            <w:r>
              <w:rPr>
                <w:noProof/>
                <w:webHidden/>
              </w:rPr>
            </w:r>
            <w:r>
              <w:rPr>
                <w:noProof/>
                <w:webHidden/>
              </w:rPr>
              <w:fldChar w:fldCharType="separate"/>
            </w:r>
            <w:r>
              <w:rPr>
                <w:noProof/>
                <w:webHidden/>
              </w:rPr>
              <w:t>8</w:t>
            </w:r>
            <w:r>
              <w:rPr>
                <w:noProof/>
                <w:webHidden/>
              </w:rPr>
              <w:fldChar w:fldCharType="end"/>
            </w:r>
          </w:hyperlink>
        </w:p>
        <w:p w14:paraId="465213D7" w14:textId="28890E71"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699" w:history="1">
            <w:r w:rsidRPr="00907FF1">
              <w:rPr>
                <w:rStyle w:val="Collegamentoipertestuale"/>
                <w:noProof/>
              </w:rPr>
              <w:t>Arrivo</w:t>
            </w:r>
            <w:r>
              <w:rPr>
                <w:noProof/>
                <w:webHidden/>
              </w:rPr>
              <w:tab/>
            </w:r>
            <w:r>
              <w:rPr>
                <w:noProof/>
                <w:webHidden/>
              </w:rPr>
              <w:fldChar w:fldCharType="begin"/>
            </w:r>
            <w:r>
              <w:rPr>
                <w:noProof/>
                <w:webHidden/>
              </w:rPr>
              <w:instrText xml:space="preserve"> PAGEREF _Toc229779699 \h </w:instrText>
            </w:r>
            <w:r>
              <w:rPr>
                <w:noProof/>
                <w:webHidden/>
              </w:rPr>
            </w:r>
            <w:r>
              <w:rPr>
                <w:noProof/>
                <w:webHidden/>
              </w:rPr>
              <w:fldChar w:fldCharType="separate"/>
            </w:r>
            <w:r>
              <w:rPr>
                <w:noProof/>
                <w:webHidden/>
              </w:rPr>
              <w:t>8</w:t>
            </w:r>
            <w:r>
              <w:rPr>
                <w:noProof/>
                <w:webHidden/>
              </w:rPr>
              <w:fldChar w:fldCharType="end"/>
            </w:r>
          </w:hyperlink>
        </w:p>
        <w:p w14:paraId="55CFFF8A" w14:textId="54CDEC12"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00" w:history="1">
            <w:r w:rsidRPr="00907FF1">
              <w:rPr>
                <w:rStyle w:val="Collegamentoipertestuale"/>
                <w:noProof/>
              </w:rPr>
              <w:t>Numero di traffici contemporanei CTR Cuneo</w:t>
            </w:r>
            <w:r>
              <w:rPr>
                <w:noProof/>
                <w:webHidden/>
              </w:rPr>
              <w:tab/>
            </w:r>
            <w:r>
              <w:rPr>
                <w:noProof/>
                <w:webHidden/>
              </w:rPr>
              <w:fldChar w:fldCharType="begin"/>
            </w:r>
            <w:r>
              <w:rPr>
                <w:noProof/>
                <w:webHidden/>
              </w:rPr>
              <w:instrText xml:space="preserve"> PAGEREF _Toc229779700 \h </w:instrText>
            </w:r>
            <w:r>
              <w:rPr>
                <w:noProof/>
                <w:webHidden/>
              </w:rPr>
            </w:r>
            <w:r>
              <w:rPr>
                <w:noProof/>
                <w:webHidden/>
              </w:rPr>
              <w:fldChar w:fldCharType="separate"/>
            </w:r>
            <w:r>
              <w:rPr>
                <w:noProof/>
                <w:webHidden/>
              </w:rPr>
              <w:t>8</w:t>
            </w:r>
            <w:r>
              <w:rPr>
                <w:noProof/>
                <w:webHidden/>
              </w:rPr>
              <w:fldChar w:fldCharType="end"/>
            </w:r>
          </w:hyperlink>
        </w:p>
        <w:p w14:paraId="278B2235" w14:textId="6F17870C"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01" w:history="1">
            <w:r w:rsidRPr="00907FF1">
              <w:rPr>
                <w:rStyle w:val="Collegamentoipertestuale"/>
                <w:noProof/>
              </w:rPr>
              <w:t>Meteo</w:t>
            </w:r>
            <w:r>
              <w:rPr>
                <w:noProof/>
                <w:webHidden/>
              </w:rPr>
              <w:tab/>
            </w:r>
            <w:r>
              <w:rPr>
                <w:noProof/>
                <w:webHidden/>
              </w:rPr>
              <w:fldChar w:fldCharType="begin"/>
            </w:r>
            <w:r>
              <w:rPr>
                <w:noProof/>
                <w:webHidden/>
              </w:rPr>
              <w:instrText xml:space="preserve"> PAGEREF _Toc229779701 \h </w:instrText>
            </w:r>
            <w:r>
              <w:rPr>
                <w:noProof/>
                <w:webHidden/>
              </w:rPr>
            </w:r>
            <w:r>
              <w:rPr>
                <w:noProof/>
                <w:webHidden/>
              </w:rPr>
              <w:fldChar w:fldCharType="separate"/>
            </w:r>
            <w:r>
              <w:rPr>
                <w:noProof/>
                <w:webHidden/>
              </w:rPr>
              <w:t>8</w:t>
            </w:r>
            <w:r>
              <w:rPr>
                <w:noProof/>
                <w:webHidden/>
              </w:rPr>
              <w:fldChar w:fldCharType="end"/>
            </w:r>
          </w:hyperlink>
        </w:p>
        <w:p w14:paraId="1FAC1343" w14:textId="6FA726D2"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02" w:history="1">
            <w:r w:rsidRPr="00907FF1">
              <w:rPr>
                <w:rStyle w:val="Collegamentoipertestuale"/>
                <w:noProof/>
              </w:rPr>
              <w:t>Traffico per LIMJ/LIMG</w:t>
            </w:r>
            <w:r>
              <w:rPr>
                <w:noProof/>
                <w:webHidden/>
              </w:rPr>
              <w:tab/>
            </w:r>
            <w:r>
              <w:rPr>
                <w:noProof/>
                <w:webHidden/>
              </w:rPr>
              <w:fldChar w:fldCharType="begin"/>
            </w:r>
            <w:r>
              <w:rPr>
                <w:noProof/>
                <w:webHidden/>
              </w:rPr>
              <w:instrText xml:space="preserve"> PAGEREF _Toc229779702 \h </w:instrText>
            </w:r>
            <w:r>
              <w:rPr>
                <w:noProof/>
                <w:webHidden/>
              </w:rPr>
            </w:r>
            <w:r>
              <w:rPr>
                <w:noProof/>
                <w:webHidden/>
              </w:rPr>
              <w:fldChar w:fldCharType="separate"/>
            </w:r>
            <w:r>
              <w:rPr>
                <w:noProof/>
                <w:webHidden/>
              </w:rPr>
              <w:t>9</w:t>
            </w:r>
            <w:r>
              <w:rPr>
                <w:noProof/>
                <w:webHidden/>
              </w:rPr>
              <w:fldChar w:fldCharType="end"/>
            </w:r>
          </w:hyperlink>
        </w:p>
        <w:p w14:paraId="276BBA2C" w14:textId="7CBBC00A"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03" w:history="1">
            <w:r w:rsidRPr="00907FF1">
              <w:rPr>
                <w:rStyle w:val="Collegamentoipertestuale"/>
                <w:noProof/>
              </w:rPr>
              <w:t>Partenza</w:t>
            </w:r>
            <w:r>
              <w:rPr>
                <w:noProof/>
                <w:webHidden/>
              </w:rPr>
              <w:tab/>
            </w:r>
            <w:r>
              <w:rPr>
                <w:noProof/>
                <w:webHidden/>
              </w:rPr>
              <w:fldChar w:fldCharType="begin"/>
            </w:r>
            <w:r>
              <w:rPr>
                <w:noProof/>
                <w:webHidden/>
              </w:rPr>
              <w:instrText xml:space="preserve"> PAGEREF _Toc229779703 \h </w:instrText>
            </w:r>
            <w:r>
              <w:rPr>
                <w:noProof/>
                <w:webHidden/>
              </w:rPr>
            </w:r>
            <w:r>
              <w:rPr>
                <w:noProof/>
                <w:webHidden/>
              </w:rPr>
              <w:fldChar w:fldCharType="separate"/>
            </w:r>
            <w:r>
              <w:rPr>
                <w:noProof/>
                <w:webHidden/>
              </w:rPr>
              <w:t>9</w:t>
            </w:r>
            <w:r>
              <w:rPr>
                <w:noProof/>
                <w:webHidden/>
              </w:rPr>
              <w:fldChar w:fldCharType="end"/>
            </w:r>
          </w:hyperlink>
        </w:p>
        <w:p w14:paraId="6AD1F2BD" w14:textId="5FB7660B"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04" w:history="1">
            <w:r w:rsidRPr="00907FF1">
              <w:rPr>
                <w:rStyle w:val="Collegamentoipertestuale"/>
                <w:noProof/>
              </w:rPr>
              <w:t>Arrivo</w:t>
            </w:r>
            <w:r>
              <w:rPr>
                <w:noProof/>
                <w:webHidden/>
              </w:rPr>
              <w:tab/>
            </w:r>
            <w:r>
              <w:rPr>
                <w:noProof/>
                <w:webHidden/>
              </w:rPr>
              <w:fldChar w:fldCharType="begin"/>
            </w:r>
            <w:r>
              <w:rPr>
                <w:noProof/>
                <w:webHidden/>
              </w:rPr>
              <w:instrText xml:space="preserve"> PAGEREF _Toc229779704 \h </w:instrText>
            </w:r>
            <w:r>
              <w:rPr>
                <w:noProof/>
                <w:webHidden/>
              </w:rPr>
            </w:r>
            <w:r>
              <w:rPr>
                <w:noProof/>
                <w:webHidden/>
              </w:rPr>
              <w:fldChar w:fldCharType="separate"/>
            </w:r>
            <w:r>
              <w:rPr>
                <w:noProof/>
                <w:webHidden/>
              </w:rPr>
              <w:t>9</w:t>
            </w:r>
            <w:r>
              <w:rPr>
                <w:noProof/>
                <w:webHidden/>
              </w:rPr>
              <w:fldChar w:fldCharType="end"/>
            </w:r>
          </w:hyperlink>
        </w:p>
        <w:p w14:paraId="135A24D0" w14:textId="3FC8A332"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05" w:history="1">
            <w:r w:rsidRPr="00907FF1">
              <w:rPr>
                <w:rStyle w:val="Collegamentoipertestuale"/>
                <w:noProof/>
              </w:rPr>
              <w:t>Numero di traffici contemporanei CTR Genova</w:t>
            </w:r>
            <w:r>
              <w:rPr>
                <w:noProof/>
                <w:webHidden/>
              </w:rPr>
              <w:tab/>
            </w:r>
            <w:r>
              <w:rPr>
                <w:noProof/>
                <w:webHidden/>
              </w:rPr>
              <w:fldChar w:fldCharType="begin"/>
            </w:r>
            <w:r>
              <w:rPr>
                <w:noProof/>
                <w:webHidden/>
              </w:rPr>
              <w:instrText xml:space="preserve"> PAGEREF _Toc229779705 \h </w:instrText>
            </w:r>
            <w:r>
              <w:rPr>
                <w:noProof/>
                <w:webHidden/>
              </w:rPr>
            </w:r>
            <w:r>
              <w:rPr>
                <w:noProof/>
                <w:webHidden/>
              </w:rPr>
              <w:fldChar w:fldCharType="separate"/>
            </w:r>
            <w:r>
              <w:rPr>
                <w:noProof/>
                <w:webHidden/>
              </w:rPr>
              <w:t>9</w:t>
            </w:r>
            <w:r>
              <w:rPr>
                <w:noProof/>
                <w:webHidden/>
              </w:rPr>
              <w:fldChar w:fldCharType="end"/>
            </w:r>
          </w:hyperlink>
        </w:p>
        <w:p w14:paraId="044305A0" w14:textId="489C4852"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06" w:history="1">
            <w:r w:rsidRPr="00907FF1">
              <w:rPr>
                <w:rStyle w:val="Collegamentoipertestuale"/>
                <w:noProof/>
              </w:rPr>
              <w:t>Meteo</w:t>
            </w:r>
            <w:r>
              <w:rPr>
                <w:noProof/>
                <w:webHidden/>
              </w:rPr>
              <w:tab/>
            </w:r>
            <w:r>
              <w:rPr>
                <w:noProof/>
                <w:webHidden/>
              </w:rPr>
              <w:fldChar w:fldCharType="begin"/>
            </w:r>
            <w:r>
              <w:rPr>
                <w:noProof/>
                <w:webHidden/>
              </w:rPr>
              <w:instrText xml:space="preserve"> PAGEREF _Toc229779706 \h </w:instrText>
            </w:r>
            <w:r>
              <w:rPr>
                <w:noProof/>
                <w:webHidden/>
              </w:rPr>
            </w:r>
            <w:r>
              <w:rPr>
                <w:noProof/>
                <w:webHidden/>
              </w:rPr>
              <w:fldChar w:fldCharType="separate"/>
            </w:r>
            <w:r>
              <w:rPr>
                <w:noProof/>
                <w:webHidden/>
              </w:rPr>
              <w:t>10</w:t>
            </w:r>
            <w:r>
              <w:rPr>
                <w:noProof/>
                <w:webHidden/>
              </w:rPr>
              <w:fldChar w:fldCharType="end"/>
            </w:r>
          </w:hyperlink>
        </w:p>
        <w:p w14:paraId="1A3B783C" w14:textId="48CB62E1" w:rsidR="006B26F0" w:rsidRDefault="006B26F0">
          <w:pPr>
            <w:pStyle w:val="Sommario1"/>
            <w:tabs>
              <w:tab w:val="right" w:leader="dot" w:pos="9628"/>
            </w:tabs>
            <w:rPr>
              <w:rFonts w:asciiTheme="minorHAnsi" w:eastAsiaTheme="minorEastAsia" w:hAnsiTheme="minorHAnsi"/>
              <w:noProof/>
              <w:kern w:val="2"/>
              <w:szCs w:val="24"/>
              <w:lang w:eastAsia="it-IT"/>
              <w14:ligatures w14:val="standardContextual"/>
            </w:rPr>
          </w:pPr>
          <w:hyperlink w:anchor="_Toc229779707" w:history="1">
            <w:r w:rsidRPr="00907FF1">
              <w:rPr>
                <w:rStyle w:val="Collegamentoipertestuale"/>
                <w:noProof/>
              </w:rPr>
              <w:t>Tecnica Operativa</w:t>
            </w:r>
            <w:r>
              <w:rPr>
                <w:noProof/>
                <w:webHidden/>
              </w:rPr>
              <w:tab/>
            </w:r>
            <w:r>
              <w:rPr>
                <w:noProof/>
                <w:webHidden/>
              </w:rPr>
              <w:fldChar w:fldCharType="begin"/>
            </w:r>
            <w:r>
              <w:rPr>
                <w:noProof/>
                <w:webHidden/>
              </w:rPr>
              <w:instrText xml:space="preserve"> PAGEREF _Toc229779707 \h </w:instrText>
            </w:r>
            <w:r>
              <w:rPr>
                <w:noProof/>
                <w:webHidden/>
              </w:rPr>
            </w:r>
            <w:r>
              <w:rPr>
                <w:noProof/>
                <w:webHidden/>
              </w:rPr>
              <w:fldChar w:fldCharType="separate"/>
            </w:r>
            <w:r>
              <w:rPr>
                <w:noProof/>
                <w:webHidden/>
              </w:rPr>
              <w:t>10</w:t>
            </w:r>
            <w:r>
              <w:rPr>
                <w:noProof/>
                <w:webHidden/>
              </w:rPr>
              <w:fldChar w:fldCharType="end"/>
            </w:r>
          </w:hyperlink>
        </w:p>
        <w:p w14:paraId="7680569B" w14:textId="4FEB91F7"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08" w:history="1">
            <w:r w:rsidRPr="00907FF1">
              <w:rPr>
                <w:rStyle w:val="Collegamentoipertestuale"/>
                <w:noProof/>
              </w:rPr>
              <w:t>Arrivi LIMF</w:t>
            </w:r>
            <w:r>
              <w:rPr>
                <w:noProof/>
                <w:webHidden/>
              </w:rPr>
              <w:tab/>
            </w:r>
            <w:r>
              <w:rPr>
                <w:noProof/>
                <w:webHidden/>
              </w:rPr>
              <w:fldChar w:fldCharType="begin"/>
            </w:r>
            <w:r>
              <w:rPr>
                <w:noProof/>
                <w:webHidden/>
              </w:rPr>
              <w:instrText xml:space="preserve"> PAGEREF _Toc229779708 \h </w:instrText>
            </w:r>
            <w:r>
              <w:rPr>
                <w:noProof/>
                <w:webHidden/>
              </w:rPr>
            </w:r>
            <w:r>
              <w:rPr>
                <w:noProof/>
                <w:webHidden/>
              </w:rPr>
              <w:fldChar w:fldCharType="separate"/>
            </w:r>
            <w:r>
              <w:rPr>
                <w:noProof/>
                <w:webHidden/>
              </w:rPr>
              <w:t>10</w:t>
            </w:r>
            <w:r>
              <w:rPr>
                <w:noProof/>
                <w:webHidden/>
              </w:rPr>
              <w:fldChar w:fldCharType="end"/>
            </w:r>
          </w:hyperlink>
        </w:p>
        <w:p w14:paraId="34877D15" w14:textId="3D4366E0"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09" w:history="1">
            <w:r w:rsidRPr="00907FF1">
              <w:rPr>
                <w:rStyle w:val="Collegamentoipertestuale"/>
                <w:noProof/>
              </w:rPr>
              <w:t>EGHIN/LAGEN/ITCAP/VOG</w:t>
            </w:r>
            <w:r>
              <w:rPr>
                <w:noProof/>
                <w:webHidden/>
              </w:rPr>
              <w:tab/>
            </w:r>
            <w:r>
              <w:rPr>
                <w:noProof/>
                <w:webHidden/>
              </w:rPr>
              <w:fldChar w:fldCharType="begin"/>
            </w:r>
            <w:r>
              <w:rPr>
                <w:noProof/>
                <w:webHidden/>
              </w:rPr>
              <w:instrText xml:space="preserve"> PAGEREF _Toc229779709 \h </w:instrText>
            </w:r>
            <w:r>
              <w:rPr>
                <w:noProof/>
                <w:webHidden/>
              </w:rPr>
            </w:r>
            <w:r>
              <w:rPr>
                <w:noProof/>
                <w:webHidden/>
              </w:rPr>
              <w:fldChar w:fldCharType="separate"/>
            </w:r>
            <w:r>
              <w:rPr>
                <w:noProof/>
                <w:webHidden/>
              </w:rPr>
              <w:t>10</w:t>
            </w:r>
            <w:r>
              <w:rPr>
                <w:noProof/>
                <w:webHidden/>
              </w:rPr>
              <w:fldChar w:fldCharType="end"/>
            </w:r>
          </w:hyperlink>
        </w:p>
        <w:p w14:paraId="4CD6635F" w14:textId="52248626"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10" w:history="1">
            <w:r w:rsidRPr="00907FF1">
              <w:rPr>
                <w:rStyle w:val="Collegamentoipertestuale"/>
                <w:noProof/>
              </w:rPr>
              <w:t>EGHIN/VEROB</w:t>
            </w:r>
            <w:r>
              <w:rPr>
                <w:noProof/>
                <w:webHidden/>
              </w:rPr>
              <w:tab/>
            </w:r>
            <w:r>
              <w:rPr>
                <w:noProof/>
                <w:webHidden/>
              </w:rPr>
              <w:fldChar w:fldCharType="begin"/>
            </w:r>
            <w:r>
              <w:rPr>
                <w:noProof/>
                <w:webHidden/>
              </w:rPr>
              <w:instrText xml:space="preserve"> PAGEREF _Toc229779710 \h </w:instrText>
            </w:r>
            <w:r>
              <w:rPr>
                <w:noProof/>
                <w:webHidden/>
              </w:rPr>
            </w:r>
            <w:r>
              <w:rPr>
                <w:noProof/>
                <w:webHidden/>
              </w:rPr>
              <w:fldChar w:fldCharType="separate"/>
            </w:r>
            <w:r>
              <w:rPr>
                <w:noProof/>
                <w:webHidden/>
              </w:rPr>
              <w:t>10</w:t>
            </w:r>
            <w:r>
              <w:rPr>
                <w:noProof/>
                <w:webHidden/>
              </w:rPr>
              <w:fldChar w:fldCharType="end"/>
            </w:r>
          </w:hyperlink>
        </w:p>
        <w:p w14:paraId="57AF1E0F" w14:textId="20086D29"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11" w:history="1">
            <w:r w:rsidRPr="00907FF1">
              <w:rPr>
                <w:rStyle w:val="Collegamentoipertestuale"/>
                <w:noProof/>
              </w:rPr>
              <w:t>NELAB/SIRLO</w:t>
            </w:r>
            <w:r>
              <w:rPr>
                <w:noProof/>
                <w:webHidden/>
              </w:rPr>
              <w:tab/>
            </w:r>
            <w:r>
              <w:rPr>
                <w:noProof/>
                <w:webHidden/>
              </w:rPr>
              <w:fldChar w:fldCharType="begin"/>
            </w:r>
            <w:r>
              <w:rPr>
                <w:noProof/>
                <w:webHidden/>
              </w:rPr>
              <w:instrText xml:space="preserve"> PAGEREF _Toc229779711 \h </w:instrText>
            </w:r>
            <w:r>
              <w:rPr>
                <w:noProof/>
                <w:webHidden/>
              </w:rPr>
            </w:r>
            <w:r>
              <w:rPr>
                <w:noProof/>
                <w:webHidden/>
              </w:rPr>
              <w:fldChar w:fldCharType="separate"/>
            </w:r>
            <w:r>
              <w:rPr>
                <w:noProof/>
                <w:webHidden/>
              </w:rPr>
              <w:t>11</w:t>
            </w:r>
            <w:r>
              <w:rPr>
                <w:noProof/>
                <w:webHidden/>
              </w:rPr>
              <w:fldChar w:fldCharType="end"/>
            </w:r>
          </w:hyperlink>
        </w:p>
        <w:p w14:paraId="74210A86" w14:textId="7172E027"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12" w:history="1">
            <w:r w:rsidRPr="00907FF1">
              <w:rPr>
                <w:rStyle w:val="Collegamentoipertestuale"/>
                <w:noProof/>
              </w:rPr>
              <w:t>Partenze LIMF</w:t>
            </w:r>
            <w:r>
              <w:rPr>
                <w:noProof/>
                <w:webHidden/>
              </w:rPr>
              <w:tab/>
            </w:r>
            <w:r>
              <w:rPr>
                <w:noProof/>
                <w:webHidden/>
              </w:rPr>
              <w:fldChar w:fldCharType="begin"/>
            </w:r>
            <w:r>
              <w:rPr>
                <w:noProof/>
                <w:webHidden/>
              </w:rPr>
              <w:instrText xml:space="preserve"> PAGEREF _Toc229779712 \h </w:instrText>
            </w:r>
            <w:r>
              <w:rPr>
                <w:noProof/>
                <w:webHidden/>
              </w:rPr>
            </w:r>
            <w:r>
              <w:rPr>
                <w:noProof/>
                <w:webHidden/>
              </w:rPr>
              <w:fldChar w:fldCharType="separate"/>
            </w:r>
            <w:r>
              <w:rPr>
                <w:noProof/>
                <w:webHidden/>
              </w:rPr>
              <w:t>11</w:t>
            </w:r>
            <w:r>
              <w:rPr>
                <w:noProof/>
                <w:webHidden/>
              </w:rPr>
              <w:fldChar w:fldCharType="end"/>
            </w:r>
          </w:hyperlink>
        </w:p>
        <w:p w14:paraId="329DB828" w14:textId="3CEF04C8"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13" w:history="1">
            <w:r w:rsidRPr="00907FF1">
              <w:rPr>
                <w:rStyle w:val="Collegamentoipertestuale"/>
                <w:noProof/>
              </w:rPr>
              <w:t>Arrivi LIMZ</w:t>
            </w:r>
            <w:r>
              <w:rPr>
                <w:noProof/>
                <w:webHidden/>
              </w:rPr>
              <w:tab/>
            </w:r>
            <w:r>
              <w:rPr>
                <w:noProof/>
                <w:webHidden/>
              </w:rPr>
              <w:fldChar w:fldCharType="begin"/>
            </w:r>
            <w:r>
              <w:rPr>
                <w:noProof/>
                <w:webHidden/>
              </w:rPr>
              <w:instrText xml:space="preserve"> PAGEREF _Toc229779713 \h </w:instrText>
            </w:r>
            <w:r>
              <w:rPr>
                <w:noProof/>
                <w:webHidden/>
              </w:rPr>
            </w:r>
            <w:r>
              <w:rPr>
                <w:noProof/>
                <w:webHidden/>
              </w:rPr>
              <w:fldChar w:fldCharType="separate"/>
            </w:r>
            <w:r>
              <w:rPr>
                <w:noProof/>
                <w:webHidden/>
              </w:rPr>
              <w:t>11</w:t>
            </w:r>
            <w:r>
              <w:rPr>
                <w:noProof/>
                <w:webHidden/>
              </w:rPr>
              <w:fldChar w:fldCharType="end"/>
            </w:r>
          </w:hyperlink>
        </w:p>
        <w:p w14:paraId="67AEAB93" w14:textId="1BB8077F"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14" w:history="1">
            <w:r w:rsidRPr="00907FF1">
              <w:rPr>
                <w:rStyle w:val="Collegamentoipertestuale"/>
                <w:noProof/>
              </w:rPr>
              <w:t>KUMIN/VEROB/NELAB</w:t>
            </w:r>
            <w:r>
              <w:rPr>
                <w:noProof/>
                <w:webHidden/>
              </w:rPr>
              <w:tab/>
            </w:r>
            <w:r>
              <w:rPr>
                <w:noProof/>
                <w:webHidden/>
              </w:rPr>
              <w:fldChar w:fldCharType="begin"/>
            </w:r>
            <w:r>
              <w:rPr>
                <w:noProof/>
                <w:webHidden/>
              </w:rPr>
              <w:instrText xml:space="preserve"> PAGEREF _Toc229779714 \h </w:instrText>
            </w:r>
            <w:r>
              <w:rPr>
                <w:noProof/>
                <w:webHidden/>
              </w:rPr>
            </w:r>
            <w:r>
              <w:rPr>
                <w:noProof/>
                <w:webHidden/>
              </w:rPr>
              <w:fldChar w:fldCharType="separate"/>
            </w:r>
            <w:r>
              <w:rPr>
                <w:noProof/>
                <w:webHidden/>
              </w:rPr>
              <w:t>11</w:t>
            </w:r>
            <w:r>
              <w:rPr>
                <w:noProof/>
                <w:webHidden/>
              </w:rPr>
              <w:fldChar w:fldCharType="end"/>
            </w:r>
          </w:hyperlink>
        </w:p>
        <w:p w14:paraId="32F90676" w14:textId="06D91268"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15" w:history="1">
            <w:r w:rsidRPr="00907FF1">
              <w:rPr>
                <w:rStyle w:val="Collegamentoipertestuale"/>
                <w:noProof/>
              </w:rPr>
              <w:t>VOG/ITCAP/LAGEN</w:t>
            </w:r>
            <w:r>
              <w:rPr>
                <w:noProof/>
                <w:webHidden/>
              </w:rPr>
              <w:tab/>
            </w:r>
            <w:r>
              <w:rPr>
                <w:noProof/>
                <w:webHidden/>
              </w:rPr>
              <w:fldChar w:fldCharType="begin"/>
            </w:r>
            <w:r>
              <w:rPr>
                <w:noProof/>
                <w:webHidden/>
              </w:rPr>
              <w:instrText xml:space="preserve"> PAGEREF _Toc229779715 \h </w:instrText>
            </w:r>
            <w:r>
              <w:rPr>
                <w:noProof/>
                <w:webHidden/>
              </w:rPr>
            </w:r>
            <w:r>
              <w:rPr>
                <w:noProof/>
                <w:webHidden/>
              </w:rPr>
              <w:fldChar w:fldCharType="separate"/>
            </w:r>
            <w:r>
              <w:rPr>
                <w:noProof/>
                <w:webHidden/>
              </w:rPr>
              <w:t>11</w:t>
            </w:r>
            <w:r>
              <w:rPr>
                <w:noProof/>
                <w:webHidden/>
              </w:rPr>
              <w:fldChar w:fldCharType="end"/>
            </w:r>
          </w:hyperlink>
        </w:p>
        <w:p w14:paraId="1679B177" w14:textId="38A4545F"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16" w:history="1">
            <w:r w:rsidRPr="00907FF1">
              <w:rPr>
                <w:rStyle w:val="Collegamentoipertestuale"/>
                <w:noProof/>
              </w:rPr>
              <w:t>EGHIN</w:t>
            </w:r>
            <w:r>
              <w:rPr>
                <w:noProof/>
                <w:webHidden/>
              </w:rPr>
              <w:tab/>
            </w:r>
            <w:r>
              <w:rPr>
                <w:noProof/>
                <w:webHidden/>
              </w:rPr>
              <w:fldChar w:fldCharType="begin"/>
            </w:r>
            <w:r>
              <w:rPr>
                <w:noProof/>
                <w:webHidden/>
              </w:rPr>
              <w:instrText xml:space="preserve"> PAGEREF _Toc229779716 \h </w:instrText>
            </w:r>
            <w:r>
              <w:rPr>
                <w:noProof/>
                <w:webHidden/>
              </w:rPr>
            </w:r>
            <w:r>
              <w:rPr>
                <w:noProof/>
                <w:webHidden/>
              </w:rPr>
              <w:fldChar w:fldCharType="separate"/>
            </w:r>
            <w:r>
              <w:rPr>
                <w:noProof/>
                <w:webHidden/>
              </w:rPr>
              <w:t>12</w:t>
            </w:r>
            <w:r>
              <w:rPr>
                <w:noProof/>
                <w:webHidden/>
              </w:rPr>
              <w:fldChar w:fldCharType="end"/>
            </w:r>
          </w:hyperlink>
        </w:p>
        <w:p w14:paraId="5599D87A" w14:textId="70E5F8DD"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17" w:history="1">
            <w:r w:rsidRPr="00907FF1">
              <w:rPr>
                <w:rStyle w:val="Collegamentoipertestuale"/>
                <w:noProof/>
              </w:rPr>
              <w:t>Partenze LIMZ</w:t>
            </w:r>
            <w:r>
              <w:rPr>
                <w:noProof/>
                <w:webHidden/>
              </w:rPr>
              <w:tab/>
            </w:r>
            <w:r>
              <w:rPr>
                <w:noProof/>
                <w:webHidden/>
              </w:rPr>
              <w:fldChar w:fldCharType="begin"/>
            </w:r>
            <w:r>
              <w:rPr>
                <w:noProof/>
                <w:webHidden/>
              </w:rPr>
              <w:instrText xml:space="preserve"> PAGEREF _Toc229779717 \h </w:instrText>
            </w:r>
            <w:r>
              <w:rPr>
                <w:noProof/>
                <w:webHidden/>
              </w:rPr>
            </w:r>
            <w:r>
              <w:rPr>
                <w:noProof/>
                <w:webHidden/>
              </w:rPr>
              <w:fldChar w:fldCharType="separate"/>
            </w:r>
            <w:r>
              <w:rPr>
                <w:noProof/>
                <w:webHidden/>
              </w:rPr>
              <w:t>12</w:t>
            </w:r>
            <w:r>
              <w:rPr>
                <w:noProof/>
                <w:webHidden/>
              </w:rPr>
              <w:fldChar w:fldCharType="end"/>
            </w:r>
          </w:hyperlink>
        </w:p>
        <w:p w14:paraId="0A12ADA5" w14:textId="4697BB31"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18" w:history="1">
            <w:r w:rsidRPr="00907FF1">
              <w:rPr>
                <w:rStyle w:val="Collegamentoipertestuale"/>
                <w:noProof/>
              </w:rPr>
              <w:t>Arrivi LIMJ</w:t>
            </w:r>
            <w:r>
              <w:rPr>
                <w:noProof/>
                <w:webHidden/>
              </w:rPr>
              <w:tab/>
            </w:r>
            <w:r>
              <w:rPr>
                <w:noProof/>
                <w:webHidden/>
              </w:rPr>
              <w:fldChar w:fldCharType="begin"/>
            </w:r>
            <w:r>
              <w:rPr>
                <w:noProof/>
                <w:webHidden/>
              </w:rPr>
              <w:instrText xml:space="preserve"> PAGEREF _Toc229779718 \h </w:instrText>
            </w:r>
            <w:r>
              <w:rPr>
                <w:noProof/>
                <w:webHidden/>
              </w:rPr>
            </w:r>
            <w:r>
              <w:rPr>
                <w:noProof/>
                <w:webHidden/>
              </w:rPr>
              <w:fldChar w:fldCharType="separate"/>
            </w:r>
            <w:r>
              <w:rPr>
                <w:noProof/>
                <w:webHidden/>
              </w:rPr>
              <w:t>12</w:t>
            </w:r>
            <w:r>
              <w:rPr>
                <w:noProof/>
                <w:webHidden/>
              </w:rPr>
              <w:fldChar w:fldCharType="end"/>
            </w:r>
          </w:hyperlink>
        </w:p>
        <w:p w14:paraId="099C46F2" w14:textId="6AC384C9"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19" w:history="1">
            <w:r w:rsidRPr="00907FF1">
              <w:rPr>
                <w:rStyle w:val="Collegamentoipertestuale"/>
                <w:noProof/>
              </w:rPr>
              <w:t>IDONA/UNITA</w:t>
            </w:r>
            <w:r>
              <w:rPr>
                <w:noProof/>
                <w:webHidden/>
              </w:rPr>
              <w:tab/>
            </w:r>
            <w:r>
              <w:rPr>
                <w:noProof/>
                <w:webHidden/>
              </w:rPr>
              <w:fldChar w:fldCharType="begin"/>
            </w:r>
            <w:r>
              <w:rPr>
                <w:noProof/>
                <w:webHidden/>
              </w:rPr>
              <w:instrText xml:space="preserve"> PAGEREF _Toc229779719 \h </w:instrText>
            </w:r>
            <w:r>
              <w:rPr>
                <w:noProof/>
                <w:webHidden/>
              </w:rPr>
            </w:r>
            <w:r>
              <w:rPr>
                <w:noProof/>
                <w:webHidden/>
              </w:rPr>
              <w:fldChar w:fldCharType="separate"/>
            </w:r>
            <w:r>
              <w:rPr>
                <w:noProof/>
                <w:webHidden/>
              </w:rPr>
              <w:t>12</w:t>
            </w:r>
            <w:r>
              <w:rPr>
                <w:noProof/>
                <w:webHidden/>
              </w:rPr>
              <w:fldChar w:fldCharType="end"/>
            </w:r>
          </w:hyperlink>
        </w:p>
        <w:p w14:paraId="4B5A67A3" w14:textId="0875A1B4"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20" w:history="1">
            <w:r w:rsidRPr="00907FF1">
              <w:rPr>
                <w:rStyle w:val="Collegamentoipertestuale"/>
                <w:noProof/>
              </w:rPr>
              <w:t>IXITO/EGHIN</w:t>
            </w:r>
            <w:r>
              <w:rPr>
                <w:noProof/>
                <w:webHidden/>
              </w:rPr>
              <w:tab/>
            </w:r>
            <w:r>
              <w:rPr>
                <w:noProof/>
                <w:webHidden/>
              </w:rPr>
              <w:fldChar w:fldCharType="begin"/>
            </w:r>
            <w:r>
              <w:rPr>
                <w:noProof/>
                <w:webHidden/>
              </w:rPr>
              <w:instrText xml:space="preserve"> PAGEREF _Toc229779720 \h </w:instrText>
            </w:r>
            <w:r>
              <w:rPr>
                <w:noProof/>
                <w:webHidden/>
              </w:rPr>
            </w:r>
            <w:r>
              <w:rPr>
                <w:noProof/>
                <w:webHidden/>
              </w:rPr>
              <w:fldChar w:fldCharType="separate"/>
            </w:r>
            <w:r>
              <w:rPr>
                <w:noProof/>
                <w:webHidden/>
              </w:rPr>
              <w:t>12</w:t>
            </w:r>
            <w:r>
              <w:rPr>
                <w:noProof/>
                <w:webHidden/>
              </w:rPr>
              <w:fldChar w:fldCharType="end"/>
            </w:r>
          </w:hyperlink>
        </w:p>
        <w:p w14:paraId="6646BB1E" w14:textId="74FF3659"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21" w:history="1">
            <w:r w:rsidRPr="00907FF1">
              <w:rPr>
                <w:rStyle w:val="Collegamentoipertestuale"/>
                <w:noProof/>
              </w:rPr>
              <w:t>TESTO/RUCFO/MONEB</w:t>
            </w:r>
            <w:r>
              <w:rPr>
                <w:noProof/>
                <w:webHidden/>
              </w:rPr>
              <w:tab/>
            </w:r>
            <w:r>
              <w:rPr>
                <w:noProof/>
                <w:webHidden/>
              </w:rPr>
              <w:fldChar w:fldCharType="begin"/>
            </w:r>
            <w:r>
              <w:rPr>
                <w:noProof/>
                <w:webHidden/>
              </w:rPr>
              <w:instrText xml:space="preserve"> PAGEREF _Toc229779721 \h </w:instrText>
            </w:r>
            <w:r>
              <w:rPr>
                <w:noProof/>
                <w:webHidden/>
              </w:rPr>
            </w:r>
            <w:r>
              <w:rPr>
                <w:noProof/>
                <w:webHidden/>
              </w:rPr>
              <w:fldChar w:fldCharType="separate"/>
            </w:r>
            <w:r>
              <w:rPr>
                <w:noProof/>
                <w:webHidden/>
              </w:rPr>
              <w:t>13</w:t>
            </w:r>
            <w:r>
              <w:rPr>
                <w:noProof/>
                <w:webHidden/>
              </w:rPr>
              <w:fldChar w:fldCharType="end"/>
            </w:r>
          </w:hyperlink>
        </w:p>
        <w:p w14:paraId="4285651C" w14:textId="6A7D028E"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22" w:history="1">
            <w:r w:rsidRPr="00907FF1">
              <w:rPr>
                <w:rStyle w:val="Collegamentoipertestuale"/>
                <w:noProof/>
              </w:rPr>
              <w:t>GOLAS/KALMO</w:t>
            </w:r>
            <w:r>
              <w:rPr>
                <w:noProof/>
                <w:webHidden/>
              </w:rPr>
              <w:tab/>
            </w:r>
            <w:r>
              <w:rPr>
                <w:noProof/>
                <w:webHidden/>
              </w:rPr>
              <w:fldChar w:fldCharType="begin"/>
            </w:r>
            <w:r>
              <w:rPr>
                <w:noProof/>
                <w:webHidden/>
              </w:rPr>
              <w:instrText xml:space="preserve"> PAGEREF _Toc229779722 \h </w:instrText>
            </w:r>
            <w:r>
              <w:rPr>
                <w:noProof/>
                <w:webHidden/>
              </w:rPr>
            </w:r>
            <w:r>
              <w:rPr>
                <w:noProof/>
                <w:webHidden/>
              </w:rPr>
              <w:fldChar w:fldCharType="separate"/>
            </w:r>
            <w:r>
              <w:rPr>
                <w:noProof/>
                <w:webHidden/>
              </w:rPr>
              <w:t>13</w:t>
            </w:r>
            <w:r>
              <w:rPr>
                <w:noProof/>
                <w:webHidden/>
              </w:rPr>
              <w:fldChar w:fldCharType="end"/>
            </w:r>
          </w:hyperlink>
        </w:p>
        <w:p w14:paraId="1284BCA4" w14:textId="70C0FFF3"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23" w:history="1">
            <w:r w:rsidRPr="00907FF1">
              <w:rPr>
                <w:rStyle w:val="Collegamentoipertestuale"/>
                <w:noProof/>
              </w:rPr>
              <w:t>Partenze LIMJ</w:t>
            </w:r>
            <w:r>
              <w:rPr>
                <w:noProof/>
                <w:webHidden/>
              </w:rPr>
              <w:tab/>
            </w:r>
            <w:r>
              <w:rPr>
                <w:noProof/>
                <w:webHidden/>
              </w:rPr>
              <w:fldChar w:fldCharType="begin"/>
            </w:r>
            <w:r>
              <w:rPr>
                <w:noProof/>
                <w:webHidden/>
              </w:rPr>
              <w:instrText xml:space="preserve"> PAGEREF _Toc229779723 \h </w:instrText>
            </w:r>
            <w:r>
              <w:rPr>
                <w:noProof/>
                <w:webHidden/>
              </w:rPr>
            </w:r>
            <w:r>
              <w:rPr>
                <w:noProof/>
                <w:webHidden/>
              </w:rPr>
              <w:fldChar w:fldCharType="separate"/>
            </w:r>
            <w:r>
              <w:rPr>
                <w:noProof/>
                <w:webHidden/>
              </w:rPr>
              <w:t>13</w:t>
            </w:r>
            <w:r>
              <w:rPr>
                <w:noProof/>
                <w:webHidden/>
              </w:rPr>
              <w:fldChar w:fldCharType="end"/>
            </w:r>
          </w:hyperlink>
        </w:p>
        <w:p w14:paraId="09458E69" w14:textId="15DC41F8"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24" w:history="1">
            <w:r w:rsidRPr="00907FF1">
              <w:rPr>
                <w:rStyle w:val="Collegamentoipertestuale"/>
                <w:noProof/>
              </w:rPr>
              <w:t>Arrivi LIMG</w:t>
            </w:r>
            <w:r>
              <w:rPr>
                <w:noProof/>
                <w:webHidden/>
              </w:rPr>
              <w:tab/>
            </w:r>
            <w:r>
              <w:rPr>
                <w:noProof/>
                <w:webHidden/>
              </w:rPr>
              <w:fldChar w:fldCharType="begin"/>
            </w:r>
            <w:r>
              <w:rPr>
                <w:noProof/>
                <w:webHidden/>
              </w:rPr>
              <w:instrText xml:space="preserve"> PAGEREF _Toc229779724 \h </w:instrText>
            </w:r>
            <w:r>
              <w:rPr>
                <w:noProof/>
                <w:webHidden/>
              </w:rPr>
            </w:r>
            <w:r>
              <w:rPr>
                <w:noProof/>
                <w:webHidden/>
              </w:rPr>
              <w:fldChar w:fldCharType="separate"/>
            </w:r>
            <w:r>
              <w:rPr>
                <w:noProof/>
                <w:webHidden/>
              </w:rPr>
              <w:t>13</w:t>
            </w:r>
            <w:r>
              <w:rPr>
                <w:noProof/>
                <w:webHidden/>
              </w:rPr>
              <w:fldChar w:fldCharType="end"/>
            </w:r>
          </w:hyperlink>
        </w:p>
        <w:p w14:paraId="4C7519C7" w14:textId="29785383"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25" w:history="1">
            <w:r w:rsidRPr="00907FF1">
              <w:rPr>
                <w:rStyle w:val="Collegamentoipertestuale"/>
                <w:noProof/>
              </w:rPr>
              <w:t>UNITA/ITCAP/TESTO</w:t>
            </w:r>
            <w:r>
              <w:rPr>
                <w:noProof/>
                <w:webHidden/>
              </w:rPr>
              <w:tab/>
            </w:r>
            <w:r>
              <w:rPr>
                <w:noProof/>
                <w:webHidden/>
              </w:rPr>
              <w:fldChar w:fldCharType="begin"/>
            </w:r>
            <w:r>
              <w:rPr>
                <w:noProof/>
                <w:webHidden/>
              </w:rPr>
              <w:instrText xml:space="preserve"> PAGEREF _Toc229779725 \h </w:instrText>
            </w:r>
            <w:r>
              <w:rPr>
                <w:noProof/>
                <w:webHidden/>
              </w:rPr>
            </w:r>
            <w:r>
              <w:rPr>
                <w:noProof/>
                <w:webHidden/>
              </w:rPr>
              <w:fldChar w:fldCharType="separate"/>
            </w:r>
            <w:r>
              <w:rPr>
                <w:noProof/>
                <w:webHidden/>
              </w:rPr>
              <w:t>14</w:t>
            </w:r>
            <w:r>
              <w:rPr>
                <w:noProof/>
                <w:webHidden/>
              </w:rPr>
              <w:fldChar w:fldCharType="end"/>
            </w:r>
          </w:hyperlink>
        </w:p>
        <w:p w14:paraId="436AB3A5" w14:textId="18345B6C" w:rsidR="006B26F0" w:rsidRDefault="006B26F0">
          <w:pPr>
            <w:pStyle w:val="Sommario3"/>
            <w:tabs>
              <w:tab w:val="right" w:leader="dot" w:pos="9628"/>
            </w:tabs>
            <w:rPr>
              <w:rFonts w:asciiTheme="minorHAnsi" w:eastAsiaTheme="minorEastAsia" w:hAnsiTheme="minorHAnsi"/>
              <w:noProof/>
              <w:kern w:val="2"/>
              <w:szCs w:val="24"/>
              <w:lang w:eastAsia="it-IT"/>
              <w14:ligatures w14:val="standardContextual"/>
            </w:rPr>
          </w:pPr>
          <w:hyperlink w:anchor="_Toc229779726" w:history="1">
            <w:r w:rsidRPr="00907FF1">
              <w:rPr>
                <w:rStyle w:val="Collegamentoipertestuale"/>
                <w:noProof/>
              </w:rPr>
              <w:t>EGHIN</w:t>
            </w:r>
            <w:r>
              <w:rPr>
                <w:noProof/>
                <w:webHidden/>
              </w:rPr>
              <w:tab/>
            </w:r>
            <w:r>
              <w:rPr>
                <w:noProof/>
                <w:webHidden/>
              </w:rPr>
              <w:fldChar w:fldCharType="begin"/>
            </w:r>
            <w:r>
              <w:rPr>
                <w:noProof/>
                <w:webHidden/>
              </w:rPr>
              <w:instrText xml:space="preserve"> PAGEREF _Toc229779726 \h </w:instrText>
            </w:r>
            <w:r>
              <w:rPr>
                <w:noProof/>
                <w:webHidden/>
              </w:rPr>
            </w:r>
            <w:r>
              <w:rPr>
                <w:noProof/>
                <w:webHidden/>
              </w:rPr>
              <w:fldChar w:fldCharType="separate"/>
            </w:r>
            <w:r>
              <w:rPr>
                <w:noProof/>
                <w:webHidden/>
              </w:rPr>
              <w:t>14</w:t>
            </w:r>
            <w:r>
              <w:rPr>
                <w:noProof/>
                <w:webHidden/>
              </w:rPr>
              <w:fldChar w:fldCharType="end"/>
            </w:r>
          </w:hyperlink>
        </w:p>
        <w:p w14:paraId="6F7A9E4D" w14:textId="4DEC68BA"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27" w:history="1">
            <w:r w:rsidRPr="00907FF1">
              <w:rPr>
                <w:rStyle w:val="Collegamentoipertestuale"/>
                <w:noProof/>
              </w:rPr>
              <w:t>Partenze LIMG</w:t>
            </w:r>
            <w:r>
              <w:rPr>
                <w:noProof/>
                <w:webHidden/>
              </w:rPr>
              <w:tab/>
            </w:r>
            <w:r>
              <w:rPr>
                <w:noProof/>
                <w:webHidden/>
              </w:rPr>
              <w:fldChar w:fldCharType="begin"/>
            </w:r>
            <w:r>
              <w:rPr>
                <w:noProof/>
                <w:webHidden/>
              </w:rPr>
              <w:instrText xml:space="preserve"> PAGEREF _Toc229779727 \h </w:instrText>
            </w:r>
            <w:r>
              <w:rPr>
                <w:noProof/>
                <w:webHidden/>
              </w:rPr>
            </w:r>
            <w:r>
              <w:rPr>
                <w:noProof/>
                <w:webHidden/>
              </w:rPr>
              <w:fldChar w:fldCharType="separate"/>
            </w:r>
            <w:r>
              <w:rPr>
                <w:noProof/>
                <w:webHidden/>
              </w:rPr>
              <w:t>14</w:t>
            </w:r>
            <w:r>
              <w:rPr>
                <w:noProof/>
                <w:webHidden/>
              </w:rPr>
              <w:fldChar w:fldCharType="end"/>
            </w:r>
          </w:hyperlink>
        </w:p>
        <w:p w14:paraId="4E17D640" w14:textId="51E92028" w:rsidR="006B26F0" w:rsidRDefault="006B26F0">
          <w:pPr>
            <w:pStyle w:val="Sommario1"/>
            <w:tabs>
              <w:tab w:val="right" w:leader="dot" w:pos="9628"/>
            </w:tabs>
            <w:rPr>
              <w:rFonts w:asciiTheme="minorHAnsi" w:eastAsiaTheme="minorEastAsia" w:hAnsiTheme="minorHAnsi"/>
              <w:noProof/>
              <w:kern w:val="2"/>
              <w:szCs w:val="24"/>
              <w:lang w:eastAsia="it-IT"/>
              <w14:ligatures w14:val="standardContextual"/>
            </w:rPr>
          </w:pPr>
          <w:hyperlink w:anchor="_Toc229779728" w:history="1">
            <w:r w:rsidRPr="00907FF1">
              <w:rPr>
                <w:rStyle w:val="Collegamentoipertestuale"/>
                <w:noProof/>
              </w:rPr>
              <w:t>Lettere di Accordo</w:t>
            </w:r>
            <w:r>
              <w:rPr>
                <w:noProof/>
                <w:webHidden/>
              </w:rPr>
              <w:tab/>
            </w:r>
            <w:r>
              <w:rPr>
                <w:noProof/>
                <w:webHidden/>
              </w:rPr>
              <w:fldChar w:fldCharType="begin"/>
            </w:r>
            <w:r>
              <w:rPr>
                <w:noProof/>
                <w:webHidden/>
              </w:rPr>
              <w:instrText xml:space="preserve"> PAGEREF _Toc229779728 \h </w:instrText>
            </w:r>
            <w:r>
              <w:rPr>
                <w:noProof/>
                <w:webHidden/>
              </w:rPr>
            </w:r>
            <w:r>
              <w:rPr>
                <w:noProof/>
                <w:webHidden/>
              </w:rPr>
              <w:fldChar w:fldCharType="separate"/>
            </w:r>
            <w:r>
              <w:rPr>
                <w:noProof/>
                <w:webHidden/>
              </w:rPr>
              <w:t>15</w:t>
            </w:r>
            <w:r>
              <w:rPr>
                <w:noProof/>
                <w:webHidden/>
              </w:rPr>
              <w:fldChar w:fldCharType="end"/>
            </w:r>
          </w:hyperlink>
        </w:p>
        <w:p w14:paraId="03832CD8" w14:textId="080724AA"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29" w:history="1">
            <w:r w:rsidRPr="00907FF1">
              <w:rPr>
                <w:rStyle w:val="Collegamentoipertestuale"/>
                <w:noProof/>
              </w:rPr>
              <w:t>vLoA Milano ACC - Milano APP (Settore WN0)</w:t>
            </w:r>
            <w:r>
              <w:rPr>
                <w:noProof/>
                <w:webHidden/>
              </w:rPr>
              <w:tab/>
            </w:r>
            <w:r>
              <w:rPr>
                <w:noProof/>
                <w:webHidden/>
              </w:rPr>
              <w:fldChar w:fldCharType="begin"/>
            </w:r>
            <w:r>
              <w:rPr>
                <w:noProof/>
                <w:webHidden/>
              </w:rPr>
              <w:instrText xml:space="preserve"> PAGEREF _Toc229779729 \h </w:instrText>
            </w:r>
            <w:r>
              <w:rPr>
                <w:noProof/>
                <w:webHidden/>
              </w:rPr>
            </w:r>
            <w:r>
              <w:rPr>
                <w:noProof/>
                <w:webHidden/>
              </w:rPr>
              <w:fldChar w:fldCharType="separate"/>
            </w:r>
            <w:r>
              <w:rPr>
                <w:noProof/>
                <w:webHidden/>
              </w:rPr>
              <w:t>15</w:t>
            </w:r>
            <w:r>
              <w:rPr>
                <w:noProof/>
                <w:webHidden/>
              </w:rPr>
              <w:fldChar w:fldCharType="end"/>
            </w:r>
          </w:hyperlink>
        </w:p>
        <w:p w14:paraId="5A5C1AE8" w14:textId="0F5908EC"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30" w:history="1">
            <w:r w:rsidRPr="00907FF1">
              <w:rPr>
                <w:rStyle w:val="Collegamentoipertestuale"/>
                <w:noProof/>
              </w:rPr>
              <w:t>vLoA Milano APP - Milano ACC (Settore WN0)</w:t>
            </w:r>
            <w:r>
              <w:rPr>
                <w:noProof/>
                <w:webHidden/>
              </w:rPr>
              <w:tab/>
            </w:r>
            <w:r>
              <w:rPr>
                <w:noProof/>
                <w:webHidden/>
              </w:rPr>
              <w:fldChar w:fldCharType="begin"/>
            </w:r>
            <w:r>
              <w:rPr>
                <w:noProof/>
                <w:webHidden/>
              </w:rPr>
              <w:instrText xml:space="preserve"> PAGEREF _Toc229779730 \h </w:instrText>
            </w:r>
            <w:r>
              <w:rPr>
                <w:noProof/>
                <w:webHidden/>
              </w:rPr>
            </w:r>
            <w:r>
              <w:rPr>
                <w:noProof/>
                <w:webHidden/>
              </w:rPr>
              <w:fldChar w:fldCharType="separate"/>
            </w:r>
            <w:r>
              <w:rPr>
                <w:noProof/>
                <w:webHidden/>
              </w:rPr>
              <w:t>15</w:t>
            </w:r>
            <w:r>
              <w:rPr>
                <w:noProof/>
                <w:webHidden/>
              </w:rPr>
              <w:fldChar w:fldCharType="end"/>
            </w:r>
          </w:hyperlink>
        </w:p>
        <w:p w14:paraId="1A811837" w14:textId="61727529"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31" w:history="1">
            <w:r w:rsidRPr="00907FF1">
              <w:rPr>
                <w:rStyle w:val="Collegamentoipertestuale"/>
                <w:noProof/>
              </w:rPr>
              <w:t>vLoA Milano ACC - Milano APP (Settore WS0)</w:t>
            </w:r>
            <w:r>
              <w:rPr>
                <w:noProof/>
                <w:webHidden/>
              </w:rPr>
              <w:tab/>
            </w:r>
            <w:r>
              <w:rPr>
                <w:noProof/>
                <w:webHidden/>
              </w:rPr>
              <w:fldChar w:fldCharType="begin"/>
            </w:r>
            <w:r>
              <w:rPr>
                <w:noProof/>
                <w:webHidden/>
              </w:rPr>
              <w:instrText xml:space="preserve"> PAGEREF _Toc229779731 \h </w:instrText>
            </w:r>
            <w:r>
              <w:rPr>
                <w:noProof/>
                <w:webHidden/>
              </w:rPr>
            </w:r>
            <w:r>
              <w:rPr>
                <w:noProof/>
                <w:webHidden/>
              </w:rPr>
              <w:fldChar w:fldCharType="separate"/>
            </w:r>
            <w:r>
              <w:rPr>
                <w:noProof/>
                <w:webHidden/>
              </w:rPr>
              <w:t>16</w:t>
            </w:r>
            <w:r>
              <w:rPr>
                <w:noProof/>
                <w:webHidden/>
              </w:rPr>
              <w:fldChar w:fldCharType="end"/>
            </w:r>
          </w:hyperlink>
        </w:p>
        <w:p w14:paraId="658AB8F7" w14:textId="15C4EA23" w:rsidR="006B26F0" w:rsidRDefault="006B26F0">
          <w:pPr>
            <w:pStyle w:val="Sommario1"/>
            <w:tabs>
              <w:tab w:val="right" w:leader="dot" w:pos="9628"/>
            </w:tabs>
            <w:rPr>
              <w:rFonts w:asciiTheme="minorHAnsi" w:eastAsiaTheme="minorEastAsia" w:hAnsiTheme="minorHAnsi"/>
              <w:noProof/>
              <w:kern w:val="2"/>
              <w:szCs w:val="24"/>
              <w:lang w:eastAsia="it-IT"/>
              <w14:ligatures w14:val="standardContextual"/>
            </w:rPr>
          </w:pPr>
          <w:hyperlink w:anchor="_Toc229779732" w:history="1">
            <w:r w:rsidRPr="00907FF1">
              <w:rPr>
                <w:rStyle w:val="Collegamentoipertestuale"/>
                <w:noProof/>
              </w:rPr>
              <w:t>Appendice 1: Tabelle riassuntive vLoA</w:t>
            </w:r>
            <w:r>
              <w:rPr>
                <w:noProof/>
                <w:webHidden/>
              </w:rPr>
              <w:tab/>
            </w:r>
            <w:r>
              <w:rPr>
                <w:noProof/>
                <w:webHidden/>
              </w:rPr>
              <w:fldChar w:fldCharType="begin"/>
            </w:r>
            <w:r>
              <w:rPr>
                <w:noProof/>
                <w:webHidden/>
              </w:rPr>
              <w:instrText xml:space="preserve"> PAGEREF _Toc229779732 \h </w:instrText>
            </w:r>
            <w:r>
              <w:rPr>
                <w:noProof/>
                <w:webHidden/>
              </w:rPr>
            </w:r>
            <w:r>
              <w:rPr>
                <w:noProof/>
                <w:webHidden/>
              </w:rPr>
              <w:fldChar w:fldCharType="separate"/>
            </w:r>
            <w:r>
              <w:rPr>
                <w:noProof/>
                <w:webHidden/>
              </w:rPr>
              <w:t>17</w:t>
            </w:r>
            <w:r>
              <w:rPr>
                <w:noProof/>
                <w:webHidden/>
              </w:rPr>
              <w:fldChar w:fldCharType="end"/>
            </w:r>
          </w:hyperlink>
        </w:p>
        <w:p w14:paraId="15E6C468" w14:textId="2B722FFD"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33" w:history="1">
            <w:r w:rsidRPr="00907FF1">
              <w:rPr>
                <w:rStyle w:val="Collegamentoipertestuale"/>
                <w:noProof/>
              </w:rPr>
              <w:t>Arrivi (Settore WN0)</w:t>
            </w:r>
            <w:r>
              <w:rPr>
                <w:noProof/>
                <w:webHidden/>
              </w:rPr>
              <w:tab/>
            </w:r>
            <w:r>
              <w:rPr>
                <w:noProof/>
                <w:webHidden/>
              </w:rPr>
              <w:fldChar w:fldCharType="begin"/>
            </w:r>
            <w:r>
              <w:rPr>
                <w:noProof/>
                <w:webHidden/>
              </w:rPr>
              <w:instrText xml:space="preserve"> PAGEREF _Toc229779733 \h </w:instrText>
            </w:r>
            <w:r>
              <w:rPr>
                <w:noProof/>
                <w:webHidden/>
              </w:rPr>
            </w:r>
            <w:r>
              <w:rPr>
                <w:noProof/>
                <w:webHidden/>
              </w:rPr>
              <w:fldChar w:fldCharType="separate"/>
            </w:r>
            <w:r>
              <w:rPr>
                <w:noProof/>
                <w:webHidden/>
              </w:rPr>
              <w:t>17</w:t>
            </w:r>
            <w:r>
              <w:rPr>
                <w:noProof/>
                <w:webHidden/>
              </w:rPr>
              <w:fldChar w:fldCharType="end"/>
            </w:r>
          </w:hyperlink>
        </w:p>
        <w:p w14:paraId="51099A1B" w14:textId="7D00B6C9"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34" w:history="1">
            <w:r w:rsidRPr="00907FF1">
              <w:rPr>
                <w:rStyle w:val="Collegamentoipertestuale"/>
                <w:noProof/>
              </w:rPr>
              <w:t>Arrivi (Settore WS0)</w:t>
            </w:r>
            <w:r>
              <w:rPr>
                <w:noProof/>
                <w:webHidden/>
              </w:rPr>
              <w:tab/>
            </w:r>
            <w:r>
              <w:rPr>
                <w:noProof/>
                <w:webHidden/>
              </w:rPr>
              <w:fldChar w:fldCharType="begin"/>
            </w:r>
            <w:r>
              <w:rPr>
                <w:noProof/>
                <w:webHidden/>
              </w:rPr>
              <w:instrText xml:space="preserve"> PAGEREF _Toc229779734 \h </w:instrText>
            </w:r>
            <w:r>
              <w:rPr>
                <w:noProof/>
                <w:webHidden/>
              </w:rPr>
            </w:r>
            <w:r>
              <w:rPr>
                <w:noProof/>
                <w:webHidden/>
              </w:rPr>
              <w:fldChar w:fldCharType="separate"/>
            </w:r>
            <w:r>
              <w:rPr>
                <w:noProof/>
                <w:webHidden/>
              </w:rPr>
              <w:t>17</w:t>
            </w:r>
            <w:r>
              <w:rPr>
                <w:noProof/>
                <w:webHidden/>
              </w:rPr>
              <w:fldChar w:fldCharType="end"/>
            </w:r>
          </w:hyperlink>
        </w:p>
        <w:p w14:paraId="7869CCDB" w14:textId="5491991C"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35" w:history="1">
            <w:r w:rsidRPr="00907FF1">
              <w:rPr>
                <w:rStyle w:val="Collegamentoipertestuale"/>
                <w:noProof/>
              </w:rPr>
              <w:t>Partenze (Settore WN0)</w:t>
            </w:r>
            <w:r>
              <w:rPr>
                <w:noProof/>
                <w:webHidden/>
              </w:rPr>
              <w:tab/>
            </w:r>
            <w:r>
              <w:rPr>
                <w:noProof/>
                <w:webHidden/>
              </w:rPr>
              <w:fldChar w:fldCharType="begin"/>
            </w:r>
            <w:r>
              <w:rPr>
                <w:noProof/>
                <w:webHidden/>
              </w:rPr>
              <w:instrText xml:space="preserve"> PAGEREF _Toc229779735 \h </w:instrText>
            </w:r>
            <w:r>
              <w:rPr>
                <w:noProof/>
                <w:webHidden/>
              </w:rPr>
            </w:r>
            <w:r>
              <w:rPr>
                <w:noProof/>
                <w:webHidden/>
              </w:rPr>
              <w:fldChar w:fldCharType="separate"/>
            </w:r>
            <w:r>
              <w:rPr>
                <w:noProof/>
                <w:webHidden/>
              </w:rPr>
              <w:t>18</w:t>
            </w:r>
            <w:r>
              <w:rPr>
                <w:noProof/>
                <w:webHidden/>
              </w:rPr>
              <w:fldChar w:fldCharType="end"/>
            </w:r>
          </w:hyperlink>
        </w:p>
        <w:p w14:paraId="0DE4DF9A" w14:textId="0629C0CA"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36" w:history="1">
            <w:r w:rsidRPr="00907FF1">
              <w:rPr>
                <w:rStyle w:val="Collegamentoipertestuale"/>
                <w:noProof/>
              </w:rPr>
              <w:t>Partenze (Settore WS0)</w:t>
            </w:r>
            <w:r>
              <w:rPr>
                <w:noProof/>
                <w:webHidden/>
              </w:rPr>
              <w:tab/>
            </w:r>
            <w:r>
              <w:rPr>
                <w:noProof/>
                <w:webHidden/>
              </w:rPr>
              <w:fldChar w:fldCharType="begin"/>
            </w:r>
            <w:r>
              <w:rPr>
                <w:noProof/>
                <w:webHidden/>
              </w:rPr>
              <w:instrText xml:space="preserve"> PAGEREF _Toc229779736 \h </w:instrText>
            </w:r>
            <w:r>
              <w:rPr>
                <w:noProof/>
                <w:webHidden/>
              </w:rPr>
            </w:r>
            <w:r>
              <w:rPr>
                <w:noProof/>
                <w:webHidden/>
              </w:rPr>
              <w:fldChar w:fldCharType="separate"/>
            </w:r>
            <w:r>
              <w:rPr>
                <w:noProof/>
                <w:webHidden/>
              </w:rPr>
              <w:t>18</w:t>
            </w:r>
            <w:r>
              <w:rPr>
                <w:noProof/>
                <w:webHidden/>
              </w:rPr>
              <w:fldChar w:fldCharType="end"/>
            </w:r>
          </w:hyperlink>
        </w:p>
        <w:p w14:paraId="2062DC1B" w14:textId="41D17C3C" w:rsidR="006B26F0" w:rsidRDefault="006B26F0">
          <w:pPr>
            <w:pStyle w:val="Sommario2"/>
            <w:tabs>
              <w:tab w:val="right" w:leader="dot" w:pos="9628"/>
            </w:tabs>
            <w:rPr>
              <w:rFonts w:asciiTheme="minorHAnsi" w:eastAsiaTheme="minorEastAsia" w:hAnsiTheme="minorHAnsi"/>
              <w:noProof/>
              <w:kern w:val="2"/>
              <w:szCs w:val="24"/>
              <w:lang w:eastAsia="it-IT"/>
              <w14:ligatures w14:val="standardContextual"/>
            </w:rPr>
          </w:pPr>
          <w:hyperlink w:anchor="_Toc229779737" w:history="1">
            <w:r w:rsidRPr="00907FF1">
              <w:rPr>
                <w:rStyle w:val="Collegamentoipertestuale"/>
                <w:noProof/>
              </w:rPr>
              <w:t>Attraversamenti</w:t>
            </w:r>
            <w:r>
              <w:rPr>
                <w:noProof/>
                <w:webHidden/>
              </w:rPr>
              <w:tab/>
            </w:r>
            <w:r>
              <w:rPr>
                <w:noProof/>
                <w:webHidden/>
              </w:rPr>
              <w:fldChar w:fldCharType="begin"/>
            </w:r>
            <w:r>
              <w:rPr>
                <w:noProof/>
                <w:webHidden/>
              </w:rPr>
              <w:instrText xml:space="preserve"> PAGEREF _Toc229779737 \h </w:instrText>
            </w:r>
            <w:r>
              <w:rPr>
                <w:noProof/>
                <w:webHidden/>
              </w:rPr>
            </w:r>
            <w:r>
              <w:rPr>
                <w:noProof/>
                <w:webHidden/>
              </w:rPr>
              <w:fldChar w:fldCharType="separate"/>
            </w:r>
            <w:r>
              <w:rPr>
                <w:noProof/>
                <w:webHidden/>
              </w:rPr>
              <w:t>19</w:t>
            </w:r>
            <w:r>
              <w:rPr>
                <w:noProof/>
                <w:webHidden/>
              </w:rPr>
              <w:fldChar w:fldCharType="end"/>
            </w:r>
          </w:hyperlink>
        </w:p>
        <w:p w14:paraId="3155B13C" w14:textId="0BA2C464" w:rsidR="00D40775" w:rsidRDefault="00D40775">
          <w:r>
            <w:rPr>
              <w:b/>
              <w:bCs/>
              <w:noProof/>
            </w:rPr>
            <w:fldChar w:fldCharType="end"/>
          </w:r>
        </w:p>
      </w:sdtContent>
    </w:sdt>
    <w:p w14:paraId="58C567C0" w14:textId="77777777" w:rsidR="008B5D09" w:rsidRDefault="008B5D09" w:rsidP="006B26F0"/>
    <w:p w14:paraId="7C84FAC6" w14:textId="77777777" w:rsidR="008B5D09" w:rsidRDefault="008B5D09" w:rsidP="006B26F0"/>
    <w:p w14:paraId="5EC2CB52" w14:textId="77777777" w:rsidR="008B5D09" w:rsidRDefault="008B5D09" w:rsidP="006B26F0"/>
    <w:p w14:paraId="71A7CBA9" w14:textId="77777777" w:rsidR="008B5D09" w:rsidRDefault="008B5D09" w:rsidP="006B26F0"/>
    <w:p w14:paraId="0D33BE80" w14:textId="77777777" w:rsidR="008B5D09" w:rsidRPr="008B5D09" w:rsidRDefault="008B5D09" w:rsidP="006B26F0"/>
    <w:p w14:paraId="4758DC60" w14:textId="77777777" w:rsidR="008B5D09" w:rsidRDefault="008B5D09" w:rsidP="006B26F0"/>
    <w:p w14:paraId="68E75473" w14:textId="77777777" w:rsidR="008B5D09" w:rsidRDefault="008B5D09" w:rsidP="006B26F0"/>
    <w:p w14:paraId="0362D365" w14:textId="77777777" w:rsidR="008B5D09" w:rsidRDefault="008B5D09" w:rsidP="008B5D09"/>
    <w:p w14:paraId="519A1A63" w14:textId="77777777" w:rsidR="006B26F0" w:rsidRDefault="006B26F0" w:rsidP="008B5D09"/>
    <w:p w14:paraId="2A525DF8" w14:textId="77777777" w:rsidR="006B26F0" w:rsidRDefault="006B26F0" w:rsidP="008B5D09"/>
    <w:p w14:paraId="0288BA8C" w14:textId="77777777" w:rsidR="006B26F0" w:rsidRDefault="006B26F0" w:rsidP="008B5D09"/>
    <w:p w14:paraId="4CA62DA2" w14:textId="77777777" w:rsidR="006B26F0" w:rsidRDefault="006B26F0" w:rsidP="008B5D09"/>
    <w:p w14:paraId="75F66061" w14:textId="77777777" w:rsidR="006B26F0" w:rsidRDefault="006B26F0" w:rsidP="008B5D09"/>
    <w:p w14:paraId="5857524D" w14:textId="77777777" w:rsidR="006B26F0" w:rsidRDefault="006B26F0" w:rsidP="008B5D09"/>
    <w:p w14:paraId="5BAEA808" w14:textId="77777777" w:rsidR="006B26F0" w:rsidRDefault="006B26F0" w:rsidP="008B5D09"/>
    <w:p w14:paraId="5FFDB9A8" w14:textId="77777777" w:rsidR="006B26F0" w:rsidRDefault="006B26F0" w:rsidP="008B5D09"/>
    <w:p w14:paraId="3E2802FA" w14:textId="77777777" w:rsidR="006B26F0" w:rsidRDefault="006B26F0" w:rsidP="008B5D09"/>
    <w:p w14:paraId="1036CAEF" w14:textId="77777777" w:rsidR="006B26F0" w:rsidRDefault="006B26F0" w:rsidP="008B5D09"/>
    <w:p w14:paraId="7A33B170" w14:textId="77777777" w:rsidR="006B26F0" w:rsidRDefault="006B26F0" w:rsidP="008B5D09"/>
    <w:p w14:paraId="72230C2E" w14:textId="77777777" w:rsidR="006B26F0" w:rsidRDefault="006B26F0" w:rsidP="008B5D09"/>
    <w:p w14:paraId="0E6DF0D4" w14:textId="77777777" w:rsidR="006B26F0" w:rsidRDefault="006B26F0" w:rsidP="008B5D09"/>
    <w:p w14:paraId="55125BED" w14:textId="77777777" w:rsidR="006B26F0" w:rsidRPr="008B5D09" w:rsidRDefault="006B26F0" w:rsidP="008B5D09"/>
    <w:p w14:paraId="09C2089F" w14:textId="38F919A0" w:rsidR="008B5D09" w:rsidRPr="00DD578E" w:rsidRDefault="008B5D09" w:rsidP="008B5D09">
      <w:pPr>
        <w:pStyle w:val="Titolo2"/>
      </w:pPr>
      <w:bookmarkStart w:id="3" w:name="_Toc229779684"/>
      <w:r w:rsidRPr="00DD578E">
        <w:lastRenderedPageBreak/>
        <w:t>Scopo</w:t>
      </w:r>
      <w:bookmarkEnd w:id="3"/>
    </w:p>
    <w:p w14:paraId="73D18291" w14:textId="42B5F6CC" w:rsidR="008B5D09" w:rsidRDefault="008B5D09" w:rsidP="008B5D09">
      <w:r>
        <w:t>Il settore è responsabile</w:t>
      </w:r>
      <w:r w:rsidRPr="00DD578E">
        <w:t xml:space="preserve"> </w:t>
      </w:r>
      <w:r>
        <w:t>del</w:t>
      </w:r>
      <w:r w:rsidRPr="00DD578E">
        <w:t>la fornitura dei servizi ATS all’interno della CTA Milano per le zone relative agli aeroporti di</w:t>
      </w:r>
      <w:r>
        <w:t xml:space="preserve"> Torino,</w:t>
      </w:r>
      <w:r w:rsidRPr="00DD578E">
        <w:t xml:space="preserve"> </w:t>
      </w:r>
      <w:r>
        <w:t>Genova, Cuneo,</w:t>
      </w:r>
      <w:r w:rsidR="003C38A7">
        <w:t xml:space="preserve"> </w:t>
      </w:r>
      <w:r>
        <w:t>Aeritalia e Albenga</w:t>
      </w:r>
      <w:r w:rsidRPr="00DD578E">
        <w:t>. Tali servizi sono erogati al traffico aereo GAT/OAT IFR/VFR all’interno dell’area di competenza descritta in questo Briefing.</w:t>
      </w:r>
    </w:p>
    <w:p w14:paraId="6D2BF020" w14:textId="2282BA80" w:rsidR="008B5D09" w:rsidRDefault="00C53993" w:rsidP="00A77FB6">
      <w:pPr>
        <w:pStyle w:val="CentratoNormaleIVAO"/>
      </w:pPr>
      <w:r w:rsidRPr="00C53993">
        <w:drawing>
          <wp:inline distT="0" distB="0" distL="0" distR="0" wp14:anchorId="3964D766" wp14:editId="3A0B8405">
            <wp:extent cx="2968540" cy="2602016"/>
            <wp:effectExtent l="0" t="0" r="3810" b="8255"/>
            <wp:docPr id="1451820141" name="Immagine 9" descr="WW0&#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0141" name="Immagine 9" descr="WW0&#10;&#10;Il contenuto generato dall'IA potrebbe non essere corret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6647" cy="2617888"/>
                    </a:xfrm>
                    <a:prstGeom prst="rect">
                      <a:avLst/>
                    </a:prstGeom>
                    <a:noFill/>
                    <a:ln>
                      <a:noFill/>
                    </a:ln>
                  </pic:spPr>
                </pic:pic>
              </a:graphicData>
            </a:graphic>
          </wp:inline>
        </w:drawing>
      </w:r>
      <w:r w:rsidR="00A772F4" w:rsidRPr="00A772F4">
        <w:t xml:space="preserve"> </w:t>
      </w:r>
    </w:p>
    <w:p w14:paraId="38B6C39E" w14:textId="71A01863" w:rsidR="002568FB" w:rsidRDefault="00A77FB6" w:rsidP="00735C4E">
      <w:r w:rsidRPr="00A77FB6">
        <w:drawing>
          <wp:inline distT="0" distB="0" distL="0" distR="0" wp14:anchorId="25D47A9D" wp14:editId="42A58AD3">
            <wp:extent cx="3032393" cy="2657984"/>
            <wp:effectExtent l="0" t="0" r="0" b="9525"/>
            <wp:docPr id="679992687" name="Immagine 8" descr="WS0.&#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92687" name="Immagine 8" descr="WS0.&#10;&#10;Il contenuto generato dall'IA potrebbe non essere corret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6389" cy="2687783"/>
                    </a:xfrm>
                    <a:prstGeom prst="rect">
                      <a:avLst/>
                    </a:prstGeom>
                    <a:noFill/>
                    <a:ln>
                      <a:noFill/>
                    </a:ln>
                  </pic:spPr>
                </pic:pic>
              </a:graphicData>
            </a:graphic>
          </wp:inline>
        </w:drawing>
      </w:r>
      <w:r w:rsidR="002568FB">
        <w:rPr>
          <w:noProof/>
        </w:rPr>
        <w:drawing>
          <wp:inline distT="0" distB="0" distL="0" distR="0" wp14:anchorId="1C92FC84" wp14:editId="6C171202">
            <wp:extent cx="2955886" cy="2590926"/>
            <wp:effectExtent l="0" t="0" r="0" b="0"/>
            <wp:docPr id="99559402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4024" name="Immagin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1773" cy="2622382"/>
                    </a:xfrm>
                    <a:prstGeom prst="rect">
                      <a:avLst/>
                    </a:prstGeom>
                    <a:noFill/>
                    <a:ln>
                      <a:noFill/>
                    </a:ln>
                  </pic:spPr>
                </pic:pic>
              </a:graphicData>
            </a:graphic>
          </wp:inline>
        </w:drawing>
      </w:r>
    </w:p>
    <w:p w14:paraId="4133CB48" w14:textId="344DFEA4" w:rsidR="008B5D09" w:rsidRDefault="008B5D09" w:rsidP="008B5D09">
      <w:pPr>
        <w:pStyle w:val="IVAOWarning"/>
      </w:pPr>
      <w:r>
        <w:t xml:space="preserve">Il Settore in configurazione </w:t>
      </w:r>
      <w:r w:rsidR="00DD5AC2">
        <w:t>ACCORPATA</w:t>
      </w:r>
      <w:r>
        <w:t xml:space="preserve"> assume il nominativo di LIM</w:t>
      </w:r>
      <w:r w:rsidR="00832D30">
        <w:t>F</w:t>
      </w:r>
      <w:r>
        <w:t>_WW0_</w:t>
      </w:r>
      <w:r w:rsidR="00832D30">
        <w:t>APP</w:t>
      </w:r>
      <w:r>
        <w:t xml:space="preserve"> secondo lo schema sotto riportato</w:t>
      </w:r>
    </w:p>
    <w:p w14:paraId="55F6D9F7" w14:textId="5CA910B1" w:rsidR="008B5D09" w:rsidRDefault="008B5D09" w:rsidP="003F7C16">
      <w:pPr>
        <w:pStyle w:val="IVAOWarning"/>
      </w:pPr>
      <w:r>
        <w:t xml:space="preserve">Se aperto, il WW0 diventa il settore "trainante" permettendo l'apertura aggiuntiva solo </w:t>
      </w:r>
      <w:r w:rsidR="003F7C16">
        <w:t>di</w:t>
      </w:r>
      <w:r>
        <w:t xml:space="preserve"> LI</w:t>
      </w:r>
      <w:r w:rsidR="00832D30">
        <w:t>MJ</w:t>
      </w:r>
      <w:r>
        <w:t>_WS0_</w:t>
      </w:r>
      <w:r w:rsidR="00832D30">
        <w:t>APP</w:t>
      </w:r>
      <w:r w:rsidR="003F7C16">
        <w:t xml:space="preserve">, ma escludendo l'apertura di WN0. </w:t>
      </w:r>
    </w:p>
    <w:p w14:paraId="50171F8F" w14:textId="2645016C" w:rsidR="00B76444" w:rsidRDefault="0044664C" w:rsidP="002568FB">
      <w:pPr>
        <w:pStyle w:val="IVAOWarning"/>
      </w:pPr>
      <w:r>
        <w:t>Contrariamente, se aperto il WN0, il settore WW0 NON potrà essere aperto</w:t>
      </w:r>
    </w:p>
    <w:tbl>
      <w:tblPr>
        <w:tblStyle w:val="TabellaIVAO"/>
        <w:tblW w:w="0" w:type="auto"/>
        <w:tblLook w:val="04A0" w:firstRow="1" w:lastRow="0" w:firstColumn="1" w:lastColumn="0" w:noHBand="0" w:noVBand="1"/>
      </w:tblPr>
      <w:tblGrid>
        <w:gridCol w:w="2694"/>
        <w:gridCol w:w="3260"/>
        <w:gridCol w:w="3684"/>
      </w:tblGrid>
      <w:tr w:rsidR="0044664C" w:rsidRPr="0044664C" w14:paraId="537464F2" w14:textId="77777777" w:rsidTr="002568FB">
        <w:trPr>
          <w:cnfStyle w:val="100000000000" w:firstRow="1" w:lastRow="0" w:firstColumn="0" w:lastColumn="0" w:oddVBand="0" w:evenVBand="0" w:oddHBand="0" w:evenHBand="0" w:firstRowFirstColumn="0" w:firstRowLastColumn="0" w:lastRowFirstColumn="0" w:lastRowLastColumn="0"/>
        </w:trPr>
        <w:tc>
          <w:tcPr>
            <w:tcW w:w="2694" w:type="dxa"/>
          </w:tcPr>
          <w:p w14:paraId="343BB699" w14:textId="2A771E93" w:rsidR="0044664C" w:rsidRPr="0044664C" w:rsidRDefault="0044664C" w:rsidP="0044664C">
            <w:r w:rsidRPr="0044664C">
              <w:lastRenderedPageBreak/>
              <w:t xml:space="preserve">  CONFIGURAZIONE</w:t>
            </w:r>
          </w:p>
        </w:tc>
        <w:tc>
          <w:tcPr>
            <w:tcW w:w="3260" w:type="dxa"/>
          </w:tcPr>
          <w:p w14:paraId="71D8DFCC" w14:textId="77777777" w:rsidR="0044664C" w:rsidRPr="0044664C" w:rsidRDefault="0044664C" w:rsidP="0044664C">
            <w:r w:rsidRPr="0044664C">
              <w:t>SETTORI ACCORPATI</w:t>
            </w:r>
          </w:p>
        </w:tc>
        <w:tc>
          <w:tcPr>
            <w:tcW w:w="3684" w:type="dxa"/>
          </w:tcPr>
          <w:p w14:paraId="280E9B9C" w14:textId="77777777" w:rsidR="0044664C" w:rsidRPr="0044664C" w:rsidRDefault="0044664C" w:rsidP="0044664C">
            <w:r w:rsidRPr="0044664C">
              <w:t>SETTORE APERTO</w:t>
            </w:r>
          </w:p>
        </w:tc>
      </w:tr>
      <w:tr w:rsidR="0044664C" w:rsidRPr="0044664C" w14:paraId="3D11BB94" w14:textId="77777777" w:rsidTr="002568FB">
        <w:trPr>
          <w:cnfStyle w:val="000000100000" w:firstRow="0" w:lastRow="0" w:firstColumn="0" w:lastColumn="0" w:oddVBand="0" w:evenVBand="0" w:oddHBand="1" w:evenHBand="0" w:firstRowFirstColumn="0" w:firstRowLastColumn="0" w:lastRowFirstColumn="0" w:lastRowLastColumn="0"/>
        </w:trPr>
        <w:tc>
          <w:tcPr>
            <w:tcW w:w="2694" w:type="dxa"/>
          </w:tcPr>
          <w:p w14:paraId="33517760" w14:textId="77777777" w:rsidR="0044664C" w:rsidRPr="0044664C" w:rsidRDefault="0044664C" w:rsidP="0044664C">
            <w:pPr>
              <w:spacing w:after="96"/>
            </w:pPr>
            <w:r w:rsidRPr="0044664C">
              <w:t>CNF 1</w:t>
            </w:r>
          </w:p>
        </w:tc>
        <w:tc>
          <w:tcPr>
            <w:tcW w:w="3260" w:type="dxa"/>
          </w:tcPr>
          <w:p w14:paraId="575D6116" w14:textId="77777777" w:rsidR="0044664C" w:rsidRPr="0044664C" w:rsidRDefault="0044664C" w:rsidP="0044664C">
            <w:pPr>
              <w:spacing w:after="96"/>
            </w:pPr>
            <w:r w:rsidRPr="0044664C">
              <w:t>Tutti i settori</w:t>
            </w:r>
          </w:p>
        </w:tc>
        <w:tc>
          <w:tcPr>
            <w:tcW w:w="3684" w:type="dxa"/>
          </w:tcPr>
          <w:p w14:paraId="34626036" w14:textId="2B6725F6" w:rsidR="0044664C" w:rsidRPr="0044664C" w:rsidRDefault="0044664C" w:rsidP="0044664C">
            <w:pPr>
              <w:spacing w:after="96"/>
            </w:pPr>
            <w:r>
              <w:t>WW0</w:t>
            </w:r>
          </w:p>
        </w:tc>
      </w:tr>
      <w:tr w:rsidR="0044664C" w:rsidRPr="0044664C" w14:paraId="7C5B0E60" w14:textId="77777777" w:rsidTr="002568FB">
        <w:trPr>
          <w:cnfStyle w:val="000000010000" w:firstRow="0" w:lastRow="0" w:firstColumn="0" w:lastColumn="0" w:oddVBand="0" w:evenVBand="0" w:oddHBand="0" w:evenHBand="1" w:firstRowFirstColumn="0" w:firstRowLastColumn="0" w:lastRowFirstColumn="0" w:lastRowLastColumn="0"/>
        </w:trPr>
        <w:tc>
          <w:tcPr>
            <w:tcW w:w="2694" w:type="dxa"/>
          </w:tcPr>
          <w:p w14:paraId="70E8921B" w14:textId="652B6D35" w:rsidR="0044664C" w:rsidRPr="0044664C" w:rsidRDefault="0044664C" w:rsidP="0044664C">
            <w:pPr>
              <w:spacing w:before="96" w:after="96"/>
            </w:pPr>
            <w:r>
              <w:t>CNF 2</w:t>
            </w:r>
          </w:p>
        </w:tc>
        <w:tc>
          <w:tcPr>
            <w:tcW w:w="3260" w:type="dxa"/>
          </w:tcPr>
          <w:p w14:paraId="546E581C" w14:textId="77777777" w:rsidR="0044664C" w:rsidRDefault="0044664C" w:rsidP="0044664C">
            <w:pPr>
              <w:spacing w:before="96" w:after="96"/>
            </w:pPr>
            <w:r>
              <w:t>Settori singoli</w:t>
            </w:r>
          </w:p>
          <w:p w14:paraId="2539FD10" w14:textId="0617895F" w:rsidR="00A77FB6" w:rsidRPr="0044664C" w:rsidRDefault="00A77FB6" w:rsidP="0044664C">
            <w:pPr>
              <w:spacing w:before="96" w:after="96"/>
            </w:pPr>
            <w:r>
              <w:t>(WN0 apre per primo)</w:t>
            </w:r>
          </w:p>
        </w:tc>
        <w:tc>
          <w:tcPr>
            <w:tcW w:w="3684" w:type="dxa"/>
          </w:tcPr>
          <w:p w14:paraId="6EDA977F" w14:textId="77777777" w:rsidR="0044664C" w:rsidRDefault="0044664C" w:rsidP="0044664C">
            <w:pPr>
              <w:spacing w:before="96" w:after="96"/>
            </w:pPr>
            <w:r>
              <w:t>WN0</w:t>
            </w:r>
          </w:p>
          <w:p w14:paraId="0E885F54" w14:textId="77777777" w:rsidR="0044664C" w:rsidRDefault="0044664C" w:rsidP="0044664C">
            <w:pPr>
              <w:spacing w:before="96" w:after="96"/>
            </w:pPr>
            <w:r>
              <w:t>WS0</w:t>
            </w:r>
          </w:p>
          <w:p w14:paraId="3CAE0DFA" w14:textId="1918547C" w:rsidR="002568FB" w:rsidRDefault="002568FB" w:rsidP="0044664C">
            <w:pPr>
              <w:spacing w:before="96" w:after="96"/>
            </w:pPr>
            <w:r>
              <w:t>(WW0 non può aprire)</w:t>
            </w:r>
          </w:p>
        </w:tc>
      </w:tr>
      <w:tr w:rsidR="0044664C" w:rsidRPr="0044664C" w14:paraId="4A29AFD9" w14:textId="77777777" w:rsidTr="002568FB">
        <w:trPr>
          <w:cnfStyle w:val="000000100000" w:firstRow="0" w:lastRow="0" w:firstColumn="0" w:lastColumn="0" w:oddVBand="0" w:evenVBand="0" w:oddHBand="1" w:evenHBand="0" w:firstRowFirstColumn="0" w:firstRowLastColumn="0" w:lastRowFirstColumn="0" w:lastRowLastColumn="0"/>
          <w:trHeight w:val="80"/>
        </w:trPr>
        <w:tc>
          <w:tcPr>
            <w:tcW w:w="2694" w:type="dxa"/>
          </w:tcPr>
          <w:p w14:paraId="6C55ECF0" w14:textId="1A644125" w:rsidR="0044664C" w:rsidRPr="0044664C" w:rsidRDefault="0044664C" w:rsidP="0044664C">
            <w:pPr>
              <w:spacing w:before="96" w:after="96"/>
            </w:pPr>
            <w:r w:rsidRPr="0044664C">
              <w:t xml:space="preserve">CNF </w:t>
            </w:r>
            <w:r>
              <w:t>3</w:t>
            </w:r>
          </w:p>
        </w:tc>
        <w:tc>
          <w:tcPr>
            <w:tcW w:w="3260" w:type="dxa"/>
          </w:tcPr>
          <w:p w14:paraId="7A0B181C" w14:textId="77777777" w:rsidR="0044664C" w:rsidRDefault="002568FB" w:rsidP="002568FB">
            <w:pPr>
              <w:spacing w:after="96"/>
            </w:pPr>
            <w:r>
              <w:t>Settori Singoli</w:t>
            </w:r>
          </w:p>
          <w:p w14:paraId="4F8D3FC0" w14:textId="4BC37040" w:rsidR="00A77FB6" w:rsidRPr="0044664C" w:rsidRDefault="00A77FB6" w:rsidP="002568FB">
            <w:pPr>
              <w:spacing w:after="96"/>
            </w:pPr>
            <w:r>
              <w:t>(</w:t>
            </w:r>
            <w:r w:rsidRPr="00A77FB6">
              <w:t>W</w:t>
            </w:r>
            <w:r>
              <w:t>W</w:t>
            </w:r>
            <w:r w:rsidRPr="00A77FB6">
              <w:t>0 apre per primo)</w:t>
            </w:r>
          </w:p>
        </w:tc>
        <w:tc>
          <w:tcPr>
            <w:tcW w:w="3684" w:type="dxa"/>
          </w:tcPr>
          <w:p w14:paraId="78D39A57" w14:textId="5EB6A542" w:rsidR="0044664C" w:rsidRPr="0044664C" w:rsidRDefault="0044664C" w:rsidP="0044664C">
            <w:pPr>
              <w:spacing w:before="96" w:after="96"/>
            </w:pPr>
            <w:r w:rsidRPr="0044664C">
              <w:t>WW0</w:t>
            </w:r>
          </w:p>
          <w:p w14:paraId="7BB18F46" w14:textId="77777777" w:rsidR="0044664C" w:rsidRDefault="0044664C" w:rsidP="0044664C">
            <w:pPr>
              <w:spacing w:before="96" w:after="96"/>
            </w:pPr>
            <w:r w:rsidRPr="0044664C">
              <w:t>WS0</w:t>
            </w:r>
          </w:p>
          <w:p w14:paraId="68D4E387" w14:textId="6421942C" w:rsidR="002568FB" w:rsidRPr="0044664C" w:rsidRDefault="002568FB" w:rsidP="0044664C">
            <w:pPr>
              <w:spacing w:before="96" w:after="96"/>
            </w:pPr>
            <w:r>
              <w:t>(WNO non può aprire)</w:t>
            </w:r>
          </w:p>
        </w:tc>
      </w:tr>
    </w:tbl>
    <w:p w14:paraId="43E0B7B4" w14:textId="098B42A6" w:rsidR="00D9096F" w:rsidRDefault="00A612E5" w:rsidP="00D9096F">
      <w:pPr>
        <w:pStyle w:val="Titolo1"/>
      </w:pPr>
      <w:bookmarkStart w:id="4" w:name="_Toc229779685"/>
      <w:r>
        <w:t>F</w:t>
      </w:r>
      <w:r w:rsidR="00D9096F">
        <w:t>requenze</w:t>
      </w:r>
      <w:bookmarkEnd w:id="4"/>
    </w:p>
    <w:p w14:paraId="321717D7" w14:textId="733587E5" w:rsidR="00D9096F" w:rsidRDefault="00D9096F" w:rsidP="00D9096F">
      <w:r w:rsidRPr="00D9096F">
        <w:t xml:space="preserve">Il sistema T/B/T di TWR/APP </w:t>
      </w:r>
      <w:r w:rsidR="008B5D09" w:rsidRPr="00D9096F">
        <w:t>è</w:t>
      </w:r>
      <w:r w:rsidRPr="00D9096F">
        <w:t>:</w:t>
      </w:r>
    </w:p>
    <w:tbl>
      <w:tblPr>
        <w:tblStyle w:val="TabellaIVAO"/>
        <w:tblW w:w="9639" w:type="dxa"/>
        <w:tblLook w:val="04A0" w:firstRow="1" w:lastRow="0" w:firstColumn="1" w:lastColumn="0" w:noHBand="0" w:noVBand="1"/>
      </w:tblPr>
      <w:tblGrid>
        <w:gridCol w:w="3261"/>
        <w:gridCol w:w="2976"/>
        <w:gridCol w:w="3402"/>
      </w:tblGrid>
      <w:tr w:rsidR="008B5D09" w:rsidRPr="00DA6E3B" w14:paraId="75AF95EE" w14:textId="77777777" w:rsidTr="00CB1F98">
        <w:trPr>
          <w:cnfStyle w:val="100000000000" w:firstRow="1" w:lastRow="0" w:firstColumn="0" w:lastColumn="0" w:oddVBand="0" w:evenVBand="0" w:oddHBand="0" w:evenHBand="0" w:firstRowFirstColumn="0" w:firstRowLastColumn="0" w:lastRowFirstColumn="0" w:lastRowLastColumn="0"/>
          <w:tblHeader/>
        </w:trPr>
        <w:tc>
          <w:tcPr>
            <w:tcW w:w="3261" w:type="dxa"/>
          </w:tcPr>
          <w:p w14:paraId="14AF62FE" w14:textId="4FC6A491" w:rsidR="008B5D09" w:rsidRPr="008B5D09" w:rsidRDefault="008B5D09" w:rsidP="008B5D09">
            <w:pPr>
              <w:pStyle w:val="HeaderTabellaIVAO"/>
            </w:pPr>
            <w:r w:rsidRPr="00DD578E">
              <w:t>ENTE</w:t>
            </w:r>
          </w:p>
        </w:tc>
        <w:tc>
          <w:tcPr>
            <w:tcW w:w="2976" w:type="dxa"/>
          </w:tcPr>
          <w:p w14:paraId="27757428" w14:textId="12A432C8" w:rsidR="008B5D09" w:rsidRPr="008B5D09" w:rsidRDefault="008B5D09" w:rsidP="008B5D09">
            <w:pPr>
              <w:pStyle w:val="HeaderTabellaIVAO"/>
            </w:pPr>
            <w:r w:rsidRPr="00DD578E">
              <w:t>Settore</w:t>
            </w:r>
          </w:p>
        </w:tc>
        <w:tc>
          <w:tcPr>
            <w:tcW w:w="3402" w:type="dxa"/>
          </w:tcPr>
          <w:p w14:paraId="5FF5D9C0" w14:textId="403CEFE8" w:rsidR="008B5D09" w:rsidRPr="008B5D09" w:rsidRDefault="008B5D09" w:rsidP="008B5D09">
            <w:pPr>
              <w:pStyle w:val="HeaderTabellaIVAO"/>
            </w:pPr>
            <w:r w:rsidRPr="00DD578E">
              <w:t>Frequenza</w:t>
            </w:r>
          </w:p>
        </w:tc>
      </w:tr>
      <w:tr w:rsidR="008B5D09" w:rsidRPr="00801E65" w14:paraId="0723A18A" w14:textId="77777777" w:rsidTr="008B5D09">
        <w:trPr>
          <w:cnfStyle w:val="000000100000" w:firstRow="0" w:lastRow="0" w:firstColumn="0" w:lastColumn="0" w:oddVBand="0" w:evenVBand="0" w:oddHBand="1" w:evenHBand="0" w:firstRowFirstColumn="0" w:firstRowLastColumn="0" w:lastRowFirstColumn="0" w:lastRowLastColumn="0"/>
        </w:trPr>
        <w:tc>
          <w:tcPr>
            <w:tcW w:w="3261" w:type="dxa"/>
          </w:tcPr>
          <w:p w14:paraId="2C48C7D1" w14:textId="0DC251E1" w:rsidR="008B5D09" w:rsidRPr="008B5D09" w:rsidRDefault="008B5D09" w:rsidP="008B5D09">
            <w:pPr>
              <w:pStyle w:val="CentratoNormaleIVAO"/>
              <w:spacing w:after="96"/>
            </w:pPr>
            <w:r w:rsidRPr="00DD578E">
              <w:t>Milano Radar</w:t>
            </w:r>
          </w:p>
        </w:tc>
        <w:tc>
          <w:tcPr>
            <w:tcW w:w="2976" w:type="dxa"/>
          </w:tcPr>
          <w:p w14:paraId="7F266B5F" w14:textId="72CBCF85" w:rsidR="008B5D09" w:rsidRPr="008B5D09" w:rsidRDefault="008B5D09" w:rsidP="008B5D09">
            <w:pPr>
              <w:pStyle w:val="CentratoNormaleIVAO"/>
              <w:spacing w:after="96"/>
            </w:pPr>
            <w:r w:rsidRPr="00DD578E">
              <w:t>LIMM_WS2_CTR</w:t>
            </w:r>
          </w:p>
        </w:tc>
        <w:tc>
          <w:tcPr>
            <w:tcW w:w="3402" w:type="dxa"/>
          </w:tcPr>
          <w:p w14:paraId="7FF22287" w14:textId="0FE516A8" w:rsidR="008B5D09" w:rsidRPr="008B5D09" w:rsidRDefault="008B5D09" w:rsidP="008B5D09">
            <w:pPr>
              <w:pStyle w:val="CentratoNormaleIVAO"/>
              <w:spacing w:after="96"/>
            </w:pPr>
            <w:r w:rsidRPr="00DD578E">
              <w:t>135.455 MHz</w:t>
            </w:r>
          </w:p>
        </w:tc>
      </w:tr>
      <w:tr w:rsidR="008B5D09" w:rsidRPr="00801E65" w14:paraId="4AFBA29A" w14:textId="77777777" w:rsidTr="008B5D09">
        <w:trPr>
          <w:cnfStyle w:val="000000010000" w:firstRow="0" w:lastRow="0" w:firstColumn="0" w:lastColumn="0" w:oddVBand="0" w:evenVBand="0" w:oddHBand="0" w:evenHBand="1" w:firstRowFirstColumn="0" w:firstRowLastColumn="0" w:lastRowFirstColumn="0" w:lastRowLastColumn="0"/>
        </w:trPr>
        <w:tc>
          <w:tcPr>
            <w:tcW w:w="3261" w:type="dxa"/>
          </w:tcPr>
          <w:p w14:paraId="2A7EDF3E" w14:textId="33FDBCA4" w:rsidR="008B5D09" w:rsidRPr="008B5D09" w:rsidRDefault="008B5D09" w:rsidP="008B5D09">
            <w:pPr>
              <w:pStyle w:val="CentratoNormaleIVAO"/>
              <w:spacing w:before="96" w:after="96"/>
            </w:pPr>
            <w:r>
              <w:t>M</w:t>
            </w:r>
            <w:r w:rsidRPr="008B5D09">
              <w:t>ilano Radar</w:t>
            </w:r>
          </w:p>
        </w:tc>
        <w:tc>
          <w:tcPr>
            <w:tcW w:w="2976" w:type="dxa"/>
          </w:tcPr>
          <w:p w14:paraId="6047166D" w14:textId="54318A9B" w:rsidR="008B5D09" w:rsidRPr="008B5D09" w:rsidRDefault="008B5D09" w:rsidP="008B5D09">
            <w:pPr>
              <w:pStyle w:val="CentratoNormaleIVAO"/>
              <w:spacing w:before="96" w:after="96"/>
            </w:pPr>
            <w:r>
              <w:t>L</w:t>
            </w:r>
            <w:r w:rsidRPr="008B5D09">
              <w:t>IM</w:t>
            </w:r>
            <w:r w:rsidR="00832D30">
              <w:t>F</w:t>
            </w:r>
            <w:r w:rsidRPr="008B5D09">
              <w:t>_WW0_</w:t>
            </w:r>
            <w:r w:rsidR="00832D30">
              <w:t>APP</w:t>
            </w:r>
          </w:p>
        </w:tc>
        <w:tc>
          <w:tcPr>
            <w:tcW w:w="3402" w:type="dxa"/>
          </w:tcPr>
          <w:p w14:paraId="223449B0" w14:textId="220B359A" w:rsidR="008B5D09" w:rsidRPr="008B5D09" w:rsidRDefault="008B5D09" w:rsidP="008B5D09">
            <w:pPr>
              <w:pStyle w:val="CentratoNormaleIVAO"/>
              <w:spacing w:before="96" w:after="96"/>
            </w:pPr>
            <w:r>
              <w:t>1</w:t>
            </w:r>
            <w:r w:rsidRPr="008B5D09">
              <w:t>29.275 Mhz</w:t>
            </w:r>
          </w:p>
        </w:tc>
      </w:tr>
      <w:tr w:rsidR="008B5D09" w:rsidRPr="00801E65" w14:paraId="49C0CD6C" w14:textId="77777777" w:rsidTr="008B5D09">
        <w:trPr>
          <w:cnfStyle w:val="000000100000" w:firstRow="0" w:lastRow="0" w:firstColumn="0" w:lastColumn="0" w:oddVBand="0" w:evenVBand="0" w:oddHBand="1" w:evenHBand="0" w:firstRowFirstColumn="0" w:firstRowLastColumn="0" w:lastRowFirstColumn="0" w:lastRowLastColumn="0"/>
        </w:trPr>
        <w:tc>
          <w:tcPr>
            <w:tcW w:w="3261" w:type="dxa"/>
          </w:tcPr>
          <w:p w14:paraId="3299DA98" w14:textId="77777777" w:rsidR="008B5D09" w:rsidRPr="008B5D09" w:rsidRDefault="008B5D09" w:rsidP="008B5D09">
            <w:pPr>
              <w:pStyle w:val="CentratoNormaleIVAO"/>
              <w:spacing w:after="96"/>
            </w:pPr>
            <w:r>
              <w:t xml:space="preserve">Milano Radar </w:t>
            </w:r>
          </w:p>
        </w:tc>
        <w:tc>
          <w:tcPr>
            <w:tcW w:w="2976" w:type="dxa"/>
          </w:tcPr>
          <w:p w14:paraId="5363BB3B" w14:textId="3C8BDDBC" w:rsidR="008B5D09" w:rsidRPr="008B5D09" w:rsidRDefault="008B5D09" w:rsidP="008B5D09">
            <w:pPr>
              <w:pStyle w:val="CentratoNormaleIVAO"/>
              <w:spacing w:after="96"/>
            </w:pPr>
            <w:r>
              <w:t>LIM</w:t>
            </w:r>
            <w:r w:rsidR="001721A3">
              <w:t>F</w:t>
            </w:r>
            <w:r>
              <w:t>_WN0_</w:t>
            </w:r>
            <w:r w:rsidR="001721A3">
              <w:t>APP</w:t>
            </w:r>
          </w:p>
        </w:tc>
        <w:tc>
          <w:tcPr>
            <w:tcW w:w="3402" w:type="dxa"/>
          </w:tcPr>
          <w:p w14:paraId="3412A13F" w14:textId="714B2D37" w:rsidR="008B5D09" w:rsidRPr="008B5D09" w:rsidRDefault="008B5D09" w:rsidP="008B5D09">
            <w:pPr>
              <w:pStyle w:val="CentratoNormaleIVAO"/>
              <w:spacing w:after="96"/>
            </w:pPr>
            <w:r>
              <w:t>129.275</w:t>
            </w:r>
            <w:r w:rsidRPr="008B5D09">
              <w:t xml:space="preserve"> Mhz</w:t>
            </w:r>
          </w:p>
        </w:tc>
      </w:tr>
      <w:tr w:rsidR="008B5D09" w:rsidRPr="00801E65" w14:paraId="2B6F40B8" w14:textId="77777777" w:rsidTr="008B5D09">
        <w:trPr>
          <w:cnfStyle w:val="000000010000" w:firstRow="0" w:lastRow="0" w:firstColumn="0" w:lastColumn="0" w:oddVBand="0" w:evenVBand="0" w:oddHBand="0" w:evenHBand="1" w:firstRowFirstColumn="0" w:firstRowLastColumn="0" w:lastRowFirstColumn="0" w:lastRowLastColumn="0"/>
        </w:trPr>
        <w:tc>
          <w:tcPr>
            <w:tcW w:w="3261" w:type="dxa"/>
          </w:tcPr>
          <w:p w14:paraId="0EB6BBBB" w14:textId="5A4DB9C6" w:rsidR="008B5D09" w:rsidRPr="008B5D09" w:rsidRDefault="008B5D09" w:rsidP="008B5D09">
            <w:pPr>
              <w:pStyle w:val="CentratoNormaleIVAO"/>
              <w:spacing w:before="96" w:after="96"/>
            </w:pPr>
            <w:r>
              <w:t xml:space="preserve">Milano Radar </w:t>
            </w:r>
          </w:p>
        </w:tc>
        <w:tc>
          <w:tcPr>
            <w:tcW w:w="2976" w:type="dxa"/>
          </w:tcPr>
          <w:p w14:paraId="134C9D2C" w14:textId="156B9E15" w:rsidR="008B5D09" w:rsidRPr="008B5D09" w:rsidRDefault="008B5D09" w:rsidP="008B5D09">
            <w:pPr>
              <w:pStyle w:val="CentratoNormaleIVAO"/>
              <w:spacing w:before="96" w:after="96"/>
            </w:pPr>
            <w:r>
              <w:t>LIM</w:t>
            </w:r>
            <w:r w:rsidR="001721A3">
              <w:t>J</w:t>
            </w:r>
            <w:r>
              <w:t>_W</w:t>
            </w:r>
            <w:r w:rsidRPr="008B5D09">
              <w:t>S0_</w:t>
            </w:r>
            <w:r w:rsidR="001721A3">
              <w:t>APP</w:t>
            </w:r>
          </w:p>
        </w:tc>
        <w:tc>
          <w:tcPr>
            <w:tcW w:w="3402" w:type="dxa"/>
          </w:tcPr>
          <w:p w14:paraId="7D366936" w14:textId="0F54438B" w:rsidR="008B5D09" w:rsidRPr="008B5D09" w:rsidRDefault="008B5D09" w:rsidP="008B5D09">
            <w:pPr>
              <w:pStyle w:val="CentratoNormaleIVAO"/>
              <w:spacing w:before="96" w:after="96"/>
            </w:pPr>
            <w:r>
              <w:t>1</w:t>
            </w:r>
            <w:r w:rsidRPr="008B5D09">
              <w:t>19.600 Mhz</w:t>
            </w:r>
          </w:p>
        </w:tc>
      </w:tr>
      <w:tr w:rsidR="008B5D09" w:rsidRPr="00801E65" w14:paraId="2A0B890A" w14:textId="77777777" w:rsidTr="008B5D09">
        <w:trPr>
          <w:cnfStyle w:val="000000100000" w:firstRow="0" w:lastRow="0" w:firstColumn="0" w:lastColumn="0" w:oddVBand="0" w:evenVBand="0" w:oddHBand="1" w:evenHBand="0" w:firstRowFirstColumn="0" w:firstRowLastColumn="0" w:lastRowFirstColumn="0" w:lastRowLastColumn="0"/>
        </w:trPr>
        <w:tc>
          <w:tcPr>
            <w:tcW w:w="3261" w:type="dxa"/>
          </w:tcPr>
          <w:p w14:paraId="30495117" w14:textId="77777777" w:rsidR="008B5D09" w:rsidRPr="008B5D09" w:rsidRDefault="008B5D09" w:rsidP="008B5D09">
            <w:pPr>
              <w:pStyle w:val="CentratoNormaleIVAO"/>
              <w:spacing w:before="96" w:after="96"/>
            </w:pPr>
            <w:r w:rsidRPr="00DD578E">
              <w:t>Milano Radar</w:t>
            </w:r>
          </w:p>
        </w:tc>
        <w:tc>
          <w:tcPr>
            <w:tcW w:w="2976" w:type="dxa"/>
          </w:tcPr>
          <w:p w14:paraId="07B8B527" w14:textId="00FCE693" w:rsidR="008B5D09" w:rsidRPr="008B5D09" w:rsidRDefault="008B5D09" w:rsidP="008B5D09">
            <w:pPr>
              <w:pStyle w:val="CentratoNormaleIVAO"/>
              <w:spacing w:before="96" w:after="96"/>
            </w:pPr>
            <w:r w:rsidRPr="00DD578E">
              <w:t>LIM</w:t>
            </w:r>
            <w:r w:rsidRPr="008B5D09">
              <w:t>C_ANE_APP</w:t>
            </w:r>
          </w:p>
        </w:tc>
        <w:tc>
          <w:tcPr>
            <w:tcW w:w="3402" w:type="dxa"/>
          </w:tcPr>
          <w:p w14:paraId="540A4BD2" w14:textId="77777777" w:rsidR="008B5D09" w:rsidRPr="008B5D09" w:rsidRDefault="008B5D09" w:rsidP="008B5D09">
            <w:pPr>
              <w:pStyle w:val="CentratoNormaleIVAO"/>
              <w:spacing w:before="96" w:after="96"/>
            </w:pPr>
            <w:r w:rsidRPr="00DD578E">
              <w:t>126.750 MHz</w:t>
            </w:r>
          </w:p>
        </w:tc>
      </w:tr>
      <w:tr w:rsidR="008B5D09" w:rsidRPr="00801E65" w14:paraId="1BEF35CA" w14:textId="77777777" w:rsidTr="008B5D09">
        <w:trPr>
          <w:cnfStyle w:val="000000010000" w:firstRow="0" w:lastRow="0" w:firstColumn="0" w:lastColumn="0" w:oddVBand="0" w:evenVBand="0" w:oddHBand="0" w:evenHBand="1" w:firstRowFirstColumn="0" w:firstRowLastColumn="0" w:lastRowFirstColumn="0" w:lastRowLastColumn="0"/>
        </w:trPr>
        <w:tc>
          <w:tcPr>
            <w:tcW w:w="3261" w:type="dxa"/>
          </w:tcPr>
          <w:p w14:paraId="1794FEA1" w14:textId="77777777" w:rsidR="008B5D09" w:rsidRPr="008B5D09" w:rsidRDefault="008B5D09" w:rsidP="008B5D09">
            <w:pPr>
              <w:pStyle w:val="CentratoNormaleIVAO"/>
              <w:spacing w:before="96" w:after="96"/>
            </w:pPr>
            <w:r w:rsidRPr="00DD578E">
              <w:t>Milano Military</w:t>
            </w:r>
          </w:p>
        </w:tc>
        <w:tc>
          <w:tcPr>
            <w:tcW w:w="2976" w:type="dxa"/>
          </w:tcPr>
          <w:p w14:paraId="49F93098" w14:textId="77777777" w:rsidR="008B5D09" w:rsidRPr="008B5D09" w:rsidRDefault="008B5D09" w:rsidP="008B5D09">
            <w:pPr>
              <w:pStyle w:val="CentratoNormaleIVAO"/>
              <w:spacing w:before="96" w:after="96"/>
            </w:pPr>
            <w:r w:rsidRPr="00DD578E">
              <w:t>LIMM_MIL_CTR</w:t>
            </w:r>
          </w:p>
        </w:tc>
        <w:tc>
          <w:tcPr>
            <w:tcW w:w="3402" w:type="dxa"/>
          </w:tcPr>
          <w:p w14:paraId="77CA0358" w14:textId="77777777" w:rsidR="008B5D09" w:rsidRPr="008B5D09" w:rsidRDefault="008B5D09" w:rsidP="008B5D09">
            <w:pPr>
              <w:pStyle w:val="CentratoNormaleIVAO"/>
              <w:spacing w:before="96" w:after="96"/>
            </w:pPr>
            <w:r w:rsidRPr="00DD578E">
              <w:t>129.825 MHz</w:t>
            </w:r>
          </w:p>
        </w:tc>
      </w:tr>
      <w:tr w:rsidR="008B5D09" w:rsidRPr="00801E65" w14:paraId="5159404A" w14:textId="77777777" w:rsidTr="008B5D09">
        <w:trPr>
          <w:cnfStyle w:val="000000100000" w:firstRow="0" w:lastRow="0" w:firstColumn="0" w:lastColumn="0" w:oddVBand="0" w:evenVBand="0" w:oddHBand="1" w:evenHBand="0" w:firstRowFirstColumn="0" w:firstRowLastColumn="0" w:lastRowFirstColumn="0" w:lastRowLastColumn="0"/>
        </w:trPr>
        <w:tc>
          <w:tcPr>
            <w:tcW w:w="3261" w:type="dxa"/>
          </w:tcPr>
          <w:p w14:paraId="42EF52BC" w14:textId="77777777" w:rsidR="008B5D09" w:rsidRPr="008B5D09" w:rsidRDefault="008B5D09" w:rsidP="008B5D09">
            <w:pPr>
              <w:pStyle w:val="CentratoNormaleIVAO"/>
              <w:spacing w:before="96" w:after="96"/>
            </w:pPr>
            <w:r>
              <w:t>Milano Info</w:t>
            </w:r>
          </w:p>
        </w:tc>
        <w:tc>
          <w:tcPr>
            <w:tcW w:w="2976" w:type="dxa"/>
          </w:tcPr>
          <w:p w14:paraId="7245D3A8" w14:textId="77777777" w:rsidR="008B5D09" w:rsidRPr="008B5D09" w:rsidRDefault="008B5D09" w:rsidP="008B5D09">
            <w:pPr>
              <w:pStyle w:val="CentratoNormaleIVAO"/>
              <w:spacing w:before="96" w:after="96"/>
            </w:pPr>
            <w:r>
              <w:t>LIMM_FSS</w:t>
            </w:r>
          </w:p>
        </w:tc>
        <w:tc>
          <w:tcPr>
            <w:tcW w:w="3402" w:type="dxa"/>
          </w:tcPr>
          <w:p w14:paraId="7BD5BA4E" w14:textId="77777777" w:rsidR="008B5D09" w:rsidRPr="008B5D09" w:rsidRDefault="008B5D09" w:rsidP="008B5D09">
            <w:pPr>
              <w:pStyle w:val="CentratoNormaleIVAO"/>
              <w:spacing w:before="96" w:after="96"/>
            </w:pPr>
            <w:r>
              <w:t>124.925 Mhz</w:t>
            </w:r>
          </w:p>
        </w:tc>
      </w:tr>
      <w:tr w:rsidR="008B5D09" w:rsidRPr="00801E65" w14:paraId="36AC3A7F" w14:textId="77777777" w:rsidTr="008B5D09">
        <w:trPr>
          <w:cnfStyle w:val="000000010000" w:firstRow="0" w:lastRow="0" w:firstColumn="0" w:lastColumn="0" w:oddVBand="0" w:evenVBand="0" w:oddHBand="0" w:evenHBand="1" w:firstRowFirstColumn="0" w:firstRowLastColumn="0" w:lastRowFirstColumn="0" w:lastRowLastColumn="0"/>
        </w:trPr>
        <w:tc>
          <w:tcPr>
            <w:tcW w:w="3261" w:type="dxa"/>
          </w:tcPr>
          <w:p w14:paraId="68043DC2" w14:textId="77777777" w:rsidR="008B5D09" w:rsidRPr="008B5D09" w:rsidRDefault="008B5D09" w:rsidP="008B5D09">
            <w:pPr>
              <w:pStyle w:val="CentratoNormaleIVAO"/>
              <w:spacing w:before="96" w:after="96"/>
            </w:pPr>
            <w:r>
              <w:t>T</w:t>
            </w:r>
            <w:r w:rsidRPr="008B5D09">
              <w:t>orino Ground</w:t>
            </w:r>
          </w:p>
        </w:tc>
        <w:tc>
          <w:tcPr>
            <w:tcW w:w="2976" w:type="dxa"/>
          </w:tcPr>
          <w:p w14:paraId="05C22461" w14:textId="77777777" w:rsidR="008B5D09" w:rsidRPr="008B5D09" w:rsidRDefault="008B5D09" w:rsidP="008B5D09">
            <w:pPr>
              <w:pStyle w:val="CentratoNormaleIVAO"/>
              <w:spacing w:before="96" w:after="96"/>
            </w:pPr>
            <w:r>
              <w:t>L</w:t>
            </w:r>
            <w:r w:rsidRPr="008B5D09">
              <w:t>IMF_GND</w:t>
            </w:r>
          </w:p>
        </w:tc>
        <w:tc>
          <w:tcPr>
            <w:tcW w:w="3402" w:type="dxa"/>
          </w:tcPr>
          <w:p w14:paraId="03FA5C1B" w14:textId="77777777" w:rsidR="008B5D09" w:rsidRPr="008B5D09" w:rsidRDefault="008B5D09" w:rsidP="008B5D09">
            <w:pPr>
              <w:pStyle w:val="CentratoNormaleIVAO"/>
              <w:spacing w:before="96" w:after="96"/>
            </w:pPr>
            <w:r>
              <w:t>1</w:t>
            </w:r>
            <w:r w:rsidRPr="008B5D09">
              <w:t>21.705 Mhz</w:t>
            </w:r>
          </w:p>
        </w:tc>
      </w:tr>
      <w:tr w:rsidR="008B5D09" w:rsidRPr="00801E65" w14:paraId="2F78CC34" w14:textId="77777777" w:rsidTr="008B5D09">
        <w:trPr>
          <w:cnfStyle w:val="000000100000" w:firstRow="0" w:lastRow="0" w:firstColumn="0" w:lastColumn="0" w:oddVBand="0" w:evenVBand="0" w:oddHBand="1" w:evenHBand="0" w:firstRowFirstColumn="0" w:firstRowLastColumn="0" w:lastRowFirstColumn="0" w:lastRowLastColumn="0"/>
        </w:trPr>
        <w:tc>
          <w:tcPr>
            <w:tcW w:w="3261" w:type="dxa"/>
          </w:tcPr>
          <w:p w14:paraId="084CE6F1" w14:textId="77777777" w:rsidR="008B5D09" w:rsidRPr="008B5D09" w:rsidRDefault="008B5D09" w:rsidP="008B5D09">
            <w:pPr>
              <w:pStyle w:val="CentratoNormaleIVAO"/>
              <w:spacing w:before="96" w:after="96"/>
            </w:pPr>
            <w:r>
              <w:t>T</w:t>
            </w:r>
            <w:r w:rsidRPr="008B5D09">
              <w:t>orino Tower</w:t>
            </w:r>
          </w:p>
        </w:tc>
        <w:tc>
          <w:tcPr>
            <w:tcW w:w="2976" w:type="dxa"/>
          </w:tcPr>
          <w:p w14:paraId="09446600" w14:textId="77777777" w:rsidR="008B5D09" w:rsidRPr="008B5D09" w:rsidRDefault="008B5D09" w:rsidP="008B5D09">
            <w:pPr>
              <w:pStyle w:val="CentratoNormaleIVAO"/>
              <w:spacing w:before="96" w:after="96"/>
            </w:pPr>
            <w:r>
              <w:t>L</w:t>
            </w:r>
            <w:r w:rsidRPr="008B5D09">
              <w:t>IMF_TWR</w:t>
            </w:r>
          </w:p>
        </w:tc>
        <w:tc>
          <w:tcPr>
            <w:tcW w:w="3402" w:type="dxa"/>
          </w:tcPr>
          <w:p w14:paraId="2009B531" w14:textId="6D183AA5" w:rsidR="008B5D09" w:rsidRPr="008B5D09" w:rsidRDefault="008B5D09" w:rsidP="008B5D09">
            <w:pPr>
              <w:pStyle w:val="CentratoNormaleIVAO"/>
              <w:spacing w:before="96" w:after="96"/>
            </w:pPr>
            <w:r>
              <w:t>1</w:t>
            </w:r>
            <w:r w:rsidRPr="008B5D09">
              <w:t>18.500</w:t>
            </w:r>
            <w:r w:rsidR="003F7C16">
              <w:t xml:space="preserve"> </w:t>
            </w:r>
            <w:r w:rsidR="003F7C16" w:rsidRPr="008B5D09">
              <w:t>Mhz</w:t>
            </w:r>
          </w:p>
        </w:tc>
      </w:tr>
      <w:tr w:rsidR="008B5D09" w:rsidRPr="00801E65" w14:paraId="49E2CE4B" w14:textId="77777777" w:rsidTr="008B5D09">
        <w:trPr>
          <w:cnfStyle w:val="000000010000" w:firstRow="0" w:lastRow="0" w:firstColumn="0" w:lastColumn="0" w:oddVBand="0" w:evenVBand="0" w:oddHBand="0" w:evenHBand="1" w:firstRowFirstColumn="0" w:firstRowLastColumn="0" w:lastRowFirstColumn="0" w:lastRowLastColumn="0"/>
        </w:trPr>
        <w:tc>
          <w:tcPr>
            <w:tcW w:w="3261" w:type="dxa"/>
          </w:tcPr>
          <w:p w14:paraId="483EB198" w14:textId="77777777" w:rsidR="008B5D09" w:rsidRPr="008B5D09" w:rsidRDefault="008B5D09" w:rsidP="008B5D09">
            <w:pPr>
              <w:pStyle w:val="CentratoNormaleIVAO"/>
              <w:spacing w:before="96" w:after="96"/>
            </w:pPr>
            <w:r>
              <w:t>Cuneo</w:t>
            </w:r>
            <w:r w:rsidRPr="008B5D09">
              <w:t xml:space="preserve"> Tower</w:t>
            </w:r>
          </w:p>
        </w:tc>
        <w:tc>
          <w:tcPr>
            <w:tcW w:w="2976" w:type="dxa"/>
          </w:tcPr>
          <w:p w14:paraId="282FF1BB" w14:textId="77777777" w:rsidR="008B5D09" w:rsidRPr="008B5D09" w:rsidRDefault="008B5D09" w:rsidP="008B5D09">
            <w:pPr>
              <w:pStyle w:val="CentratoNormaleIVAO"/>
              <w:spacing w:before="96" w:after="96"/>
            </w:pPr>
            <w:r>
              <w:t>LI</w:t>
            </w:r>
            <w:r w:rsidRPr="008B5D09">
              <w:t>MZ_TWR</w:t>
            </w:r>
          </w:p>
        </w:tc>
        <w:tc>
          <w:tcPr>
            <w:tcW w:w="3402" w:type="dxa"/>
          </w:tcPr>
          <w:p w14:paraId="525960C9" w14:textId="77777777" w:rsidR="008B5D09" w:rsidRPr="008B5D09" w:rsidRDefault="008B5D09" w:rsidP="008B5D09">
            <w:pPr>
              <w:pStyle w:val="CentratoNormaleIVAO"/>
              <w:spacing w:before="96" w:after="96"/>
            </w:pPr>
            <w:r>
              <w:t>119.</w:t>
            </w:r>
            <w:r w:rsidRPr="008B5D09">
              <w:t>550 MHz</w:t>
            </w:r>
          </w:p>
        </w:tc>
      </w:tr>
      <w:tr w:rsidR="003F7C16" w:rsidRPr="00801E65" w14:paraId="3AB13F48" w14:textId="77777777" w:rsidTr="008B5D09">
        <w:trPr>
          <w:cnfStyle w:val="000000100000" w:firstRow="0" w:lastRow="0" w:firstColumn="0" w:lastColumn="0" w:oddVBand="0" w:evenVBand="0" w:oddHBand="1" w:evenHBand="0" w:firstRowFirstColumn="0" w:firstRowLastColumn="0" w:lastRowFirstColumn="0" w:lastRowLastColumn="0"/>
        </w:trPr>
        <w:tc>
          <w:tcPr>
            <w:tcW w:w="3261" w:type="dxa"/>
          </w:tcPr>
          <w:p w14:paraId="1D10F3D5" w14:textId="718EEA2E" w:rsidR="003F7C16" w:rsidRPr="003F7C16" w:rsidRDefault="003F7C16" w:rsidP="003F7C16">
            <w:pPr>
              <w:pStyle w:val="CentratoNormaleIVAO"/>
              <w:spacing w:after="96"/>
            </w:pPr>
            <w:r>
              <w:t>Genova</w:t>
            </w:r>
            <w:r w:rsidRPr="003F7C16">
              <w:t xml:space="preserve"> Tower</w:t>
            </w:r>
          </w:p>
        </w:tc>
        <w:tc>
          <w:tcPr>
            <w:tcW w:w="2976" w:type="dxa"/>
          </w:tcPr>
          <w:p w14:paraId="2E66EB07" w14:textId="12BAE74A" w:rsidR="003F7C16" w:rsidRPr="003F7C16" w:rsidRDefault="003F7C16" w:rsidP="003F7C16">
            <w:pPr>
              <w:pStyle w:val="CentratoNormaleIVAO"/>
              <w:spacing w:after="96"/>
            </w:pPr>
            <w:r>
              <w:t>L</w:t>
            </w:r>
            <w:r w:rsidRPr="003F7C16">
              <w:t>IMJ_TWR</w:t>
            </w:r>
          </w:p>
        </w:tc>
        <w:tc>
          <w:tcPr>
            <w:tcW w:w="3402" w:type="dxa"/>
          </w:tcPr>
          <w:p w14:paraId="3D532B4F" w14:textId="2747D009" w:rsidR="003F7C16" w:rsidRPr="003F7C16" w:rsidRDefault="003F7C16" w:rsidP="003F7C16">
            <w:pPr>
              <w:pStyle w:val="CentratoNormaleIVAO"/>
              <w:spacing w:after="96"/>
            </w:pPr>
            <w:r>
              <w:t>1</w:t>
            </w:r>
            <w:r w:rsidRPr="003F7C16">
              <w:t>18.600 Mhz</w:t>
            </w:r>
          </w:p>
        </w:tc>
      </w:tr>
      <w:tr w:rsidR="003F7C16" w14:paraId="0B60D043" w14:textId="77777777" w:rsidTr="00D9096F">
        <w:trPr>
          <w:cnfStyle w:val="000000010000" w:firstRow="0" w:lastRow="0" w:firstColumn="0" w:lastColumn="0" w:oddVBand="0" w:evenVBand="0" w:oddHBand="0" w:evenHBand="1" w:firstRowFirstColumn="0" w:firstRowLastColumn="0" w:lastRowFirstColumn="0" w:lastRowLastColumn="0"/>
        </w:trPr>
        <w:tc>
          <w:tcPr>
            <w:tcW w:w="3261" w:type="dxa"/>
          </w:tcPr>
          <w:p w14:paraId="65B9A3DA" w14:textId="014EA529" w:rsidR="003F7C16" w:rsidRPr="003F7C16" w:rsidRDefault="003F7C16" w:rsidP="003F7C16">
            <w:pPr>
              <w:pStyle w:val="CentratoNormaleIVAO"/>
              <w:spacing w:before="96" w:after="96"/>
            </w:pPr>
            <w:r>
              <w:t>Aeritalia</w:t>
            </w:r>
            <w:r w:rsidRPr="003F7C16">
              <w:t xml:space="preserve"> Information</w:t>
            </w:r>
          </w:p>
        </w:tc>
        <w:tc>
          <w:tcPr>
            <w:tcW w:w="2976" w:type="dxa"/>
          </w:tcPr>
          <w:p w14:paraId="1DCFC4BA" w14:textId="4122C9F8" w:rsidR="003F7C16" w:rsidRPr="003F7C16" w:rsidRDefault="003F7C16" w:rsidP="003F7C16">
            <w:pPr>
              <w:pStyle w:val="CentratoNormaleIVAO"/>
              <w:spacing w:before="96" w:after="96"/>
            </w:pPr>
            <w:r>
              <w:t>LI</w:t>
            </w:r>
            <w:r w:rsidRPr="003F7C16">
              <w:t>MA_I_TWR</w:t>
            </w:r>
          </w:p>
        </w:tc>
        <w:tc>
          <w:tcPr>
            <w:tcW w:w="3402" w:type="dxa"/>
          </w:tcPr>
          <w:p w14:paraId="46BAE7F1" w14:textId="6EAB1226" w:rsidR="003F7C16" w:rsidRPr="003F7C16" w:rsidRDefault="003F7C16" w:rsidP="003F7C16">
            <w:pPr>
              <w:pStyle w:val="CentratoNormaleIVAO"/>
              <w:spacing w:before="96" w:after="96"/>
            </w:pPr>
            <w:r>
              <w:t>1</w:t>
            </w:r>
            <w:r w:rsidRPr="003F7C16">
              <w:t>19.800 MHz</w:t>
            </w:r>
          </w:p>
        </w:tc>
      </w:tr>
      <w:tr w:rsidR="003F7C16" w14:paraId="5F9BBC39" w14:textId="77777777" w:rsidTr="00D9096F">
        <w:trPr>
          <w:cnfStyle w:val="000000100000" w:firstRow="0" w:lastRow="0" w:firstColumn="0" w:lastColumn="0" w:oddVBand="0" w:evenVBand="0" w:oddHBand="1" w:evenHBand="0" w:firstRowFirstColumn="0" w:firstRowLastColumn="0" w:lastRowFirstColumn="0" w:lastRowLastColumn="0"/>
        </w:trPr>
        <w:tc>
          <w:tcPr>
            <w:tcW w:w="3261" w:type="dxa"/>
          </w:tcPr>
          <w:p w14:paraId="6A1607D9" w14:textId="33E4260E" w:rsidR="003F7C16" w:rsidRPr="003F7C16" w:rsidRDefault="003F7C16" w:rsidP="003F7C16">
            <w:pPr>
              <w:pStyle w:val="CentratoNormaleIVAO"/>
              <w:spacing w:before="96" w:after="96"/>
            </w:pPr>
            <w:r>
              <w:t>Albenga</w:t>
            </w:r>
            <w:r w:rsidRPr="003F7C16">
              <w:t xml:space="preserve"> Information</w:t>
            </w:r>
          </w:p>
        </w:tc>
        <w:tc>
          <w:tcPr>
            <w:tcW w:w="2976" w:type="dxa"/>
          </w:tcPr>
          <w:p w14:paraId="6A37F67B" w14:textId="5294B071" w:rsidR="003F7C16" w:rsidRPr="003F7C16" w:rsidRDefault="003F7C16" w:rsidP="003F7C16">
            <w:pPr>
              <w:pStyle w:val="CentratoNormaleIVAO"/>
              <w:spacing w:before="96" w:after="96"/>
            </w:pPr>
            <w:r>
              <w:t>LI</w:t>
            </w:r>
            <w:r w:rsidRPr="003F7C16">
              <w:t>MG_I_TWR</w:t>
            </w:r>
          </w:p>
        </w:tc>
        <w:tc>
          <w:tcPr>
            <w:tcW w:w="3402" w:type="dxa"/>
          </w:tcPr>
          <w:p w14:paraId="7FF7C70A" w14:textId="2D41B239" w:rsidR="003F7C16" w:rsidRPr="003F7C16" w:rsidRDefault="003F7C16" w:rsidP="003F7C16">
            <w:pPr>
              <w:pStyle w:val="CentratoNormaleIVAO"/>
              <w:spacing w:before="96" w:after="96"/>
            </w:pPr>
            <w:r>
              <w:t>123.850</w:t>
            </w:r>
            <w:r w:rsidRPr="003F7C16">
              <w:t xml:space="preserve"> MHz</w:t>
            </w:r>
          </w:p>
        </w:tc>
      </w:tr>
    </w:tbl>
    <w:p w14:paraId="4C73FDA4" w14:textId="6128518F" w:rsidR="00A612E5" w:rsidRDefault="00A612E5" w:rsidP="00A612E5">
      <w:pPr>
        <w:pStyle w:val="Titolo1"/>
      </w:pPr>
      <w:bookmarkStart w:id="5" w:name="_Toc229779686"/>
      <w:r>
        <w:lastRenderedPageBreak/>
        <w:t>Settings operativo APP</w:t>
      </w:r>
      <w:bookmarkEnd w:id="5"/>
    </w:p>
    <w:p w14:paraId="0801160C" w14:textId="6F7B1EB6" w:rsidR="00A612E5" w:rsidRDefault="00A612E5" w:rsidP="00A612E5">
      <w:pPr>
        <w:pStyle w:val="Titolo2"/>
      </w:pPr>
      <w:bookmarkStart w:id="6" w:name="_Toc229779687"/>
      <w:r>
        <w:t>Aurora</w:t>
      </w:r>
      <w:bookmarkEnd w:id="6"/>
    </w:p>
    <w:p w14:paraId="72D00557" w14:textId="0593A1BF" w:rsidR="00A612E5" w:rsidRDefault="00A612E5" w:rsidP="00A612E5">
      <w:r>
        <w:t>La suite operativa avrà la seguente presentazione grafica:</w:t>
      </w:r>
    </w:p>
    <w:p w14:paraId="6CBDDBCD" w14:textId="6F5AE748" w:rsidR="00A612E5" w:rsidRDefault="003F7C16" w:rsidP="003F7C16">
      <w:pPr>
        <w:pStyle w:val="IVAODanger"/>
      </w:pPr>
      <w:r>
        <w:t>aggiungere foto</w:t>
      </w:r>
    </w:p>
    <w:p w14:paraId="4A3FC7E0" w14:textId="299AB487" w:rsidR="00A612E5" w:rsidRDefault="00A612E5" w:rsidP="00A612E5">
      <w:pPr>
        <w:pStyle w:val="Titolo2"/>
      </w:pPr>
      <w:bookmarkStart w:id="7" w:name="_Toc229779688"/>
      <w:r>
        <w:t>ATIS</w:t>
      </w:r>
      <w:bookmarkEnd w:id="7"/>
    </w:p>
    <w:p w14:paraId="395166AB" w14:textId="77777777" w:rsidR="003F7C16" w:rsidRDefault="003F7C16" w:rsidP="003F7C16">
      <w:pPr>
        <w:pStyle w:val="IVAODanger"/>
      </w:pPr>
      <w:r>
        <w:t>aggiungere foto</w:t>
      </w:r>
    </w:p>
    <w:p w14:paraId="40E4A33A" w14:textId="2B417A1C" w:rsidR="00A612E5" w:rsidRDefault="00A612E5" w:rsidP="00A612E5">
      <w:pPr>
        <w:pStyle w:val="CentratoNormaleIVAO"/>
      </w:pPr>
    </w:p>
    <w:p w14:paraId="63424BF1" w14:textId="3B688F52" w:rsidR="004A3DCF" w:rsidRDefault="004A3DCF" w:rsidP="004A3DCF">
      <w:pPr>
        <w:pStyle w:val="IVAOWarning"/>
      </w:pPr>
      <w:r>
        <w:t>Per ulteriori informazioni riguardo l'ATIS consultare il manuale "Linee Guida ATIS" Disponibile sul sito it.ivao.aero nella sezione ATC-&gt;Manuali</w:t>
      </w:r>
      <w:r w:rsidR="00201AEE">
        <w:t>.</w:t>
      </w:r>
    </w:p>
    <w:p w14:paraId="169D7618" w14:textId="6E575BFA" w:rsidR="002871BB" w:rsidRDefault="002871BB" w:rsidP="002871BB">
      <w:pPr>
        <w:pStyle w:val="Titolo2"/>
      </w:pPr>
      <w:bookmarkStart w:id="8" w:name="_Toc229779689"/>
      <w:r>
        <w:t>AIRPORT</w:t>
      </w:r>
      <w:bookmarkEnd w:id="8"/>
    </w:p>
    <w:p w14:paraId="71EAD167" w14:textId="77777777" w:rsidR="003F7C16" w:rsidRDefault="003F7C16" w:rsidP="003F7C16">
      <w:pPr>
        <w:pStyle w:val="IVAODanger"/>
      </w:pPr>
      <w:r>
        <w:t>aggiungere foto</w:t>
      </w:r>
    </w:p>
    <w:p w14:paraId="571D496C" w14:textId="09E42A30" w:rsidR="002871BB" w:rsidRDefault="002871BB" w:rsidP="002871BB">
      <w:pPr>
        <w:pStyle w:val="CentratoNormaleIVAO"/>
      </w:pPr>
    </w:p>
    <w:p w14:paraId="5F163064" w14:textId="343C676A" w:rsidR="002871BB" w:rsidRDefault="002871BB" w:rsidP="002871BB">
      <w:r w:rsidRPr="002871BB">
        <w:t>Gli aeroporti coinvolti nel setting della presentazione sono i seguenti</w:t>
      </w:r>
      <w:r>
        <w:t>:</w:t>
      </w:r>
    </w:p>
    <w:tbl>
      <w:tblPr>
        <w:tblStyle w:val="TabellaIVAO"/>
        <w:tblW w:w="0" w:type="auto"/>
        <w:tblLook w:val="04A0" w:firstRow="1" w:lastRow="0" w:firstColumn="1" w:lastColumn="0" w:noHBand="0" w:noVBand="1"/>
      </w:tblPr>
      <w:tblGrid>
        <w:gridCol w:w="1606"/>
        <w:gridCol w:w="1606"/>
        <w:gridCol w:w="1606"/>
        <w:gridCol w:w="1606"/>
        <w:gridCol w:w="1607"/>
        <w:gridCol w:w="1607"/>
      </w:tblGrid>
      <w:tr w:rsidR="002871BB" w14:paraId="4C101087" w14:textId="77777777" w:rsidTr="002871BB">
        <w:trPr>
          <w:cnfStyle w:val="100000000000" w:firstRow="1" w:lastRow="0" w:firstColumn="0" w:lastColumn="0" w:oddVBand="0" w:evenVBand="0" w:oddHBand="0" w:evenHBand="0" w:firstRowFirstColumn="0" w:firstRowLastColumn="0" w:lastRowFirstColumn="0" w:lastRowLastColumn="0"/>
        </w:trPr>
        <w:tc>
          <w:tcPr>
            <w:tcW w:w="1606" w:type="dxa"/>
          </w:tcPr>
          <w:p w14:paraId="231E93BA" w14:textId="4DC4E0B5" w:rsidR="002871BB" w:rsidRDefault="002871BB" w:rsidP="002871BB">
            <w:pPr>
              <w:pStyle w:val="CentratoNormaleIVAO"/>
            </w:pPr>
            <w:r>
              <w:t>ICAO</w:t>
            </w:r>
          </w:p>
        </w:tc>
        <w:tc>
          <w:tcPr>
            <w:tcW w:w="1606" w:type="dxa"/>
          </w:tcPr>
          <w:p w14:paraId="6715FDB7" w14:textId="035F4164" w:rsidR="002871BB" w:rsidRDefault="002871BB" w:rsidP="002871BB">
            <w:pPr>
              <w:pStyle w:val="CentratoNormaleIVAO"/>
            </w:pPr>
            <w:r>
              <w:t>C</w:t>
            </w:r>
          </w:p>
        </w:tc>
        <w:tc>
          <w:tcPr>
            <w:tcW w:w="1606" w:type="dxa"/>
          </w:tcPr>
          <w:p w14:paraId="51B349B2" w14:textId="1784C3D4" w:rsidR="002871BB" w:rsidRDefault="002871BB" w:rsidP="002871BB">
            <w:pPr>
              <w:pStyle w:val="CentratoNormaleIVAO"/>
            </w:pPr>
            <w:r>
              <w:t>V</w:t>
            </w:r>
          </w:p>
        </w:tc>
        <w:tc>
          <w:tcPr>
            <w:tcW w:w="1606" w:type="dxa"/>
          </w:tcPr>
          <w:p w14:paraId="661F00F0" w14:textId="510F6DFB" w:rsidR="002871BB" w:rsidRDefault="002871BB" w:rsidP="002871BB">
            <w:pPr>
              <w:pStyle w:val="CentratoNormaleIVAO"/>
            </w:pPr>
            <w:r>
              <w:t>M</w:t>
            </w:r>
          </w:p>
        </w:tc>
        <w:tc>
          <w:tcPr>
            <w:tcW w:w="1607" w:type="dxa"/>
          </w:tcPr>
          <w:p w14:paraId="4E73D7C5" w14:textId="0212F199" w:rsidR="002871BB" w:rsidRDefault="002871BB" w:rsidP="002871BB">
            <w:pPr>
              <w:pStyle w:val="CentratoNormaleIVAO"/>
            </w:pPr>
            <w:r>
              <w:t>DEP RWY*</w:t>
            </w:r>
          </w:p>
        </w:tc>
        <w:tc>
          <w:tcPr>
            <w:tcW w:w="1607" w:type="dxa"/>
          </w:tcPr>
          <w:p w14:paraId="4D297F93" w14:textId="3D94FE8A" w:rsidR="002871BB" w:rsidRDefault="002871BB" w:rsidP="002871BB">
            <w:pPr>
              <w:pStyle w:val="CentratoNormaleIVAO"/>
            </w:pPr>
            <w:r>
              <w:t>ARR RWY*</w:t>
            </w:r>
          </w:p>
        </w:tc>
      </w:tr>
      <w:tr w:rsidR="002871BB" w14:paraId="2B9A6FE2" w14:textId="77777777" w:rsidTr="002871BB">
        <w:trPr>
          <w:cnfStyle w:val="000000100000" w:firstRow="0" w:lastRow="0" w:firstColumn="0" w:lastColumn="0" w:oddVBand="0" w:evenVBand="0" w:oddHBand="1" w:evenHBand="0" w:firstRowFirstColumn="0" w:firstRowLastColumn="0" w:lastRowFirstColumn="0" w:lastRowLastColumn="0"/>
        </w:trPr>
        <w:tc>
          <w:tcPr>
            <w:tcW w:w="1606" w:type="dxa"/>
          </w:tcPr>
          <w:p w14:paraId="1F56FAFD" w14:textId="784AF16E" w:rsidR="002871BB" w:rsidRDefault="002871BB" w:rsidP="002871BB">
            <w:pPr>
              <w:pStyle w:val="CentratoNormaleIVAO"/>
              <w:spacing w:after="96"/>
            </w:pPr>
            <w:r>
              <w:t>LI</w:t>
            </w:r>
            <w:r w:rsidR="00B74EF1">
              <w:t>MJ</w:t>
            </w:r>
          </w:p>
        </w:tc>
        <w:tc>
          <w:tcPr>
            <w:tcW w:w="1606" w:type="dxa"/>
          </w:tcPr>
          <w:p w14:paraId="66E77D9F" w14:textId="272B9553" w:rsidR="002871BB" w:rsidRDefault="00B74EF1" w:rsidP="002871BB">
            <w:pPr>
              <w:pStyle w:val="CentratoNormaleIVAO"/>
              <w:spacing w:after="96"/>
            </w:pPr>
            <w:r>
              <w:t>SI</w:t>
            </w:r>
          </w:p>
        </w:tc>
        <w:tc>
          <w:tcPr>
            <w:tcW w:w="1606" w:type="dxa"/>
          </w:tcPr>
          <w:p w14:paraId="59CB2210" w14:textId="22C1EDD5" w:rsidR="002871BB" w:rsidRDefault="002871BB" w:rsidP="002871BB">
            <w:pPr>
              <w:pStyle w:val="CentratoNormaleIVAO"/>
              <w:spacing w:after="96"/>
            </w:pPr>
            <w:r>
              <w:t>SI</w:t>
            </w:r>
          </w:p>
        </w:tc>
        <w:tc>
          <w:tcPr>
            <w:tcW w:w="1606" w:type="dxa"/>
          </w:tcPr>
          <w:p w14:paraId="60E6AFD4" w14:textId="46D2C51D" w:rsidR="002871BB" w:rsidRDefault="00B74EF1" w:rsidP="002871BB">
            <w:pPr>
              <w:pStyle w:val="CentratoNormaleIVAO"/>
              <w:spacing w:after="96"/>
            </w:pPr>
            <w:r>
              <w:t>SI</w:t>
            </w:r>
          </w:p>
        </w:tc>
        <w:tc>
          <w:tcPr>
            <w:tcW w:w="1607" w:type="dxa"/>
          </w:tcPr>
          <w:p w14:paraId="0CF44710" w14:textId="1CE37893" w:rsidR="00B74EF1" w:rsidRDefault="00B74EF1" w:rsidP="00B74EF1">
            <w:pPr>
              <w:pStyle w:val="CentratoNormaleIVAO"/>
              <w:spacing w:after="96"/>
            </w:pPr>
            <w:r>
              <w:t>28</w:t>
            </w:r>
          </w:p>
        </w:tc>
        <w:tc>
          <w:tcPr>
            <w:tcW w:w="1607" w:type="dxa"/>
          </w:tcPr>
          <w:p w14:paraId="1256EBA2" w14:textId="0E0C3465" w:rsidR="002871BB" w:rsidRDefault="00B74EF1" w:rsidP="002871BB">
            <w:pPr>
              <w:pStyle w:val="CentratoNormaleIVAO"/>
              <w:spacing w:after="96"/>
            </w:pPr>
            <w:r>
              <w:t>28</w:t>
            </w:r>
          </w:p>
        </w:tc>
      </w:tr>
      <w:tr w:rsidR="003F7C16" w14:paraId="53FCBC64" w14:textId="77777777" w:rsidTr="002871BB">
        <w:trPr>
          <w:cnfStyle w:val="000000010000" w:firstRow="0" w:lastRow="0" w:firstColumn="0" w:lastColumn="0" w:oddVBand="0" w:evenVBand="0" w:oddHBand="0" w:evenHBand="1" w:firstRowFirstColumn="0" w:firstRowLastColumn="0" w:lastRowFirstColumn="0" w:lastRowLastColumn="0"/>
        </w:trPr>
        <w:tc>
          <w:tcPr>
            <w:tcW w:w="1606" w:type="dxa"/>
          </w:tcPr>
          <w:p w14:paraId="62E1604D" w14:textId="635E5D42" w:rsidR="003F7C16" w:rsidRDefault="003F7C16" w:rsidP="002871BB">
            <w:pPr>
              <w:pStyle w:val="CentratoNormaleIVAO"/>
              <w:spacing w:before="96" w:after="96"/>
            </w:pPr>
            <w:r>
              <w:t>LIMF</w:t>
            </w:r>
          </w:p>
        </w:tc>
        <w:tc>
          <w:tcPr>
            <w:tcW w:w="1606" w:type="dxa"/>
          </w:tcPr>
          <w:p w14:paraId="7B3848C1" w14:textId="2B9B020A" w:rsidR="003F7C16" w:rsidRDefault="003F7C16" w:rsidP="002871BB">
            <w:pPr>
              <w:pStyle w:val="CentratoNormaleIVAO"/>
              <w:spacing w:before="96" w:after="96"/>
            </w:pPr>
            <w:r>
              <w:t>SI</w:t>
            </w:r>
          </w:p>
        </w:tc>
        <w:tc>
          <w:tcPr>
            <w:tcW w:w="1606" w:type="dxa"/>
          </w:tcPr>
          <w:p w14:paraId="394C0BB3" w14:textId="57B20B2E" w:rsidR="003F7C16" w:rsidRDefault="003F7C16" w:rsidP="002871BB">
            <w:pPr>
              <w:pStyle w:val="CentratoNormaleIVAO"/>
              <w:spacing w:before="96" w:after="96"/>
            </w:pPr>
            <w:r>
              <w:t>SI</w:t>
            </w:r>
          </w:p>
        </w:tc>
        <w:tc>
          <w:tcPr>
            <w:tcW w:w="1606" w:type="dxa"/>
          </w:tcPr>
          <w:p w14:paraId="3569A7F9" w14:textId="12D6666F" w:rsidR="003F7C16" w:rsidRDefault="003F7C16" w:rsidP="002871BB">
            <w:pPr>
              <w:pStyle w:val="CentratoNormaleIVAO"/>
              <w:spacing w:before="96" w:after="96"/>
            </w:pPr>
            <w:r>
              <w:t>SI</w:t>
            </w:r>
          </w:p>
        </w:tc>
        <w:tc>
          <w:tcPr>
            <w:tcW w:w="1607" w:type="dxa"/>
          </w:tcPr>
          <w:p w14:paraId="315DBC0C" w14:textId="028E6483" w:rsidR="003F7C16" w:rsidRDefault="003F7C16" w:rsidP="00B74EF1">
            <w:pPr>
              <w:pStyle w:val="CentratoNormaleIVAO"/>
              <w:spacing w:before="96" w:after="96"/>
            </w:pPr>
            <w:r>
              <w:t>36</w:t>
            </w:r>
          </w:p>
        </w:tc>
        <w:tc>
          <w:tcPr>
            <w:tcW w:w="1607" w:type="dxa"/>
          </w:tcPr>
          <w:p w14:paraId="7403E1DC" w14:textId="04A602D0" w:rsidR="003F7C16" w:rsidRDefault="003F7C16" w:rsidP="002871BB">
            <w:pPr>
              <w:pStyle w:val="CentratoNormaleIVAO"/>
              <w:spacing w:before="96" w:after="96"/>
            </w:pPr>
            <w:r>
              <w:t>36</w:t>
            </w:r>
          </w:p>
        </w:tc>
      </w:tr>
      <w:tr w:rsidR="001074AF" w14:paraId="7D0A8640" w14:textId="77777777" w:rsidTr="002871BB">
        <w:trPr>
          <w:cnfStyle w:val="000000100000" w:firstRow="0" w:lastRow="0" w:firstColumn="0" w:lastColumn="0" w:oddVBand="0" w:evenVBand="0" w:oddHBand="1" w:evenHBand="0" w:firstRowFirstColumn="0" w:firstRowLastColumn="0" w:lastRowFirstColumn="0" w:lastRowLastColumn="0"/>
        </w:trPr>
        <w:tc>
          <w:tcPr>
            <w:tcW w:w="1606" w:type="dxa"/>
          </w:tcPr>
          <w:p w14:paraId="5F5F07C8" w14:textId="1F11F635" w:rsidR="001074AF" w:rsidRDefault="001074AF" w:rsidP="002871BB">
            <w:pPr>
              <w:pStyle w:val="CentratoNormaleIVAO"/>
              <w:spacing w:before="96" w:after="96"/>
            </w:pPr>
            <w:r>
              <w:t>LIMA</w:t>
            </w:r>
          </w:p>
        </w:tc>
        <w:tc>
          <w:tcPr>
            <w:tcW w:w="1606" w:type="dxa"/>
          </w:tcPr>
          <w:p w14:paraId="5BBA7F49" w14:textId="2E7155F0" w:rsidR="001074AF" w:rsidRDefault="001074AF" w:rsidP="002871BB">
            <w:pPr>
              <w:pStyle w:val="CentratoNormaleIVAO"/>
              <w:spacing w:before="96" w:after="96"/>
            </w:pPr>
            <w:r>
              <w:t>SI</w:t>
            </w:r>
          </w:p>
        </w:tc>
        <w:tc>
          <w:tcPr>
            <w:tcW w:w="1606" w:type="dxa"/>
          </w:tcPr>
          <w:p w14:paraId="1CB2087C" w14:textId="1D47EC9F" w:rsidR="001074AF" w:rsidRDefault="001074AF" w:rsidP="002871BB">
            <w:pPr>
              <w:pStyle w:val="CentratoNormaleIVAO"/>
              <w:spacing w:before="96" w:after="96"/>
            </w:pPr>
            <w:r>
              <w:t>SI</w:t>
            </w:r>
          </w:p>
        </w:tc>
        <w:tc>
          <w:tcPr>
            <w:tcW w:w="1606" w:type="dxa"/>
          </w:tcPr>
          <w:p w14:paraId="74FC4546" w14:textId="65CF9D20" w:rsidR="001074AF" w:rsidRDefault="001074AF" w:rsidP="002871BB">
            <w:pPr>
              <w:pStyle w:val="CentratoNormaleIVAO"/>
              <w:spacing w:before="96" w:after="96"/>
            </w:pPr>
            <w:r>
              <w:t>//</w:t>
            </w:r>
          </w:p>
        </w:tc>
        <w:tc>
          <w:tcPr>
            <w:tcW w:w="1607" w:type="dxa"/>
          </w:tcPr>
          <w:p w14:paraId="0CFA9288" w14:textId="79D0C867" w:rsidR="001074AF" w:rsidRDefault="001074AF" w:rsidP="00B74EF1">
            <w:pPr>
              <w:pStyle w:val="CentratoNormaleIVAO"/>
              <w:spacing w:before="96" w:after="96"/>
            </w:pPr>
            <w:r>
              <w:t>28R</w:t>
            </w:r>
          </w:p>
        </w:tc>
        <w:tc>
          <w:tcPr>
            <w:tcW w:w="1607" w:type="dxa"/>
          </w:tcPr>
          <w:p w14:paraId="03D427E1" w14:textId="4007FAE7" w:rsidR="001074AF" w:rsidRDefault="001074AF" w:rsidP="002871BB">
            <w:pPr>
              <w:pStyle w:val="CentratoNormaleIVAO"/>
              <w:spacing w:before="96" w:after="96"/>
            </w:pPr>
            <w:r>
              <w:t>28R</w:t>
            </w:r>
          </w:p>
        </w:tc>
      </w:tr>
      <w:tr w:rsidR="003F7C16" w14:paraId="35FD82B6" w14:textId="77777777" w:rsidTr="002871BB">
        <w:trPr>
          <w:cnfStyle w:val="000000010000" w:firstRow="0" w:lastRow="0" w:firstColumn="0" w:lastColumn="0" w:oddVBand="0" w:evenVBand="0" w:oddHBand="0" w:evenHBand="1" w:firstRowFirstColumn="0" w:firstRowLastColumn="0" w:lastRowFirstColumn="0" w:lastRowLastColumn="0"/>
        </w:trPr>
        <w:tc>
          <w:tcPr>
            <w:tcW w:w="1606" w:type="dxa"/>
          </w:tcPr>
          <w:p w14:paraId="00390728" w14:textId="64E4160F" w:rsidR="003F7C16" w:rsidRDefault="003F7C16" w:rsidP="002871BB">
            <w:pPr>
              <w:pStyle w:val="CentratoNormaleIVAO"/>
              <w:spacing w:before="96" w:after="96"/>
            </w:pPr>
            <w:r>
              <w:t>LIMZ</w:t>
            </w:r>
          </w:p>
        </w:tc>
        <w:tc>
          <w:tcPr>
            <w:tcW w:w="1606" w:type="dxa"/>
          </w:tcPr>
          <w:p w14:paraId="26D445C7" w14:textId="4FDF2BC0" w:rsidR="003F7C16" w:rsidRDefault="003F7C16" w:rsidP="002871BB">
            <w:pPr>
              <w:pStyle w:val="CentratoNormaleIVAO"/>
              <w:spacing w:before="96" w:after="96"/>
            </w:pPr>
            <w:r>
              <w:t>SI</w:t>
            </w:r>
          </w:p>
        </w:tc>
        <w:tc>
          <w:tcPr>
            <w:tcW w:w="1606" w:type="dxa"/>
          </w:tcPr>
          <w:p w14:paraId="38859845" w14:textId="010E9F9A" w:rsidR="003F7C16" w:rsidRDefault="003F7C16" w:rsidP="002871BB">
            <w:pPr>
              <w:pStyle w:val="CentratoNormaleIVAO"/>
              <w:spacing w:before="96" w:after="96"/>
            </w:pPr>
            <w:r>
              <w:t>SI</w:t>
            </w:r>
          </w:p>
        </w:tc>
        <w:tc>
          <w:tcPr>
            <w:tcW w:w="1606" w:type="dxa"/>
          </w:tcPr>
          <w:p w14:paraId="782F6109" w14:textId="21BEAF0C" w:rsidR="003F7C16" w:rsidRDefault="003F7C16" w:rsidP="002871BB">
            <w:pPr>
              <w:pStyle w:val="CentratoNormaleIVAO"/>
              <w:spacing w:before="96" w:after="96"/>
            </w:pPr>
            <w:r>
              <w:t>//</w:t>
            </w:r>
          </w:p>
        </w:tc>
        <w:tc>
          <w:tcPr>
            <w:tcW w:w="1607" w:type="dxa"/>
          </w:tcPr>
          <w:p w14:paraId="4CAA8B88" w14:textId="4B3501E9" w:rsidR="003F7C16" w:rsidRDefault="003F7C16" w:rsidP="00B74EF1">
            <w:pPr>
              <w:pStyle w:val="CentratoNormaleIVAO"/>
              <w:spacing w:before="96" w:after="96"/>
            </w:pPr>
            <w:r>
              <w:t>21</w:t>
            </w:r>
          </w:p>
        </w:tc>
        <w:tc>
          <w:tcPr>
            <w:tcW w:w="1607" w:type="dxa"/>
          </w:tcPr>
          <w:p w14:paraId="45B7C496" w14:textId="405F71B0" w:rsidR="003F7C16" w:rsidRDefault="003F7C16" w:rsidP="002871BB">
            <w:pPr>
              <w:pStyle w:val="CentratoNormaleIVAO"/>
              <w:spacing w:before="96" w:after="96"/>
            </w:pPr>
            <w:r>
              <w:t>21</w:t>
            </w:r>
          </w:p>
        </w:tc>
      </w:tr>
      <w:tr w:rsidR="003F7C16" w14:paraId="4878B5A1" w14:textId="77777777" w:rsidTr="002871BB">
        <w:trPr>
          <w:cnfStyle w:val="000000100000" w:firstRow="0" w:lastRow="0" w:firstColumn="0" w:lastColumn="0" w:oddVBand="0" w:evenVBand="0" w:oddHBand="1" w:evenHBand="0" w:firstRowFirstColumn="0" w:firstRowLastColumn="0" w:lastRowFirstColumn="0" w:lastRowLastColumn="0"/>
        </w:trPr>
        <w:tc>
          <w:tcPr>
            <w:tcW w:w="1606" w:type="dxa"/>
          </w:tcPr>
          <w:p w14:paraId="0EEFAFAB" w14:textId="4C410305" w:rsidR="003F7C16" w:rsidRDefault="003F7C16" w:rsidP="002871BB">
            <w:pPr>
              <w:pStyle w:val="CentratoNormaleIVAO"/>
              <w:spacing w:before="96" w:after="96"/>
            </w:pPr>
            <w:r>
              <w:t>LIMG</w:t>
            </w:r>
          </w:p>
        </w:tc>
        <w:tc>
          <w:tcPr>
            <w:tcW w:w="1606" w:type="dxa"/>
          </w:tcPr>
          <w:p w14:paraId="1C32DF68" w14:textId="12FC4FA2" w:rsidR="003F7C16" w:rsidRDefault="003F7C16" w:rsidP="002871BB">
            <w:pPr>
              <w:pStyle w:val="CentratoNormaleIVAO"/>
              <w:spacing w:before="96" w:after="96"/>
            </w:pPr>
            <w:r>
              <w:t>SI</w:t>
            </w:r>
          </w:p>
        </w:tc>
        <w:tc>
          <w:tcPr>
            <w:tcW w:w="1606" w:type="dxa"/>
          </w:tcPr>
          <w:p w14:paraId="66B159AB" w14:textId="4C016BD9" w:rsidR="003F7C16" w:rsidRDefault="003F7C16" w:rsidP="002871BB">
            <w:pPr>
              <w:pStyle w:val="CentratoNormaleIVAO"/>
              <w:spacing w:before="96" w:after="96"/>
            </w:pPr>
            <w:r>
              <w:t>SI</w:t>
            </w:r>
          </w:p>
        </w:tc>
        <w:tc>
          <w:tcPr>
            <w:tcW w:w="1606" w:type="dxa"/>
          </w:tcPr>
          <w:p w14:paraId="3CC9DA80" w14:textId="36520816" w:rsidR="003F7C16" w:rsidRDefault="003F7C16" w:rsidP="002871BB">
            <w:pPr>
              <w:pStyle w:val="CentratoNormaleIVAO"/>
              <w:spacing w:before="96" w:after="96"/>
            </w:pPr>
            <w:r>
              <w:t>//</w:t>
            </w:r>
          </w:p>
        </w:tc>
        <w:tc>
          <w:tcPr>
            <w:tcW w:w="1607" w:type="dxa"/>
          </w:tcPr>
          <w:p w14:paraId="26D03120" w14:textId="6D385F1E" w:rsidR="003F7C16" w:rsidRDefault="003F7C16" w:rsidP="00B74EF1">
            <w:pPr>
              <w:pStyle w:val="CentratoNormaleIVAO"/>
              <w:spacing w:before="96" w:after="96"/>
            </w:pPr>
            <w:r>
              <w:t>09</w:t>
            </w:r>
          </w:p>
        </w:tc>
        <w:tc>
          <w:tcPr>
            <w:tcW w:w="1607" w:type="dxa"/>
          </w:tcPr>
          <w:p w14:paraId="1BF95D30" w14:textId="1C5AC8D3" w:rsidR="003F7C16" w:rsidRDefault="003F7C16" w:rsidP="002871BB">
            <w:pPr>
              <w:pStyle w:val="CentratoNormaleIVAO"/>
              <w:spacing w:before="96" w:after="96"/>
            </w:pPr>
            <w:r>
              <w:t>27</w:t>
            </w:r>
          </w:p>
        </w:tc>
      </w:tr>
    </w:tbl>
    <w:p w14:paraId="402F33AD" w14:textId="5A70638E" w:rsidR="00201AEE" w:rsidRDefault="004B77C8" w:rsidP="004B77C8">
      <w:pPr>
        <w:pStyle w:val="IVAOInfo"/>
      </w:pPr>
      <w:r>
        <w:t>La configurazione suggerita è quella relativa alla pista considerata preferenziale per quell'operazione. Per maggiori dettagli consultare AIP Italia AD 2.1 dell'aeroporto interessato</w:t>
      </w:r>
      <w:r w:rsidR="00201AEE">
        <w:t>.</w:t>
      </w:r>
      <w:r>
        <w:t xml:space="preserve"> </w:t>
      </w:r>
    </w:p>
    <w:p w14:paraId="321C533C" w14:textId="36F22705" w:rsidR="00201AEE" w:rsidRDefault="00201AEE" w:rsidP="00201AEE">
      <w:pPr>
        <w:pStyle w:val="Titolo1"/>
      </w:pPr>
      <w:bookmarkStart w:id="9" w:name="_Toc229779690"/>
      <w:r w:rsidRPr="00201AEE">
        <w:lastRenderedPageBreak/>
        <w:t>Gestione del traffico</w:t>
      </w:r>
      <w:bookmarkEnd w:id="9"/>
    </w:p>
    <w:p w14:paraId="132C416D" w14:textId="3AA06859" w:rsidR="00201AEE" w:rsidRDefault="001074AF" w:rsidP="00201AEE">
      <w:pPr>
        <w:pStyle w:val="Titolo2"/>
      </w:pPr>
      <w:bookmarkStart w:id="10" w:name="_Toc229779691"/>
      <w:r>
        <w:t>Traffico per LIMF</w:t>
      </w:r>
      <w:r w:rsidR="0062554B">
        <w:t>/LIMA</w:t>
      </w:r>
      <w:bookmarkEnd w:id="10"/>
    </w:p>
    <w:p w14:paraId="2D2EFB7E" w14:textId="77777777" w:rsidR="001074AF" w:rsidRPr="001074AF" w:rsidRDefault="001074AF" w:rsidP="001074AF">
      <w:pPr>
        <w:pStyle w:val="Titolo3"/>
        <w:rPr>
          <w:lang w:val="it-IT"/>
        </w:rPr>
      </w:pPr>
      <w:bookmarkStart w:id="11" w:name="_Toc229779692"/>
      <w:r w:rsidRPr="001074AF">
        <w:rPr>
          <w:lang w:val="it-IT"/>
        </w:rPr>
        <w:t>Partenza</w:t>
      </w:r>
      <w:bookmarkEnd w:id="11"/>
    </w:p>
    <w:p w14:paraId="7E72DC26" w14:textId="11084BCC" w:rsidR="001074AF" w:rsidRPr="005B6CA0" w:rsidRDefault="001074AF" w:rsidP="001074AF">
      <w:r>
        <w:t>Torino</w:t>
      </w:r>
      <w:r w:rsidRPr="00201AEE">
        <w:t xml:space="preserve"> TWR comunicherà</w:t>
      </w:r>
      <w:r>
        <w:t>,</w:t>
      </w:r>
      <w:r w:rsidRPr="00201AEE">
        <w:t xml:space="preserve"> alla ricezione del piano di volo, </w:t>
      </w:r>
      <w:r>
        <w:t>l'</w:t>
      </w:r>
      <w:r w:rsidRPr="00201AEE">
        <w:t xml:space="preserve">autorizzazione alla rotta comunicando la pista in uso a </w:t>
      </w:r>
      <w:r>
        <w:t>LIMF</w:t>
      </w:r>
      <w:r w:rsidRPr="00201AEE">
        <w:t xml:space="preserve"> a</w:t>
      </w:r>
      <w:r>
        <w:t>l tfc, e</w:t>
      </w:r>
      <w:r w:rsidRPr="005B6CA0">
        <w:t xml:space="preserve"> comunic</w:t>
      </w:r>
      <w:r>
        <w:t xml:space="preserve">ando </w:t>
      </w:r>
      <w:r w:rsidRPr="005B6CA0">
        <w:t>le seguenti informazioni:</w:t>
      </w:r>
    </w:p>
    <w:p w14:paraId="17749F2C" w14:textId="77777777" w:rsidR="001074AF" w:rsidRPr="001074AF" w:rsidRDefault="001074AF" w:rsidP="001074AF">
      <w:pPr>
        <w:pStyle w:val="IVAOElencoPuntato"/>
        <w:rPr>
          <w:lang w:val="en-US"/>
        </w:rPr>
      </w:pPr>
      <w:r>
        <w:t>SID</w:t>
      </w:r>
    </w:p>
    <w:p w14:paraId="700B1281" w14:textId="77777777" w:rsidR="001074AF" w:rsidRPr="001074AF" w:rsidRDefault="001074AF" w:rsidP="001074AF">
      <w:pPr>
        <w:pStyle w:val="IVAOElencoPuntato"/>
        <w:rPr>
          <w:lang w:val="en-US"/>
        </w:rPr>
      </w:pPr>
      <w:r>
        <w:t>Initial Climb</w:t>
      </w:r>
    </w:p>
    <w:p w14:paraId="73D1CF8D" w14:textId="77777777" w:rsidR="001074AF" w:rsidRPr="001074AF" w:rsidRDefault="001074AF" w:rsidP="001074AF">
      <w:pPr>
        <w:pStyle w:val="IVAOElencoPuntato"/>
        <w:rPr>
          <w:lang w:val="en-US"/>
        </w:rPr>
      </w:pPr>
      <w:r>
        <w:t>Squawk</w:t>
      </w:r>
    </w:p>
    <w:p w14:paraId="53145B9E" w14:textId="77777777" w:rsidR="001074AF" w:rsidRPr="001074AF" w:rsidRDefault="001074AF" w:rsidP="001074AF">
      <w:pPr>
        <w:pStyle w:val="IVAOElencoPuntato"/>
        <w:numPr>
          <w:ilvl w:val="0"/>
          <w:numId w:val="0"/>
        </w:numPr>
        <w:ind w:left="720"/>
        <w:rPr>
          <w:lang w:val="en-US"/>
        </w:rPr>
      </w:pPr>
    </w:p>
    <w:p w14:paraId="4F0B9EEE" w14:textId="2062CB62" w:rsidR="001074AF" w:rsidRDefault="001074AF" w:rsidP="001074AF">
      <w:r>
        <w:t>Le partenze si intendono sempre rilasciate tranne quando Milano Radar non faccia richiesta del "Hold for release".</w:t>
      </w:r>
    </w:p>
    <w:p w14:paraId="0BDCE4D5" w14:textId="79DD6B3E" w:rsidR="001074AF" w:rsidRDefault="001074AF" w:rsidP="001074AF">
      <w:r>
        <w:t xml:space="preserve">Milano </w:t>
      </w:r>
      <w:r w:rsidR="00F5548F">
        <w:t>APP</w:t>
      </w:r>
      <w:r>
        <w:t xml:space="preserve"> sarà responsabile inoltre dell'apertura del FPL IFR o Z dei tfc in decollo da </w:t>
      </w:r>
      <w:r w:rsidR="0062554B">
        <w:t>LIMA</w:t>
      </w:r>
      <w:r>
        <w:t xml:space="preserve">, qualora l'inserimento in strumentale dovesse avvenire all'interno del </w:t>
      </w:r>
      <w:r w:rsidR="0062554B">
        <w:t>settore WN0</w:t>
      </w:r>
      <w:r>
        <w:t>.</w:t>
      </w:r>
    </w:p>
    <w:p w14:paraId="7637289F" w14:textId="77777777" w:rsidR="001074AF" w:rsidRPr="001074AF" w:rsidRDefault="001074AF" w:rsidP="001074AF">
      <w:pPr>
        <w:pStyle w:val="Titolo3"/>
        <w:rPr>
          <w:lang w:val="it-IT"/>
        </w:rPr>
      </w:pPr>
      <w:bookmarkStart w:id="12" w:name="_Toc229779693"/>
      <w:r w:rsidRPr="001074AF">
        <w:rPr>
          <w:lang w:val="it-IT"/>
        </w:rPr>
        <w:t>Arrivo</w:t>
      </w:r>
      <w:bookmarkEnd w:id="12"/>
    </w:p>
    <w:p w14:paraId="3D1E5645" w14:textId="35378650" w:rsidR="001074AF" w:rsidRPr="001B1C3C" w:rsidRDefault="0062554B" w:rsidP="001074AF">
      <w:r>
        <w:t xml:space="preserve">Milano </w:t>
      </w:r>
      <w:r w:rsidR="00F5548F">
        <w:t>APP</w:t>
      </w:r>
      <w:r w:rsidR="001074AF" w:rsidRPr="001B1C3C">
        <w:t xml:space="preserve"> riceverà da </w:t>
      </w:r>
      <w:r w:rsidR="001074AF">
        <w:t>Milano</w:t>
      </w:r>
      <w:r w:rsidR="001074AF" w:rsidRPr="001B1C3C">
        <w:t xml:space="preserve"> ACC i dati del traffico in arrivo, coordinando il rilascio che deve avvenire prima dell’entrata nel </w:t>
      </w:r>
      <w:r>
        <w:t>settore WW0/WN0</w:t>
      </w:r>
      <w:r w:rsidR="001074AF" w:rsidRPr="001B1C3C">
        <w:t>.</w:t>
      </w:r>
    </w:p>
    <w:p w14:paraId="4FE06E4E" w14:textId="589085F3" w:rsidR="001074AF" w:rsidRDefault="0062554B" w:rsidP="001074AF">
      <w:r>
        <w:t xml:space="preserve">Milano </w:t>
      </w:r>
      <w:r w:rsidR="00F5548F">
        <w:t>APP</w:t>
      </w:r>
      <w:r w:rsidR="00F5548F" w:rsidRPr="001B1C3C">
        <w:t xml:space="preserve"> </w:t>
      </w:r>
      <w:r w:rsidR="001074AF" w:rsidRPr="001B1C3C">
        <w:t xml:space="preserve">rilancerà i dati a </w:t>
      </w:r>
      <w:r>
        <w:t>Torino</w:t>
      </w:r>
      <w:r w:rsidR="001074AF" w:rsidRPr="001B1C3C">
        <w:t xml:space="preserve"> TWR comunicando:</w:t>
      </w:r>
    </w:p>
    <w:p w14:paraId="6FF48CFC" w14:textId="77777777" w:rsidR="001074AF" w:rsidRDefault="001074AF" w:rsidP="001074AF">
      <w:pPr>
        <w:pStyle w:val="IVAOElencoPuntato"/>
      </w:pPr>
      <w:r>
        <w:t>Callsign</w:t>
      </w:r>
    </w:p>
    <w:p w14:paraId="13D199E8" w14:textId="77777777" w:rsidR="001074AF" w:rsidRDefault="001074AF" w:rsidP="001074AF">
      <w:pPr>
        <w:pStyle w:val="IVAOElencoPuntato"/>
      </w:pPr>
      <w:r>
        <w:t>Tipo/i e numero di aeromobile/i</w:t>
      </w:r>
    </w:p>
    <w:p w14:paraId="6B0A2495" w14:textId="77777777" w:rsidR="001074AF" w:rsidRDefault="001074AF" w:rsidP="001074AF">
      <w:pPr>
        <w:pStyle w:val="IVAOElencoPuntato"/>
      </w:pPr>
      <w:r>
        <w:t>Regole del volo</w:t>
      </w:r>
    </w:p>
    <w:p w14:paraId="7F2A5705" w14:textId="77777777" w:rsidR="001074AF" w:rsidRDefault="001074AF" w:rsidP="001074AF">
      <w:pPr>
        <w:pStyle w:val="IVAOElencoPuntato"/>
      </w:pPr>
      <w:r>
        <w:t>Coordinamento per il rilascio</w:t>
      </w:r>
    </w:p>
    <w:p w14:paraId="69BEF864" w14:textId="77777777" w:rsidR="00F5548F" w:rsidRDefault="00F5548F" w:rsidP="00F5548F">
      <w:pPr>
        <w:pStyle w:val="IVAOElencoPuntato"/>
        <w:numPr>
          <w:ilvl w:val="0"/>
          <w:numId w:val="0"/>
        </w:numPr>
        <w:ind w:left="720"/>
      </w:pPr>
    </w:p>
    <w:p w14:paraId="7BD366A2" w14:textId="77777777" w:rsidR="00F5548F" w:rsidRDefault="00F5548F" w:rsidP="00F5548F">
      <w:pPr>
        <w:pStyle w:val="IVAOElencoPuntato"/>
        <w:numPr>
          <w:ilvl w:val="0"/>
          <w:numId w:val="0"/>
        </w:numPr>
        <w:ind w:left="720"/>
      </w:pPr>
    </w:p>
    <w:p w14:paraId="6AD58586" w14:textId="77777777" w:rsidR="00F5548F" w:rsidRDefault="00F5548F" w:rsidP="00F5548F">
      <w:pPr>
        <w:pStyle w:val="IVAOElencoPuntato"/>
        <w:numPr>
          <w:ilvl w:val="0"/>
          <w:numId w:val="0"/>
        </w:numPr>
        <w:ind w:left="720"/>
      </w:pPr>
    </w:p>
    <w:p w14:paraId="327E0B6E" w14:textId="77777777" w:rsidR="00E44DC2" w:rsidRDefault="00E44DC2" w:rsidP="00F5548F">
      <w:pPr>
        <w:pStyle w:val="IVAOElencoPuntato"/>
        <w:numPr>
          <w:ilvl w:val="0"/>
          <w:numId w:val="0"/>
        </w:numPr>
        <w:ind w:left="720"/>
      </w:pPr>
    </w:p>
    <w:p w14:paraId="47D9640E" w14:textId="77777777" w:rsidR="00E44DC2" w:rsidRDefault="00E44DC2" w:rsidP="00F5548F">
      <w:pPr>
        <w:pStyle w:val="IVAOElencoPuntato"/>
        <w:numPr>
          <w:ilvl w:val="0"/>
          <w:numId w:val="0"/>
        </w:numPr>
        <w:ind w:left="720"/>
      </w:pPr>
    </w:p>
    <w:p w14:paraId="40CF2F08" w14:textId="77777777" w:rsidR="00E44DC2" w:rsidRDefault="00E44DC2" w:rsidP="00F5548F">
      <w:pPr>
        <w:pStyle w:val="IVAOElencoPuntato"/>
        <w:numPr>
          <w:ilvl w:val="0"/>
          <w:numId w:val="0"/>
        </w:numPr>
        <w:ind w:left="720"/>
      </w:pPr>
    </w:p>
    <w:p w14:paraId="348E4AC8" w14:textId="77777777" w:rsidR="00E44DC2" w:rsidRDefault="00E44DC2" w:rsidP="00F5548F">
      <w:pPr>
        <w:pStyle w:val="IVAOElencoPuntato"/>
        <w:numPr>
          <w:ilvl w:val="0"/>
          <w:numId w:val="0"/>
        </w:numPr>
        <w:ind w:left="720"/>
      </w:pPr>
    </w:p>
    <w:p w14:paraId="691A9179" w14:textId="77777777" w:rsidR="0062554B" w:rsidRDefault="0062554B" w:rsidP="0062554B">
      <w:pPr>
        <w:pStyle w:val="Titolo"/>
      </w:pPr>
      <w:bookmarkStart w:id="13" w:name="_Toc229779694"/>
      <w:r>
        <w:lastRenderedPageBreak/>
        <w:t>Limitazioni operative</w:t>
      </w:r>
      <w:bookmarkEnd w:id="13"/>
    </w:p>
    <w:p w14:paraId="3B4BBDDA" w14:textId="69422BF0" w:rsidR="0062554B" w:rsidRDefault="0062554B" w:rsidP="0062554B">
      <w:pPr>
        <w:pStyle w:val="Titolo2"/>
      </w:pPr>
      <w:bookmarkStart w:id="14" w:name="_Toc229779695"/>
      <w:r w:rsidRPr="00535314">
        <w:t>Numero di traffici contemporanei</w:t>
      </w:r>
      <w:r w:rsidR="00E44DC2">
        <w:t xml:space="preserve"> CTR Torino</w:t>
      </w:r>
      <w:bookmarkEnd w:id="14"/>
    </w:p>
    <w:p w14:paraId="63BF2770" w14:textId="01D0E026" w:rsidR="0062554B" w:rsidRPr="00535314" w:rsidRDefault="0062554B" w:rsidP="0062554B">
      <w:r w:rsidRPr="00535314">
        <w:t xml:space="preserve">All’interno del CTR di </w:t>
      </w:r>
      <w:r>
        <w:t>Torino</w:t>
      </w:r>
      <w:r w:rsidRPr="00535314">
        <w:t xml:space="preserve"> è consentito avere contemporaneamente:</w:t>
      </w:r>
    </w:p>
    <w:p w14:paraId="3758EC53" w14:textId="77777777" w:rsidR="0062554B" w:rsidRPr="00535314" w:rsidRDefault="0062554B" w:rsidP="0062554B">
      <w:pPr>
        <w:pStyle w:val="IVAOElencoPuntato"/>
      </w:pPr>
      <w:r w:rsidRPr="00535314">
        <w:t>3 traffici IFR oppure</w:t>
      </w:r>
    </w:p>
    <w:p w14:paraId="696EF08F" w14:textId="77777777" w:rsidR="0062554B" w:rsidRPr="00535314" w:rsidRDefault="0062554B" w:rsidP="0062554B">
      <w:pPr>
        <w:pStyle w:val="IVAOElencoPuntato"/>
      </w:pPr>
      <w:r w:rsidRPr="00535314">
        <w:t>2 traffici IFR e 1 traffico SVFR</w:t>
      </w:r>
    </w:p>
    <w:p w14:paraId="600F97EE" w14:textId="1A192614" w:rsidR="0062554B" w:rsidRDefault="00F66014" w:rsidP="0062554B">
      <w:r>
        <w:t>A</w:t>
      </w:r>
      <w:r w:rsidR="0062554B" w:rsidRPr="00535314">
        <w:t>i traffici VFR non vengono applicate regolazioni di traffico</w:t>
      </w:r>
    </w:p>
    <w:p w14:paraId="51447A93" w14:textId="77777777" w:rsidR="0062554B" w:rsidRDefault="0062554B" w:rsidP="0062554B">
      <w:pPr>
        <w:pStyle w:val="Titolo2"/>
      </w:pPr>
      <w:bookmarkStart w:id="15" w:name="_Toc229779696"/>
      <w:r>
        <w:t>Meteo</w:t>
      </w:r>
      <w:bookmarkEnd w:id="15"/>
    </w:p>
    <w:tbl>
      <w:tblPr>
        <w:tblStyle w:val="TabellaIVAO"/>
        <w:tblW w:w="0" w:type="auto"/>
        <w:tblLook w:val="04A0" w:firstRow="1" w:lastRow="0" w:firstColumn="1" w:lastColumn="0" w:noHBand="0" w:noVBand="1"/>
      </w:tblPr>
      <w:tblGrid>
        <w:gridCol w:w="3212"/>
        <w:gridCol w:w="3213"/>
        <w:gridCol w:w="3213"/>
      </w:tblGrid>
      <w:tr w:rsidR="0062554B" w14:paraId="305051E0" w14:textId="77777777" w:rsidTr="005D4A58">
        <w:trPr>
          <w:cnfStyle w:val="100000000000" w:firstRow="1" w:lastRow="0" w:firstColumn="0" w:lastColumn="0" w:oddVBand="0" w:evenVBand="0" w:oddHBand="0" w:evenHBand="0" w:firstRowFirstColumn="0" w:firstRowLastColumn="0" w:lastRowFirstColumn="0" w:lastRowLastColumn="0"/>
        </w:trPr>
        <w:tc>
          <w:tcPr>
            <w:tcW w:w="3212" w:type="dxa"/>
          </w:tcPr>
          <w:p w14:paraId="4B1F2F92" w14:textId="77777777" w:rsidR="0062554B" w:rsidRPr="0062554B" w:rsidRDefault="0062554B" w:rsidP="0062554B">
            <w:pPr>
              <w:pStyle w:val="CentratoNormaleIVAO"/>
              <w:rPr>
                <w:lang w:val="en-US"/>
              </w:rPr>
            </w:pPr>
            <w:r>
              <w:t>RVR</w:t>
            </w:r>
          </w:p>
        </w:tc>
        <w:tc>
          <w:tcPr>
            <w:tcW w:w="3213" w:type="dxa"/>
          </w:tcPr>
          <w:p w14:paraId="0670C989" w14:textId="77777777" w:rsidR="0062554B" w:rsidRPr="0062554B" w:rsidRDefault="0062554B" w:rsidP="0062554B">
            <w:pPr>
              <w:pStyle w:val="CentratoNormaleIVAO"/>
              <w:rPr>
                <w:lang w:val="en-US"/>
              </w:rPr>
            </w:pPr>
            <w:r>
              <w:t>Rateo (aa/mm / ora)</w:t>
            </w:r>
          </w:p>
        </w:tc>
        <w:tc>
          <w:tcPr>
            <w:tcW w:w="3213" w:type="dxa"/>
          </w:tcPr>
          <w:p w14:paraId="2FF049EA" w14:textId="77777777" w:rsidR="0062554B" w:rsidRPr="0062554B" w:rsidRDefault="0062554B" w:rsidP="0062554B">
            <w:pPr>
              <w:pStyle w:val="CentratoNormaleIVAO"/>
              <w:rPr>
                <w:lang w:val="en-US"/>
              </w:rPr>
            </w:pPr>
            <w:r>
              <w:t>Note</w:t>
            </w:r>
          </w:p>
        </w:tc>
      </w:tr>
      <w:tr w:rsidR="0062554B" w14:paraId="534F6A42" w14:textId="77777777" w:rsidTr="005D4A58">
        <w:trPr>
          <w:cnfStyle w:val="000000100000" w:firstRow="0" w:lastRow="0" w:firstColumn="0" w:lastColumn="0" w:oddVBand="0" w:evenVBand="0" w:oddHBand="1" w:evenHBand="0" w:firstRowFirstColumn="0" w:firstRowLastColumn="0" w:lastRowFirstColumn="0" w:lastRowLastColumn="0"/>
        </w:trPr>
        <w:tc>
          <w:tcPr>
            <w:tcW w:w="3212" w:type="dxa"/>
          </w:tcPr>
          <w:p w14:paraId="1461DD3D" w14:textId="77777777" w:rsidR="0062554B" w:rsidRPr="0062554B" w:rsidRDefault="0062554B" w:rsidP="0062554B">
            <w:pPr>
              <w:pStyle w:val="CentratoNormaleIVAO"/>
              <w:spacing w:after="96"/>
              <w:rPr>
                <w:lang w:val="en-US"/>
              </w:rPr>
            </w:pPr>
            <w:r>
              <w:t>&gt;= 550 mt</w:t>
            </w:r>
          </w:p>
        </w:tc>
        <w:tc>
          <w:tcPr>
            <w:tcW w:w="3213" w:type="dxa"/>
          </w:tcPr>
          <w:p w14:paraId="09711EFE" w14:textId="77777777" w:rsidR="0062554B" w:rsidRPr="0062554B" w:rsidRDefault="0062554B" w:rsidP="0062554B">
            <w:pPr>
              <w:pStyle w:val="CentratoNormaleIVAO"/>
              <w:spacing w:after="96"/>
              <w:rPr>
                <w:lang w:val="en-US"/>
              </w:rPr>
            </w:pPr>
            <w:r>
              <w:t>8</w:t>
            </w:r>
          </w:p>
        </w:tc>
        <w:tc>
          <w:tcPr>
            <w:tcW w:w="3213" w:type="dxa"/>
          </w:tcPr>
          <w:p w14:paraId="53BEA1BB" w14:textId="77777777" w:rsidR="0062554B" w:rsidRPr="0062554B" w:rsidRDefault="0062554B" w:rsidP="0062554B">
            <w:pPr>
              <w:pStyle w:val="CentratoNormaleIVAO"/>
              <w:spacing w:after="96"/>
              <w:rPr>
                <w:lang w:val="en-US"/>
              </w:rPr>
            </w:pPr>
            <w:r>
              <w:t>NIL</w:t>
            </w:r>
          </w:p>
        </w:tc>
      </w:tr>
      <w:tr w:rsidR="0062554B" w14:paraId="474A24C4" w14:textId="77777777" w:rsidTr="005D4A58">
        <w:trPr>
          <w:cnfStyle w:val="000000010000" w:firstRow="0" w:lastRow="0" w:firstColumn="0" w:lastColumn="0" w:oddVBand="0" w:evenVBand="0" w:oddHBand="0" w:evenHBand="1" w:firstRowFirstColumn="0" w:firstRowLastColumn="0" w:lastRowFirstColumn="0" w:lastRowLastColumn="0"/>
        </w:trPr>
        <w:tc>
          <w:tcPr>
            <w:tcW w:w="3212" w:type="dxa"/>
          </w:tcPr>
          <w:p w14:paraId="28AC5253" w14:textId="77777777" w:rsidR="0062554B" w:rsidRPr="0062554B" w:rsidRDefault="0062554B" w:rsidP="0062554B">
            <w:pPr>
              <w:pStyle w:val="CentratoNormaleIVAO"/>
              <w:spacing w:before="96" w:after="96"/>
              <w:rPr>
                <w:lang w:val="en-US"/>
              </w:rPr>
            </w:pPr>
            <w:r>
              <w:t>550 mt &gt; RVR &gt;= 300 mt</w:t>
            </w:r>
          </w:p>
        </w:tc>
        <w:tc>
          <w:tcPr>
            <w:tcW w:w="3213" w:type="dxa"/>
          </w:tcPr>
          <w:p w14:paraId="75DF06A7" w14:textId="77777777" w:rsidR="0062554B" w:rsidRPr="0062554B" w:rsidRDefault="0062554B" w:rsidP="0062554B">
            <w:pPr>
              <w:pStyle w:val="CentratoNormaleIVAO"/>
              <w:spacing w:before="96" w:after="96"/>
              <w:rPr>
                <w:lang w:val="en-US"/>
              </w:rPr>
            </w:pPr>
            <w:r>
              <w:t>6</w:t>
            </w:r>
          </w:p>
        </w:tc>
        <w:tc>
          <w:tcPr>
            <w:tcW w:w="3213" w:type="dxa"/>
          </w:tcPr>
          <w:p w14:paraId="080F1FF8" w14:textId="77777777" w:rsidR="0062554B" w:rsidRPr="0062554B" w:rsidRDefault="0062554B" w:rsidP="0062554B">
            <w:pPr>
              <w:pStyle w:val="CentratoNormaleIVAO"/>
              <w:spacing w:before="96" w:after="96"/>
              <w:rPr>
                <w:lang w:val="en-US"/>
              </w:rPr>
            </w:pPr>
            <w:r>
              <w:t>NIL</w:t>
            </w:r>
          </w:p>
        </w:tc>
      </w:tr>
      <w:tr w:rsidR="0062554B" w14:paraId="2562D790" w14:textId="77777777" w:rsidTr="005D4A58">
        <w:trPr>
          <w:cnfStyle w:val="000000100000" w:firstRow="0" w:lastRow="0" w:firstColumn="0" w:lastColumn="0" w:oddVBand="0" w:evenVBand="0" w:oddHBand="1" w:evenHBand="0" w:firstRowFirstColumn="0" w:firstRowLastColumn="0" w:lastRowFirstColumn="0" w:lastRowLastColumn="0"/>
        </w:trPr>
        <w:tc>
          <w:tcPr>
            <w:tcW w:w="3212" w:type="dxa"/>
          </w:tcPr>
          <w:p w14:paraId="02714B79" w14:textId="77777777" w:rsidR="0062554B" w:rsidRPr="0062554B" w:rsidRDefault="0062554B" w:rsidP="0062554B">
            <w:pPr>
              <w:pStyle w:val="CentratoNormaleIVAO"/>
              <w:spacing w:after="96"/>
              <w:rPr>
                <w:lang w:val="en-US"/>
              </w:rPr>
            </w:pPr>
            <w:r>
              <w:t>300 mt &gt; RVR &gt;= 150 mt</w:t>
            </w:r>
          </w:p>
        </w:tc>
        <w:tc>
          <w:tcPr>
            <w:tcW w:w="3213" w:type="dxa"/>
          </w:tcPr>
          <w:p w14:paraId="4F691362" w14:textId="77777777" w:rsidR="0062554B" w:rsidRPr="0062554B" w:rsidRDefault="0062554B" w:rsidP="0062554B">
            <w:pPr>
              <w:pStyle w:val="CentratoNormaleIVAO"/>
              <w:spacing w:after="96"/>
              <w:rPr>
                <w:lang w:val="en-US"/>
              </w:rPr>
            </w:pPr>
            <w:r>
              <w:t>6</w:t>
            </w:r>
          </w:p>
        </w:tc>
        <w:tc>
          <w:tcPr>
            <w:tcW w:w="3213" w:type="dxa"/>
          </w:tcPr>
          <w:p w14:paraId="0D1979D0" w14:textId="77777777" w:rsidR="0062554B" w:rsidRPr="0062554B" w:rsidRDefault="0062554B" w:rsidP="0062554B">
            <w:pPr>
              <w:pStyle w:val="CentratoNormaleIVAO"/>
              <w:spacing w:after="96"/>
              <w:rPr>
                <w:lang w:val="en-US"/>
              </w:rPr>
            </w:pPr>
            <w:r>
              <w:t>Consentiti solo decolli</w:t>
            </w:r>
          </w:p>
        </w:tc>
      </w:tr>
      <w:tr w:rsidR="0062554B" w14:paraId="171AFB35" w14:textId="77777777" w:rsidTr="005D4A58">
        <w:trPr>
          <w:cnfStyle w:val="000000010000" w:firstRow="0" w:lastRow="0" w:firstColumn="0" w:lastColumn="0" w:oddVBand="0" w:evenVBand="0" w:oddHBand="0" w:evenHBand="1" w:firstRowFirstColumn="0" w:firstRowLastColumn="0" w:lastRowFirstColumn="0" w:lastRowLastColumn="0"/>
        </w:trPr>
        <w:tc>
          <w:tcPr>
            <w:tcW w:w="3212" w:type="dxa"/>
          </w:tcPr>
          <w:p w14:paraId="5BF46F3A" w14:textId="77777777" w:rsidR="0062554B" w:rsidRPr="0062554B" w:rsidRDefault="0062554B" w:rsidP="0062554B">
            <w:pPr>
              <w:pStyle w:val="CentratoNormaleIVAO"/>
              <w:spacing w:before="96" w:after="96"/>
            </w:pPr>
            <w:r>
              <w:t>&lt; 150 mt</w:t>
            </w:r>
          </w:p>
        </w:tc>
        <w:tc>
          <w:tcPr>
            <w:tcW w:w="3213" w:type="dxa"/>
          </w:tcPr>
          <w:p w14:paraId="4B5BDB96" w14:textId="77777777" w:rsidR="0062554B" w:rsidRPr="0062554B" w:rsidRDefault="0062554B" w:rsidP="0062554B">
            <w:pPr>
              <w:pStyle w:val="CentratoNormaleIVAO"/>
              <w:spacing w:before="96" w:after="96"/>
            </w:pPr>
            <w:r>
              <w:t>0</w:t>
            </w:r>
          </w:p>
        </w:tc>
        <w:tc>
          <w:tcPr>
            <w:tcW w:w="3213" w:type="dxa"/>
          </w:tcPr>
          <w:p w14:paraId="1E03E954" w14:textId="77777777" w:rsidR="0062554B" w:rsidRPr="0062554B" w:rsidRDefault="0062554B" w:rsidP="0062554B">
            <w:pPr>
              <w:pStyle w:val="CentratoNormaleIVAO"/>
              <w:spacing w:before="96" w:after="96"/>
            </w:pPr>
            <w:r>
              <w:t>NIL</w:t>
            </w:r>
          </w:p>
        </w:tc>
      </w:tr>
    </w:tbl>
    <w:p w14:paraId="141BD4AF" w14:textId="77777777" w:rsidR="001074AF" w:rsidRPr="001074AF" w:rsidRDefault="001074AF" w:rsidP="001074AF"/>
    <w:p w14:paraId="2D97360B" w14:textId="1151885B" w:rsidR="0062554B" w:rsidRDefault="0062554B" w:rsidP="0062554B">
      <w:pPr>
        <w:pStyle w:val="Titolo2"/>
      </w:pPr>
      <w:bookmarkStart w:id="16" w:name="_Toc229779697"/>
      <w:r>
        <w:t>Traffico per LIMZ</w:t>
      </w:r>
      <w:bookmarkEnd w:id="16"/>
    </w:p>
    <w:p w14:paraId="1D00FCDE" w14:textId="77777777" w:rsidR="0062554B" w:rsidRPr="0062554B" w:rsidRDefault="0062554B" w:rsidP="0062554B">
      <w:pPr>
        <w:pStyle w:val="Titolo3"/>
        <w:rPr>
          <w:lang w:val="it-IT"/>
        </w:rPr>
      </w:pPr>
      <w:bookmarkStart w:id="17" w:name="_Toc229779698"/>
      <w:r w:rsidRPr="0062554B">
        <w:rPr>
          <w:lang w:val="it-IT"/>
        </w:rPr>
        <w:t>Partenza</w:t>
      </w:r>
      <w:bookmarkEnd w:id="17"/>
    </w:p>
    <w:p w14:paraId="49F1A551" w14:textId="1289A308" w:rsidR="0062554B" w:rsidRPr="005B6CA0" w:rsidRDefault="0062554B" w:rsidP="0062554B">
      <w:r>
        <w:t>Cuneo</w:t>
      </w:r>
      <w:r w:rsidRPr="00201AEE">
        <w:t xml:space="preserve"> TWR comunicherà</w:t>
      </w:r>
      <w:r>
        <w:t>,</w:t>
      </w:r>
      <w:r w:rsidRPr="00201AEE">
        <w:t xml:space="preserve"> alla ricezione del piano di volo, </w:t>
      </w:r>
      <w:r>
        <w:t>l'</w:t>
      </w:r>
      <w:r w:rsidRPr="00201AEE">
        <w:t xml:space="preserve">autorizzazione alla rotta comunicando la pista in uso a </w:t>
      </w:r>
      <w:r>
        <w:t>LIM</w:t>
      </w:r>
      <w:r w:rsidR="00F5548F">
        <w:t>Z</w:t>
      </w:r>
      <w:r w:rsidRPr="00201AEE">
        <w:t xml:space="preserve"> a</w:t>
      </w:r>
      <w:r>
        <w:t>l tfc, e</w:t>
      </w:r>
      <w:r w:rsidRPr="005B6CA0">
        <w:t xml:space="preserve"> comunic</w:t>
      </w:r>
      <w:r>
        <w:t xml:space="preserve">ando </w:t>
      </w:r>
      <w:r w:rsidRPr="005B6CA0">
        <w:t>le seguenti informazioni:</w:t>
      </w:r>
    </w:p>
    <w:p w14:paraId="565FF801" w14:textId="77777777" w:rsidR="0062554B" w:rsidRPr="0062554B" w:rsidRDefault="0062554B" w:rsidP="0062554B">
      <w:pPr>
        <w:pStyle w:val="IVAOElencoPuntato"/>
        <w:rPr>
          <w:lang w:val="en-US"/>
        </w:rPr>
      </w:pPr>
      <w:r>
        <w:t>SID</w:t>
      </w:r>
    </w:p>
    <w:p w14:paraId="3ABA2790" w14:textId="77777777" w:rsidR="0062554B" w:rsidRPr="0062554B" w:rsidRDefault="0062554B" w:rsidP="0062554B">
      <w:pPr>
        <w:pStyle w:val="IVAOElencoPuntato"/>
        <w:rPr>
          <w:lang w:val="en-US"/>
        </w:rPr>
      </w:pPr>
      <w:r>
        <w:t>Initial Climb</w:t>
      </w:r>
    </w:p>
    <w:p w14:paraId="128C9A0E" w14:textId="77777777" w:rsidR="0062554B" w:rsidRPr="0062554B" w:rsidRDefault="0062554B" w:rsidP="0062554B">
      <w:pPr>
        <w:pStyle w:val="IVAOElencoPuntato"/>
        <w:rPr>
          <w:lang w:val="en-US"/>
        </w:rPr>
      </w:pPr>
      <w:r>
        <w:t>Squawk</w:t>
      </w:r>
    </w:p>
    <w:p w14:paraId="36FEBD4A" w14:textId="77777777" w:rsidR="0062554B" w:rsidRPr="0062554B" w:rsidRDefault="0062554B" w:rsidP="0062554B">
      <w:pPr>
        <w:pStyle w:val="IVAOElencoPuntato"/>
        <w:rPr>
          <w:lang w:val="en-US"/>
        </w:rPr>
      </w:pPr>
    </w:p>
    <w:p w14:paraId="65B08E2E" w14:textId="59AC0381" w:rsidR="0062554B" w:rsidRDefault="0062554B" w:rsidP="0062554B">
      <w:r>
        <w:t xml:space="preserve">Le partenze si intendono sempre rilasciate tranne quando Milano </w:t>
      </w:r>
      <w:r w:rsidR="00F5548F">
        <w:t xml:space="preserve">APP </w:t>
      </w:r>
      <w:r>
        <w:t>non faccia richiesta del "Hold for release".</w:t>
      </w:r>
    </w:p>
    <w:p w14:paraId="06A620F8" w14:textId="77777777" w:rsidR="0062554B" w:rsidRPr="0062554B" w:rsidRDefault="0062554B" w:rsidP="0062554B">
      <w:pPr>
        <w:pStyle w:val="Titolo3"/>
        <w:rPr>
          <w:lang w:val="it-IT"/>
        </w:rPr>
      </w:pPr>
      <w:bookmarkStart w:id="18" w:name="_Toc229779699"/>
      <w:r w:rsidRPr="0062554B">
        <w:rPr>
          <w:lang w:val="it-IT"/>
        </w:rPr>
        <w:t>Arrivo</w:t>
      </w:r>
      <w:bookmarkEnd w:id="18"/>
    </w:p>
    <w:p w14:paraId="2E4B84FD" w14:textId="549B80E7" w:rsidR="0062554B" w:rsidRPr="001B1C3C" w:rsidRDefault="0062554B" w:rsidP="0062554B">
      <w:r>
        <w:t xml:space="preserve">Milano </w:t>
      </w:r>
      <w:r w:rsidR="00F5548F">
        <w:t>APP</w:t>
      </w:r>
      <w:r w:rsidR="00F5548F" w:rsidRPr="001B1C3C">
        <w:t xml:space="preserve"> </w:t>
      </w:r>
      <w:r w:rsidRPr="001B1C3C">
        <w:t xml:space="preserve">riceverà da </w:t>
      </w:r>
      <w:r>
        <w:t>Milano</w:t>
      </w:r>
      <w:r w:rsidRPr="001B1C3C">
        <w:t xml:space="preserve"> ACC i dati del traffico in arrivo, coordinando il rilascio che deve avvenire prima dell’entrata nel </w:t>
      </w:r>
      <w:r>
        <w:t>settore WW0/WN0</w:t>
      </w:r>
      <w:r w:rsidRPr="001B1C3C">
        <w:t>.</w:t>
      </w:r>
    </w:p>
    <w:p w14:paraId="2239AEE9" w14:textId="35E66097" w:rsidR="0062554B" w:rsidRDefault="0062554B" w:rsidP="0062554B">
      <w:r>
        <w:lastRenderedPageBreak/>
        <w:t xml:space="preserve">Milano </w:t>
      </w:r>
      <w:r w:rsidR="00F5548F">
        <w:t>APP</w:t>
      </w:r>
      <w:r w:rsidR="00F5548F" w:rsidRPr="001B1C3C">
        <w:t xml:space="preserve"> </w:t>
      </w:r>
      <w:r w:rsidRPr="001B1C3C">
        <w:t xml:space="preserve">rilancerà i dati a </w:t>
      </w:r>
      <w:r>
        <w:t>Cuneo</w:t>
      </w:r>
      <w:r w:rsidRPr="001B1C3C">
        <w:t xml:space="preserve"> TWR comunicando:</w:t>
      </w:r>
    </w:p>
    <w:p w14:paraId="19F7E1AF" w14:textId="77777777" w:rsidR="0062554B" w:rsidRDefault="0062554B" w:rsidP="0062554B">
      <w:pPr>
        <w:pStyle w:val="IVAOElencoPuntato"/>
      </w:pPr>
      <w:r>
        <w:t>Callsign</w:t>
      </w:r>
    </w:p>
    <w:p w14:paraId="5599C386" w14:textId="77777777" w:rsidR="0062554B" w:rsidRDefault="0062554B" w:rsidP="0062554B">
      <w:pPr>
        <w:pStyle w:val="IVAOElencoPuntato"/>
      </w:pPr>
      <w:r>
        <w:t>Tipo/i e numero di aeromobile/i</w:t>
      </w:r>
    </w:p>
    <w:p w14:paraId="06EEDA6D" w14:textId="77777777" w:rsidR="0062554B" w:rsidRDefault="0062554B" w:rsidP="0062554B">
      <w:pPr>
        <w:pStyle w:val="IVAOElencoPuntato"/>
      </w:pPr>
      <w:r>
        <w:t>Regole del volo</w:t>
      </w:r>
    </w:p>
    <w:p w14:paraId="143E4CE9" w14:textId="77777777" w:rsidR="0062554B" w:rsidRDefault="0062554B" w:rsidP="0062554B">
      <w:pPr>
        <w:pStyle w:val="IVAOElencoPuntato"/>
      </w:pPr>
      <w:r>
        <w:t>Coordinamento per il rilascio</w:t>
      </w:r>
    </w:p>
    <w:p w14:paraId="23F167C6" w14:textId="03D5EF31" w:rsidR="0062554B" w:rsidRDefault="0062554B" w:rsidP="0062554B">
      <w:pPr>
        <w:pStyle w:val="Titolo2"/>
      </w:pPr>
      <w:bookmarkStart w:id="19" w:name="_Toc229779700"/>
      <w:r w:rsidRPr="00535314">
        <w:t>Numero di traffici contemporanei</w:t>
      </w:r>
      <w:r w:rsidR="00E44DC2">
        <w:t xml:space="preserve"> CTR Cuneo</w:t>
      </w:r>
      <w:bookmarkEnd w:id="19"/>
    </w:p>
    <w:p w14:paraId="7F26CB3A" w14:textId="11721B78" w:rsidR="0062554B" w:rsidRPr="00535314" w:rsidRDefault="0062554B" w:rsidP="0062554B">
      <w:r w:rsidRPr="00535314">
        <w:t xml:space="preserve">All’interno del CTR di </w:t>
      </w:r>
      <w:r w:rsidR="00E44DC2">
        <w:t>Cuneo</w:t>
      </w:r>
      <w:r w:rsidRPr="00535314">
        <w:t xml:space="preserve"> è consentito avere contemporaneamente:</w:t>
      </w:r>
    </w:p>
    <w:p w14:paraId="0E4F6809" w14:textId="77777777" w:rsidR="0062554B" w:rsidRPr="00535314" w:rsidRDefault="0062554B" w:rsidP="0062554B">
      <w:pPr>
        <w:pStyle w:val="IVAOElencoPuntato"/>
      </w:pPr>
      <w:r w:rsidRPr="00535314">
        <w:t>3 traffici IFR oppure</w:t>
      </w:r>
    </w:p>
    <w:p w14:paraId="1756CD68" w14:textId="77777777" w:rsidR="0062554B" w:rsidRPr="00535314" w:rsidRDefault="0062554B" w:rsidP="0062554B">
      <w:pPr>
        <w:pStyle w:val="IVAOElencoPuntato"/>
      </w:pPr>
      <w:r w:rsidRPr="00535314">
        <w:t>2 traffici IFR e 1 traffico SVFR</w:t>
      </w:r>
    </w:p>
    <w:p w14:paraId="7812C1BB" w14:textId="77777777" w:rsidR="0062554B" w:rsidRDefault="0062554B" w:rsidP="0062554B">
      <w:r w:rsidRPr="00535314">
        <w:t>Hai traffici VFR non vengono applicate regolazioni di traffico</w:t>
      </w:r>
    </w:p>
    <w:p w14:paraId="029F108F" w14:textId="77777777" w:rsidR="0062554B" w:rsidRDefault="0062554B" w:rsidP="0062554B">
      <w:pPr>
        <w:pStyle w:val="Titolo2"/>
      </w:pPr>
      <w:bookmarkStart w:id="20" w:name="_Toc229779701"/>
      <w:r>
        <w:t>Meteo</w:t>
      </w:r>
      <w:bookmarkEnd w:id="20"/>
    </w:p>
    <w:tbl>
      <w:tblPr>
        <w:tblStyle w:val="TabellaIVAO"/>
        <w:tblW w:w="0" w:type="auto"/>
        <w:tblLook w:val="04A0" w:firstRow="1" w:lastRow="0" w:firstColumn="1" w:lastColumn="0" w:noHBand="0" w:noVBand="1"/>
      </w:tblPr>
      <w:tblGrid>
        <w:gridCol w:w="3212"/>
        <w:gridCol w:w="3213"/>
        <w:gridCol w:w="3213"/>
      </w:tblGrid>
      <w:tr w:rsidR="0062554B" w14:paraId="24313843" w14:textId="77777777" w:rsidTr="005D4A58">
        <w:trPr>
          <w:cnfStyle w:val="100000000000" w:firstRow="1" w:lastRow="0" w:firstColumn="0" w:lastColumn="0" w:oddVBand="0" w:evenVBand="0" w:oddHBand="0" w:evenHBand="0" w:firstRowFirstColumn="0" w:firstRowLastColumn="0" w:lastRowFirstColumn="0" w:lastRowLastColumn="0"/>
        </w:trPr>
        <w:tc>
          <w:tcPr>
            <w:tcW w:w="3212" w:type="dxa"/>
          </w:tcPr>
          <w:p w14:paraId="2B4AE789" w14:textId="77777777" w:rsidR="0062554B" w:rsidRPr="0062554B" w:rsidRDefault="0062554B" w:rsidP="0062554B">
            <w:pPr>
              <w:pStyle w:val="CentratoNormaleIVAO"/>
              <w:rPr>
                <w:lang w:val="en-US"/>
              </w:rPr>
            </w:pPr>
            <w:r>
              <w:t>RVR</w:t>
            </w:r>
          </w:p>
        </w:tc>
        <w:tc>
          <w:tcPr>
            <w:tcW w:w="3213" w:type="dxa"/>
          </w:tcPr>
          <w:p w14:paraId="73A14557" w14:textId="77777777" w:rsidR="0062554B" w:rsidRPr="0062554B" w:rsidRDefault="0062554B" w:rsidP="0062554B">
            <w:pPr>
              <w:pStyle w:val="CentratoNormaleIVAO"/>
              <w:rPr>
                <w:lang w:val="en-US"/>
              </w:rPr>
            </w:pPr>
            <w:r>
              <w:t>Rateo (aa/mm / ora)</w:t>
            </w:r>
          </w:p>
        </w:tc>
        <w:tc>
          <w:tcPr>
            <w:tcW w:w="3213" w:type="dxa"/>
          </w:tcPr>
          <w:p w14:paraId="0CEE11E5" w14:textId="77777777" w:rsidR="0062554B" w:rsidRPr="0062554B" w:rsidRDefault="0062554B" w:rsidP="0062554B">
            <w:pPr>
              <w:pStyle w:val="CentratoNormaleIVAO"/>
              <w:rPr>
                <w:lang w:val="en-US"/>
              </w:rPr>
            </w:pPr>
            <w:r>
              <w:t>Note</w:t>
            </w:r>
          </w:p>
        </w:tc>
      </w:tr>
      <w:tr w:rsidR="0062554B" w14:paraId="51A3B0C6" w14:textId="77777777" w:rsidTr="005D4A58">
        <w:trPr>
          <w:cnfStyle w:val="000000100000" w:firstRow="0" w:lastRow="0" w:firstColumn="0" w:lastColumn="0" w:oddVBand="0" w:evenVBand="0" w:oddHBand="1" w:evenHBand="0" w:firstRowFirstColumn="0" w:firstRowLastColumn="0" w:lastRowFirstColumn="0" w:lastRowLastColumn="0"/>
        </w:trPr>
        <w:tc>
          <w:tcPr>
            <w:tcW w:w="3212" w:type="dxa"/>
          </w:tcPr>
          <w:p w14:paraId="0F48336A" w14:textId="77777777" w:rsidR="0062554B" w:rsidRPr="0062554B" w:rsidRDefault="0062554B" w:rsidP="0062554B">
            <w:pPr>
              <w:pStyle w:val="CentratoNormaleIVAO"/>
              <w:spacing w:after="96"/>
              <w:rPr>
                <w:lang w:val="en-US"/>
              </w:rPr>
            </w:pPr>
            <w:r>
              <w:t>&gt;= 550 mt</w:t>
            </w:r>
          </w:p>
        </w:tc>
        <w:tc>
          <w:tcPr>
            <w:tcW w:w="3213" w:type="dxa"/>
          </w:tcPr>
          <w:p w14:paraId="5FE93183" w14:textId="77777777" w:rsidR="0062554B" w:rsidRPr="0062554B" w:rsidRDefault="0062554B" w:rsidP="0062554B">
            <w:pPr>
              <w:pStyle w:val="CentratoNormaleIVAO"/>
              <w:spacing w:after="96"/>
              <w:rPr>
                <w:lang w:val="en-US"/>
              </w:rPr>
            </w:pPr>
            <w:r>
              <w:t>8</w:t>
            </w:r>
          </w:p>
        </w:tc>
        <w:tc>
          <w:tcPr>
            <w:tcW w:w="3213" w:type="dxa"/>
          </w:tcPr>
          <w:p w14:paraId="101D5DC9" w14:textId="77777777" w:rsidR="0062554B" w:rsidRPr="0062554B" w:rsidRDefault="0062554B" w:rsidP="0062554B">
            <w:pPr>
              <w:pStyle w:val="CentratoNormaleIVAO"/>
              <w:spacing w:after="96"/>
              <w:rPr>
                <w:lang w:val="en-US"/>
              </w:rPr>
            </w:pPr>
            <w:r>
              <w:t>NIL</w:t>
            </w:r>
          </w:p>
        </w:tc>
      </w:tr>
      <w:tr w:rsidR="0062554B" w14:paraId="0C45472E" w14:textId="77777777" w:rsidTr="005D4A58">
        <w:trPr>
          <w:cnfStyle w:val="000000010000" w:firstRow="0" w:lastRow="0" w:firstColumn="0" w:lastColumn="0" w:oddVBand="0" w:evenVBand="0" w:oddHBand="0" w:evenHBand="1" w:firstRowFirstColumn="0" w:firstRowLastColumn="0" w:lastRowFirstColumn="0" w:lastRowLastColumn="0"/>
        </w:trPr>
        <w:tc>
          <w:tcPr>
            <w:tcW w:w="3212" w:type="dxa"/>
          </w:tcPr>
          <w:p w14:paraId="0FC18415" w14:textId="77777777" w:rsidR="0062554B" w:rsidRPr="0062554B" w:rsidRDefault="0062554B" w:rsidP="0062554B">
            <w:pPr>
              <w:pStyle w:val="CentratoNormaleIVAO"/>
              <w:spacing w:before="96" w:after="96"/>
              <w:rPr>
                <w:lang w:val="en-US"/>
              </w:rPr>
            </w:pPr>
            <w:r>
              <w:t>550 mt &gt; RVR &gt;= 300 mt</w:t>
            </w:r>
          </w:p>
        </w:tc>
        <w:tc>
          <w:tcPr>
            <w:tcW w:w="3213" w:type="dxa"/>
          </w:tcPr>
          <w:p w14:paraId="0DF4DF8A" w14:textId="77777777" w:rsidR="0062554B" w:rsidRPr="0062554B" w:rsidRDefault="0062554B" w:rsidP="0062554B">
            <w:pPr>
              <w:pStyle w:val="CentratoNormaleIVAO"/>
              <w:spacing w:before="96" w:after="96"/>
              <w:rPr>
                <w:lang w:val="en-US"/>
              </w:rPr>
            </w:pPr>
            <w:r>
              <w:t>6</w:t>
            </w:r>
          </w:p>
        </w:tc>
        <w:tc>
          <w:tcPr>
            <w:tcW w:w="3213" w:type="dxa"/>
          </w:tcPr>
          <w:p w14:paraId="063076AC" w14:textId="77777777" w:rsidR="0062554B" w:rsidRPr="0062554B" w:rsidRDefault="0062554B" w:rsidP="0062554B">
            <w:pPr>
              <w:pStyle w:val="CentratoNormaleIVAO"/>
              <w:spacing w:before="96" w:after="96"/>
              <w:rPr>
                <w:lang w:val="en-US"/>
              </w:rPr>
            </w:pPr>
            <w:r>
              <w:t>NIL</w:t>
            </w:r>
          </w:p>
        </w:tc>
      </w:tr>
      <w:tr w:rsidR="0062554B" w14:paraId="4858A5E1" w14:textId="77777777" w:rsidTr="005D4A58">
        <w:trPr>
          <w:cnfStyle w:val="000000100000" w:firstRow="0" w:lastRow="0" w:firstColumn="0" w:lastColumn="0" w:oddVBand="0" w:evenVBand="0" w:oddHBand="1" w:evenHBand="0" w:firstRowFirstColumn="0" w:firstRowLastColumn="0" w:lastRowFirstColumn="0" w:lastRowLastColumn="0"/>
        </w:trPr>
        <w:tc>
          <w:tcPr>
            <w:tcW w:w="3212" w:type="dxa"/>
          </w:tcPr>
          <w:p w14:paraId="58C86702" w14:textId="77777777" w:rsidR="0062554B" w:rsidRPr="0062554B" w:rsidRDefault="0062554B" w:rsidP="0062554B">
            <w:pPr>
              <w:pStyle w:val="CentratoNormaleIVAO"/>
              <w:spacing w:after="96"/>
              <w:rPr>
                <w:lang w:val="en-US"/>
              </w:rPr>
            </w:pPr>
            <w:r>
              <w:t>300 mt &gt; RVR &gt;= 150 mt</w:t>
            </w:r>
          </w:p>
        </w:tc>
        <w:tc>
          <w:tcPr>
            <w:tcW w:w="3213" w:type="dxa"/>
          </w:tcPr>
          <w:p w14:paraId="1B249384" w14:textId="77777777" w:rsidR="0062554B" w:rsidRPr="0062554B" w:rsidRDefault="0062554B" w:rsidP="0062554B">
            <w:pPr>
              <w:pStyle w:val="CentratoNormaleIVAO"/>
              <w:spacing w:after="96"/>
              <w:rPr>
                <w:lang w:val="en-US"/>
              </w:rPr>
            </w:pPr>
            <w:r>
              <w:t>6</w:t>
            </w:r>
          </w:p>
        </w:tc>
        <w:tc>
          <w:tcPr>
            <w:tcW w:w="3213" w:type="dxa"/>
          </w:tcPr>
          <w:p w14:paraId="653BF5FC" w14:textId="77777777" w:rsidR="0062554B" w:rsidRPr="0062554B" w:rsidRDefault="0062554B" w:rsidP="0062554B">
            <w:pPr>
              <w:pStyle w:val="CentratoNormaleIVAO"/>
              <w:spacing w:after="96"/>
              <w:rPr>
                <w:lang w:val="en-US"/>
              </w:rPr>
            </w:pPr>
            <w:r>
              <w:t>Consentiti solo decolli</w:t>
            </w:r>
          </w:p>
        </w:tc>
      </w:tr>
      <w:tr w:rsidR="0062554B" w14:paraId="351B936C" w14:textId="77777777" w:rsidTr="005D4A58">
        <w:trPr>
          <w:cnfStyle w:val="000000010000" w:firstRow="0" w:lastRow="0" w:firstColumn="0" w:lastColumn="0" w:oddVBand="0" w:evenVBand="0" w:oddHBand="0" w:evenHBand="1" w:firstRowFirstColumn="0" w:firstRowLastColumn="0" w:lastRowFirstColumn="0" w:lastRowLastColumn="0"/>
        </w:trPr>
        <w:tc>
          <w:tcPr>
            <w:tcW w:w="3212" w:type="dxa"/>
          </w:tcPr>
          <w:p w14:paraId="0BE080B5" w14:textId="77777777" w:rsidR="0062554B" w:rsidRPr="0062554B" w:rsidRDefault="0062554B" w:rsidP="0062554B">
            <w:pPr>
              <w:pStyle w:val="CentratoNormaleIVAO"/>
              <w:spacing w:before="96" w:after="96"/>
            </w:pPr>
            <w:r>
              <w:t>&lt; 150 mt</w:t>
            </w:r>
          </w:p>
        </w:tc>
        <w:tc>
          <w:tcPr>
            <w:tcW w:w="3213" w:type="dxa"/>
          </w:tcPr>
          <w:p w14:paraId="3EB65CAC" w14:textId="77777777" w:rsidR="0062554B" w:rsidRPr="0062554B" w:rsidRDefault="0062554B" w:rsidP="0062554B">
            <w:pPr>
              <w:pStyle w:val="CentratoNormaleIVAO"/>
              <w:spacing w:before="96" w:after="96"/>
            </w:pPr>
            <w:r>
              <w:t>0</w:t>
            </w:r>
          </w:p>
        </w:tc>
        <w:tc>
          <w:tcPr>
            <w:tcW w:w="3213" w:type="dxa"/>
          </w:tcPr>
          <w:p w14:paraId="750DFFCF" w14:textId="77777777" w:rsidR="0062554B" w:rsidRPr="0062554B" w:rsidRDefault="0062554B" w:rsidP="0062554B">
            <w:pPr>
              <w:pStyle w:val="CentratoNormaleIVAO"/>
              <w:spacing w:before="96" w:after="96"/>
            </w:pPr>
            <w:r>
              <w:t>NIL</w:t>
            </w:r>
          </w:p>
        </w:tc>
      </w:tr>
    </w:tbl>
    <w:p w14:paraId="49A01D7F" w14:textId="13139518" w:rsidR="001074AF" w:rsidRDefault="001074AF" w:rsidP="001074AF">
      <w:pPr>
        <w:pStyle w:val="Titolo2"/>
      </w:pPr>
      <w:bookmarkStart w:id="21" w:name="_Toc229779702"/>
      <w:r>
        <w:t>Traffico per LIMJ</w:t>
      </w:r>
      <w:r w:rsidR="0062554B">
        <w:t>/LIMG</w:t>
      </w:r>
      <w:bookmarkEnd w:id="21"/>
    </w:p>
    <w:p w14:paraId="2615BF21" w14:textId="1901C5C4" w:rsidR="00201AEE" w:rsidRPr="00F15619" w:rsidRDefault="00201AEE" w:rsidP="00201AEE">
      <w:pPr>
        <w:pStyle w:val="Titolo3"/>
        <w:rPr>
          <w:lang w:val="it-IT"/>
        </w:rPr>
      </w:pPr>
      <w:bookmarkStart w:id="22" w:name="_Toc229779703"/>
      <w:r w:rsidRPr="00F15619">
        <w:rPr>
          <w:lang w:val="it-IT"/>
        </w:rPr>
        <w:t>Partenza</w:t>
      </w:r>
      <w:bookmarkEnd w:id="22"/>
    </w:p>
    <w:p w14:paraId="06780F06" w14:textId="05C4CA15" w:rsidR="00201AEE" w:rsidRPr="005B6CA0" w:rsidRDefault="005B6CA0" w:rsidP="00201AEE">
      <w:r>
        <w:t>Genova</w:t>
      </w:r>
      <w:r w:rsidR="00201AEE" w:rsidRPr="00201AEE">
        <w:t xml:space="preserve"> TWR comunicherà</w:t>
      </w:r>
      <w:r>
        <w:t>,</w:t>
      </w:r>
      <w:r w:rsidR="00201AEE" w:rsidRPr="00201AEE">
        <w:t xml:space="preserve"> alla ricezione del piano di volo, </w:t>
      </w:r>
      <w:r>
        <w:t>l'</w:t>
      </w:r>
      <w:r w:rsidR="00201AEE" w:rsidRPr="00201AEE">
        <w:t xml:space="preserve">autorizzazione alla rotta comunicando la pista in uso a </w:t>
      </w:r>
      <w:r>
        <w:t>LIMJ</w:t>
      </w:r>
      <w:r w:rsidR="00201AEE" w:rsidRPr="00201AEE">
        <w:t xml:space="preserve"> a</w:t>
      </w:r>
      <w:r>
        <w:t>l tfc, e</w:t>
      </w:r>
      <w:r w:rsidR="00201AEE" w:rsidRPr="005B6CA0">
        <w:t xml:space="preserve"> comunic</w:t>
      </w:r>
      <w:r>
        <w:t xml:space="preserve">ando </w:t>
      </w:r>
      <w:r w:rsidR="00201AEE" w:rsidRPr="005B6CA0">
        <w:t>le seguenti informazioni:</w:t>
      </w:r>
    </w:p>
    <w:p w14:paraId="4C98DE8C" w14:textId="7FB0C8B0" w:rsidR="001B1C3C" w:rsidRDefault="001B1C3C" w:rsidP="001B1C3C">
      <w:pPr>
        <w:pStyle w:val="IVAOElencoPuntato"/>
        <w:rPr>
          <w:lang w:val="en-US"/>
        </w:rPr>
      </w:pPr>
      <w:r>
        <w:t>SID</w:t>
      </w:r>
    </w:p>
    <w:p w14:paraId="5306637E" w14:textId="41C0A6A5" w:rsidR="001B1C3C" w:rsidRPr="001B1C3C" w:rsidRDefault="001B1C3C" w:rsidP="001B1C3C">
      <w:pPr>
        <w:pStyle w:val="IVAOElencoPuntato"/>
        <w:rPr>
          <w:lang w:val="en-US"/>
        </w:rPr>
      </w:pPr>
      <w:r>
        <w:t>Initial Climb</w:t>
      </w:r>
    </w:p>
    <w:p w14:paraId="1E106D05" w14:textId="415AAC82" w:rsidR="005B6CA0" w:rsidRDefault="001B1C3C" w:rsidP="005B6CA0">
      <w:pPr>
        <w:pStyle w:val="IVAOElencoPuntato"/>
        <w:rPr>
          <w:lang w:val="en-US"/>
        </w:rPr>
      </w:pPr>
      <w:r>
        <w:t>Squawk</w:t>
      </w:r>
    </w:p>
    <w:p w14:paraId="50CE4406" w14:textId="77777777" w:rsidR="005B6CA0" w:rsidRDefault="005B6CA0" w:rsidP="005B6CA0">
      <w:pPr>
        <w:pStyle w:val="IVAOElencoPuntato"/>
        <w:numPr>
          <w:ilvl w:val="0"/>
          <w:numId w:val="0"/>
        </w:numPr>
        <w:rPr>
          <w:lang w:val="en-US"/>
        </w:rPr>
      </w:pPr>
    </w:p>
    <w:p w14:paraId="29795E0F" w14:textId="3570C643" w:rsidR="004342C2" w:rsidRDefault="004342C2" w:rsidP="004342C2">
      <w:r>
        <w:t xml:space="preserve">Le partenze si intendono sempre rilasciate tranne quando </w:t>
      </w:r>
      <w:r w:rsidR="0062554B">
        <w:t xml:space="preserve">Milano </w:t>
      </w:r>
      <w:r w:rsidR="00F5548F">
        <w:t xml:space="preserve">APP </w:t>
      </w:r>
      <w:r>
        <w:t>non faccia richiesta del "Hold for release".</w:t>
      </w:r>
    </w:p>
    <w:p w14:paraId="46311BC0" w14:textId="1E3BD1AD" w:rsidR="005B6CA0" w:rsidRDefault="0062554B" w:rsidP="004342C2">
      <w:r>
        <w:lastRenderedPageBreak/>
        <w:t xml:space="preserve">Milano </w:t>
      </w:r>
      <w:r w:rsidR="00F5548F">
        <w:t xml:space="preserve">APP </w:t>
      </w:r>
      <w:r w:rsidR="005B6CA0">
        <w:t>sarà responsabile</w:t>
      </w:r>
      <w:r w:rsidR="004342C2">
        <w:t xml:space="preserve"> </w:t>
      </w:r>
      <w:r w:rsidR="00321621">
        <w:t>inoltre</w:t>
      </w:r>
      <w:r w:rsidR="004342C2">
        <w:t xml:space="preserve"> </w:t>
      </w:r>
      <w:r w:rsidR="005B6CA0">
        <w:t xml:space="preserve">dell'apertura del FPL </w:t>
      </w:r>
      <w:r w:rsidR="00B751ED">
        <w:t>IFR o Z dei tfc in decollo da Albenga, qualora l'inserimento in strumentale dovesse avvenire all'interno del CTR.</w:t>
      </w:r>
    </w:p>
    <w:p w14:paraId="026B2042" w14:textId="70404C0E" w:rsidR="001B1C3C" w:rsidRPr="00F15619" w:rsidRDefault="001B1C3C" w:rsidP="001B1C3C">
      <w:pPr>
        <w:pStyle w:val="Titolo3"/>
        <w:rPr>
          <w:lang w:val="it-IT"/>
        </w:rPr>
      </w:pPr>
      <w:bookmarkStart w:id="23" w:name="_Toc229779704"/>
      <w:r w:rsidRPr="00F15619">
        <w:rPr>
          <w:lang w:val="it-IT"/>
        </w:rPr>
        <w:t>Arrivo</w:t>
      </w:r>
      <w:bookmarkEnd w:id="23"/>
    </w:p>
    <w:p w14:paraId="4970DB61" w14:textId="6B65EF69" w:rsidR="001B1C3C" w:rsidRPr="001B1C3C" w:rsidRDefault="0062554B" w:rsidP="001B1C3C">
      <w:r>
        <w:t xml:space="preserve">Milano </w:t>
      </w:r>
      <w:r w:rsidR="00F5548F">
        <w:t>APP</w:t>
      </w:r>
      <w:r w:rsidR="00F5548F" w:rsidRPr="001B1C3C">
        <w:t xml:space="preserve"> </w:t>
      </w:r>
      <w:r w:rsidR="001B1C3C" w:rsidRPr="001B1C3C">
        <w:t xml:space="preserve">riceverà da </w:t>
      </w:r>
      <w:r w:rsidR="005B6CA0">
        <w:t>Milano</w:t>
      </w:r>
      <w:r w:rsidR="001B1C3C" w:rsidRPr="001B1C3C">
        <w:t xml:space="preserve"> ACC i dati del traffico in arrivo, coordinando il rilascio che deve avvenire prima dell’entrata nel </w:t>
      </w:r>
      <w:r>
        <w:t>settore WW0/WS0</w:t>
      </w:r>
      <w:r w:rsidR="001B1C3C" w:rsidRPr="001B1C3C">
        <w:t>.</w:t>
      </w:r>
    </w:p>
    <w:p w14:paraId="3FEE8795" w14:textId="4B6A1921" w:rsidR="001B1C3C" w:rsidRDefault="0062554B" w:rsidP="001B1C3C">
      <w:r>
        <w:t>Milano Radar</w:t>
      </w:r>
      <w:r w:rsidR="001B1C3C" w:rsidRPr="001B1C3C">
        <w:t xml:space="preserve"> rilancerà i dati a </w:t>
      </w:r>
      <w:r w:rsidR="00321621">
        <w:t>Genova</w:t>
      </w:r>
      <w:r w:rsidR="001B1C3C" w:rsidRPr="001B1C3C">
        <w:t xml:space="preserve"> TWR</w:t>
      </w:r>
      <w:r>
        <w:t>/Albenga_Information</w:t>
      </w:r>
      <w:r w:rsidR="001B1C3C" w:rsidRPr="001B1C3C">
        <w:t xml:space="preserve"> comunicando:</w:t>
      </w:r>
    </w:p>
    <w:p w14:paraId="35F74243" w14:textId="2C750CCA" w:rsidR="001B1C3C" w:rsidRDefault="001B1C3C" w:rsidP="001B1C3C">
      <w:pPr>
        <w:pStyle w:val="IVAOElencoPuntato"/>
      </w:pPr>
      <w:r>
        <w:t>Callsign</w:t>
      </w:r>
    </w:p>
    <w:p w14:paraId="3AF0055D" w14:textId="26D8DB99" w:rsidR="001B1C3C" w:rsidRDefault="001B1C3C" w:rsidP="001B1C3C">
      <w:pPr>
        <w:pStyle w:val="IVAOElencoPuntato"/>
      </w:pPr>
      <w:r>
        <w:t>Tipo/i e numero di aeromobile/i</w:t>
      </w:r>
    </w:p>
    <w:p w14:paraId="0E25EF0F" w14:textId="3CA8A19A" w:rsidR="001B1C3C" w:rsidRDefault="001B1C3C" w:rsidP="001B1C3C">
      <w:pPr>
        <w:pStyle w:val="IVAOElencoPuntato"/>
      </w:pPr>
      <w:r>
        <w:t>Regole del volo</w:t>
      </w:r>
    </w:p>
    <w:p w14:paraId="5783F14D" w14:textId="46F145FA" w:rsidR="001B1C3C" w:rsidRDefault="001B1C3C" w:rsidP="001B1C3C">
      <w:pPr>
        <w:pStyle w:val="IVAOElencoPuntato"/>
      </w:pPr>
      <w:r>
        <w:t>Coordinamento per il rilascio</w:t>
      </w:r>
    </w:p>
    <w:p w14:paraId="6F727AEE" w14:textId="6DABB9FD" w:rsidR="00535314" w:rsidRDefault="00535314" w:rsidP="00535314">
      <w:pPr>
        <w:pStyle w:val="Titolo2"/>
      </w:pPr>
      <w:bookmarkStart w:id="24" w:name="_Toc229779705"/>
      <w:r w:rsidRPr="00535314">
        <w:t>Numero di traffici contemporanei</w:t>
      </w:r>
      <w:r w:rsidR="00E44DC2">
        <w:t xml:space="preserve"> CTR Genova</w:t>
      </w:r>
      <w:bookmarkEnd w:id="24"/>
    </w:p>
    <w:p w14:paraId="2E5845C4" w14:textId="29E6F133" w:rsidR="00535314" w:rsidRPr="00535314" w:rsidRDefault="00535314" w:rsidP="00535314">
      <w:r w:rsidRPr="00535314">
        <w:t xml:space="preserve">All’interno del CTR di </w:t>
      </w:r>
      <w:r w:rsidR="00F5548F">
        <w:t>Genova</w:t>
      </w:r>
      <w:r w:rsidRPr="00535314">
        <w:t xml:space="preserve"> è consentito avere contemporaneamente:</w:t>
      </w:r>
    </w:p>
    <w:p w14:paraId="0B792B06" w14:textId="0C080653" w:rsidR="00535314" w:rsidRPr="00535314" w:rsidRDefault="00535314" w:rsidP="00535314">
      <w:pPr>
        <w:pStyle w:val="IVAOElencoPuntato"/>
      </w:pPr>
      <w:r w:rsidRPr="00535314">
        <w:t>3 traffici IFR oppure</w:t>
      </w:r>
    </w:p>
    <w:p w14:paraId="42744F36" w14:textId="6B418BEE" w:rsidR="00535314" w:rsidRPr="00535314" w:rsidRDefault="00535314" w:rsidP="00535314">
      <w:pPr>
        <w:pStyle w:val="IVAOElencoPuntato"/>
      </w:pPr>
      <w:r w:rsidRPr="00535314">
        <w:t>2 traffici IFR e 1 traffico SVFR</w:t>
      </w:r>
    </w:p>
    <w:p w14:paraId="1C625C73" w14:textId="030F8FC8" w:rsidR="001B1C3C" w:rsidRDefault="00535314" w:rsidP="00535314">
      <w:r w:rsidRPr="00535314">
        <w:t>Hai traffici VFR non vengono applicate regolazioni di traffico</w:t>
      </w:r>
    </w:p>
    <w:p w14:paraId="7E966A74" w14:textId="7D42E9D6" w:rsidR="00535314" w:rsidRDefault="00535314" w:rsidP="00321621">
      <w:pPr>
        <w:pStyle w:val="Titolo2"/>
      </w:pPr>
      <w:bookmarkStart w:id="25" w:name="_Toc229779706"/>
      <w:r>
        <w:t>Meteo</w:t>
      </w:r>
      <w:bookmarkEnd w:id="25"/>
    </w:p>
    <w:tbl>
      <w:tblPr>
        <w:tblStyle w:val="TabellaIVAO"/>
        <w:tblW w:w="0" w:type="auto"/>
        <w:tblLook w:val="04A0" w:firstRow="1" w:lastRow="0" w:firstColumn="1" w:lastColumn="0" w:noHBand="0" w:noVBand="1"/>
      </w:tblPr>
      <w:tblGrid>
        <w:gridCol w:w="3212"/>
        <w:gridCol w:w="3213"/>
        <w:gridCol w:w="3213"/>
      </w:tblGrid>
      <w:tr w:rsidR="00535314" w14:paraId="536073FC" w14:textId="77777777" w:rsidTr="00535314">
        <w:trPr>
          <w:cnfStyle w:val="100000000000" w:firstRow="1" w:lastRow="0" w:firstColumn="0" w:lastColumn="0" w:oddVBand="0" w:evenVBand="0" w:oddHBand="0" w:evenHBand="0" w:firstRowFirstColumn="0" w:firstRowLastColumn="0" w:lastRowFirstColumn="0" w:lastRowLastColumn="0"/>
        </w:trPr>
        <w:tc>
          <w:tcPr>
            <w:tcW w:w="3212" w:type="dxa"/>
          </w:tcPr>
          <w:p w14:paraId="7B4D26E4" w14:textId="636B90C6" w:rsidR="00535314" w:rsidRDefault="00535314" w:rsidP="00535314">
            <w:pPr>
              <w:pStyle w:val="CentratoNormaleIVAO"/>
              <w:rPr>
                <w:lang w:val="en-US"/>
              </w:rPr>
            </w:pPr>
            <w:r>
              <w:t>RVR</w:t>
            </w:r>
          </w:p>
        </w:tc>
        <w:tc>
          <w:tcPr>
            <w:tcW w:w="3213" w:type="dxa"/>
          </w:tcPr>
          <w:p w14:paraId="59D9FFFF" w14:textId="1A9F0D37" w:rsidR="00535314" w:rsidRDefault="00535314" w:rsidP="00535314">
            <w:pPr>
              <w:pStyle w:val="CentratoNormaleIVAO"/>
              <w:rPr>
                <w:lang w:val="en-US"/>
              </w:rPr>
            </w:pPr>
            <w:r>
              <w:t>Rateo (aa/mm / ora)</w:t>
            </w:r>
          </w:p>
        </w:tc>
        <w:tc>
          <w:tcPr>
            <w:tcW w:w="3213" w:type="dxa"/>
          </w:tcPr>
          <w:p w14:paraId="1B3ECD8E" w14:textId="774BD0A9" w:rsidR="00535314" w:rsidRDefault="00535314" w:rsidP="00535314">
            <w:pPr>
              <w:pStyle w:val="CentratoNormaleIVAO"/>
              <w:rPr>
                <w:lang w:val="en-US"/>
              </w:rPr>
            </w:pPr>
            <w:r>
              <w:t>Note</w:t>
            </w:r>
          </w:p>
        </w:tc>
      </w:tr>
      <w:tr w:rsidR="00535314" w14:paraId="0424A878" w14:textId="77777777" w:rsidTr="00535314">
        <w:trPr>
          <w:cnfStyle w:val="000000100000" w:firstRow="0" w:lastRow="0" w:firstColumn="0" w:lastColumn="0" w:oddVBand="0" w:evenVBand="0" w:oddHBand="1" w:evenHBand="0" w:firstRowFirstColumn="0" w:firstRowLastColumn="0" w:lastRowFirstColumn="0" w:lastRowLastColumn="0"/>
        </w:trPr>
        <w:tc>
          <w:tcPr>
            <w:tcW w:w="3212" w:type="dxa"/>
          </w:tcPr>
          <w:p w14:paraId="364E7B9D" w14:textId="5A9C59B1" w:rsidR="00535314" w:rsidRDefault="00535314" w:rsidP="00535314">
            <w:pPr>
              <w:pStyle w:val="CentratoNormaleIVAO"/>
              <w:spacing w:after="96"/>
              <w:rPr>
                <w:lang w:val="en-US"/>
              </w:rPr>
            </w:pPr>
            <w:r>
              <w:t>&gt;= 550 mt</w:t>
            </w:r>
          </w:p>
        </w:tc>
        <w:tc>
          <w:tcPr>
            <w:tcW w:w="3213" w:type="dxa"/>
          </w:tcPr>
          <w:p w14:paraId="7BE9138B" w14:textId="3220CBA0" w:rsidR="00535314" w:rsidRDefault="00535314" w:rsidP="00535314">
            <w:pPr>
              <w:pStyle w:val="CentratoNormaleIVAO"/>
              <w:spacing w:after="96"/>
              <w:rPr>
                <w:lang w:val="en-US"/>
              </w:rPr>
            </w:pPr>
            <w:r>
              <w:t>8</w:t>
            </w:r>
          </w:p>
        </w:tc>
        <w:tc>
          <w:tcPr>
            <w:tcW w:w="3213" w:type="dxa"/>
          </w:tcPr>
          <w:p w14:paraId="379FAFB6" w14:textId="7FD8F4C6" w:rsidR="00535314" w:rsidRDefault="00535314" w:rsidP="00535314">
            <w:pPr>
              <w:pStyle w:val="CentratoNormaleIVAO"/>
              <w:spacing w:after="96"/>
              <w:rPr>
                <w:lang w:val="en-US"/>
              </w:rPr>
            </w:pPr>
            <w:r>
              <w:t>NIL</w:t>
            </w:r>
          </w:p>
        </w:tc>
      </w:tr>
      <w:tr w:rsidR="00535314" w14:paraId="7775340E" w14:textId="77777777" w:rsidTr="00535314">
        <w:trPr>
          <w:cnfStyle w:val="000000010000" w:firstRow="0" w:lastRow="0" w:firstColumn="0" w:lastColumn="0" w:oddVBand="0" w:evenVBand="0" w:oddHBand="0" w:evenHBand="1" w:firstRowFirstColumn="0" w:firstRowLastColumn="0" w:lastRowFirstColumn="0" w:lastRowLastColumn="0"/>
        </w:trPr>
        <w:tc>
          <w:tcPr>
            <w:tcW w:w="3212" w:type="dxa"/>
          </w:tcPr>
          <w:p w14:paraId="0D5FC4C9" w14:textId="6B8802D7" w:rsidR="00535314" w:rsidRDefault="00535314" w:rsidP="00535314">
            <w:pPr>
              <w:pStyle w:val="CentratoNormaleIVAO"/>
              <w:spacing w:before="96" w:after="96"/>
              <w:rPr>
                <w:lang w:val="en-US"/>
              </w:rPr>
            </w:pPr>
            <w:r>
              <w:t>550 mt &gt; RVR &gt;= 300 mt</w:t>
            </w:r>
          </w:p>
        </w:tc>
        <w:tc>
          <w:tcPr>
            <w:tcW w:w="3213" w:type="dxa"/>
          </w:tcPr>
          <w:p w14:paraId="2E0D078C" w14:textId="659209B2" w:rsidR="00535314" w:rsidRDefault="00535314" w:rsidP="00535314">
            <w:pPr>
              <w:pStyle w:val="CentratoNormaleIVAO"/>
              <w:spacing w:before="96" w:after="96"/>
              <w:rPr>
                <w:lang w:val="en-US"/>
              </w:rPr>
            </w:pPr>
            <w:r>
              <w:t>6</w:t>
            </w:r>
          </w:p>
        </w:tc>
        <w:tc>
          <w:tcPr>
            <w:tcW w:w="3213" w:type="dxa"/>
          </w:tcPr>
          <w:p w14:paraId="44E745FF" w14:textId="20EB039A" w:rsidR="00535314" w:rsidRDefault="00535314" w:rsidP="00535314">
            <w:pPr>
              <w:pStyle w:val="CentratoNormaleIVAO"/>
              <w:spacing w:before="96" w:after="96"/>
              <w:rPr>
                <w:lang w:val="en-US"/>
              </w:rPr>
            </w:pPr>
            <w:r>
              <w:t>NIL</w:t>
            </w:r>
          </w:p>
        </w:tc>
      </w:tr>
      <w:tr w:rsidR="00535314" w14:paraId="6C0A3097" w14:textId="77777777" w:rsidTr="00535314">
        <w:trPr>
          <w:cnfStyle w:val="000000100000" w:firstRow="0" w:lastRow="0" w:firstColumn="0" w:lastColumn="0" w:oddVBand="0" w:evenVBand="0" w:oddHBand="1" w:evenHBand="0" w:firstRowFirstColumn="0" w:firstRowLastColumn="0" w:lastRowFirstColumn="0" w:lastRowLastColumn="0"/>
        </w:trPr>
        <w:tc>
          <w:tcPr>
            <w:tcW w:w="3212" w:type="dxa"/>
          </w:tcPr>
          <w:p w14:paraId="665AF6EB" w14:textId="421485DC" w:rsidR="00535314" w:rsidRDefault="00793F1F" w:rsidP="00535314">
            <w:pPr>
              <w:pStyle w:val="CentratoNormaleIVAO"/>
              <w:spacing w:after="96"/>
              <w:rPr>
                <w:lang w:val="en-US"/>
              </w:rPr>
            </w:pPr>
            <w:r>
              <w:t>300 mt &gt; RVR &gt;= 150 mt</w:t>
            </w:r>
          </w:p>
        </w:tc>
        <w:tc>
          <w:tcPr>
            <w:tcW w:w="3213" w:type="dxa"/>
          </w:tcPr>
          <w:p w14:paraId="4ABF7CB2" w14:textId="6D45A030" w:rsidR="00535314" w:rsidRDefault="00793F1F" w:rsidP="00535314">
            <w:pPr>
              <w:pStyle w:val="CentratoNormaleIVAO"/>
              <w:spacing w:after="96"/>
              <w:rPr>
                <w:lang w:val="en-US"/>
              </w:rPr>
            </w:pPr>
            <w:r>
              <w:t>6</w:t>
            </w:r>
          </w:p>
        </w:tc>
        <w:tc>
          <w:tcPr>
            <w:tcW w:w="3213" w:type="dxa"/>
          </w:tcPr>
          <w:p w14:paraId="2F1FA503" w14:textId="7DDF322A" w:rsidR="00535314" w:rsidRDefault="00793F1F" w:rsidP="00535314">
            <w:pPr>
              <w:pStyle w:val="CentratoNormaleIVAO"/>
              <w:spacing w:after="96"/>
              <w:rPr>
                <w:lang w:val="en-US"/>
              </w:rPr>
            </w:pPr>
            <w:r>
              <w:t>Consentiti solo decolli</w:t>
            </w:r>
          </w:p>
        </w:tc>
      </w:tr>
      <w:tr w:rsidR="00793F1F" w14:paraId="72C76974" w14:textId="77777777" w:rsidTr="00535314">
        <w:trPr>
          <w:cnfStyle w:val="000000010000" w:firstRow="0" w:lastRow="0" w:firstColumn="0" w:lastColumn="0" w:oddVBand="0" w:evenVBand="0" w:oddHBand="0" w:evenHBand="1" w:firstRowFirstColumn="0" w:firstRowLastColumn="0" w:lastRowFirstColumn="0" w:lastRowLastColumn="0"/>
        </w:trPr>
        <w:tc>
          <w:tcPr>
            <w:tcW w:w="3212" w:type="dxa"/>
          </w:tcPr>
          <w:p w14:paraId="504D3E1B" w14:textId="0A661593" w:rsidR="00793F1F" w:rsidRDefault="00793F1F" w:rsidP="00535314">
            <w:pPr>
              <w:pStyle w:val="CentratoNormaleIVAO"/>
              <w:spacing w:before="96" w:after="96"/>
            </w:pPr>
            <w:r>
              <w:t>&lt; 150 mt</w:t>
            </w:r>
          </w:p>
        </w:tc>
        <w:tc>
          <w:tcPr>
            <w:tcW w:w="3213" w:type="dxa"/>
          </w:tcPr>
          <w:p w14:paraId="3E547F5B" w14:textId="12E84BF4" w:rsidR="00793F1F" w:rsidRDefault="00793F1F" w:rsidP="00535314">
            <w:pPr>
              <w:pStyle w:val="CentratoNormaleIVAO"/>
              <w:spacing w:before="96" w:after="96"/>
            </w:pPr>
            <w:r>
              <w:t>0</w:t>
            </w:r>
          </w:p>
        </w:tc>
        <w:tc>
          <w:tcPr>
            <w:tcW w:w="3213" w:type="dxa"/>
          </w:tcPr>
          <w:p w14:paraId="4AA68EF7" w14:textId="166A5C84" w:rsidR="00793F1F" w:rsidRDefault="00793F1F" w:rsidP="00535314">
            <w:pPr>
              <w:pStyle w:val="CentratoNormaleIVAO"/>
              <w:spacing w:before="96" w:after="96"/>
            </w:pPr>
            <w:r>
              <w:t>NIL</w:t>
            </w:r>
          </w:p>
        </w:tc>
      </w:tr>
    </w:tbl>
    <w:p w14:paraId="4334632F" w14:textId="77777777" w:rsidR="00793F1F" w:rsidRDefault="00793F1F" w:rsidP="00B83BF3">
      <w:pPr>
        <w:rPr>
          <w:lang w:val="en-US"/>
        </w:rPr>
      </w:pPr>
    </w:p>
    <w:p w14:paraId="20083FD1" w14:textId="77777777" w:rsidR="00B83BF3" w:rsidRDefault="00B83BF3" w:rsidP="00B83BF3"/>
    <w:p w14:paraId="48D3D12D" w14:textId="3CCD0366" w:rsidR="00625611" w:rsidRDefault="00625611" w:rsidP="00625611">
      <w:pPr>
        <w:pStyle w:val="Titolo1"/>
      </w:pPr>
      <w:bookmarkStart w:id="26" w:name="_Toc229779707"/>
      <w:r>
        <w:lastRenderedPageBreak/>
        <w:t>Tecnica Operativa</w:t>
      </w:r>
      <w:bookmarkEnd w:id="26"/>
    </w:p>
    <w:p w14:paraId="010C7C0D" w14:textId="71282157" w:rsidR="00625611" w:rsidRDefault="00625611" w:rsidP="00625611">
      <w:pPr>
        <w:pStyle w:val="Titolo2"/>
      </w:pPr>
      <w:bookmarkStart w:id="27" w:name="_Toc229779708"/>
      <w:r>
        <w:t>Arrivi LIMF</w:t>
      </w:r>
      <w:bookmarkEnd w:id="27"/>
    </w:p>
    <w:p w14:paraId="779C19B0" w14:textId="3C5EFC03" w:rsidR="00F5548F" w:rsidRPr="00B529A2" w:rsidRDefault="00F5548F" w:rsidP="00F5548F">
      <w:r w:rsidRPr="00B529A2">
        <w:t xml:space="preserve">Gli aa/mm verranno istruiti dal settore competente di </w:t>
      </w:r>
      <w:r>
        <w:t>Milano</w:t>
      </w:r>
      <w:r w:rsidRPr="00B529A2">
        <w:t xml:space="preserve"> ACC </w:t>
      </w:r>
      <w:r>
        <w:t xml:space="preserve">a procedere sui punti delle STAR.  Milano ACC, in coordinamento con Milano APP, comunicherà al tfc la STAR che sarà successivamente </w:t>
      </w:r>
      <w:r w:rsidRPr="00B529A2">
        <w:t>autorizzat</w:t>
      </w:r>
      <w:r>
        <w:t>a</w:t>
      </w:r>
      <w:r w:rsidRPr="00B529A2">
        <w:t xml:space="preserve"> </w:t>
      </w:r>
      <w:r>
        <w:t xml:space="preserve">dall''avvicinamento.  </w:t>
      </w:r>
      <w:r w:rsidRPr="00B529A2">
        <w:t>Nel caso in cui ci sia attiva una partenza già rilasciata</w:t>
      </w:r>
      <w:r>
        <w:t xml:space="preserve"> e </w:t>
      </w:r>
      <w:r w:rsidRPr="00B529A2">
        <w:t>sia necessari</w:t>
      </w:r>
      <w:r>
        <w:t>a</w:t>
      </w:r>
      <w:r w:rsidRPr="00B529A2">
        <w:t xml:space="preserve"> un’azione di delay le tecniche operative sono le seguenti:</w:t>
      </w:r>
    </w:p>
    <w:p w14:paraId="3A927644" w14:textId="77777777" w:rsidR="00F5548F" w:rsidRPr="00B529A2" w:rsidRDefault="00F5548F" w:rsidP="00F5548F">
      <w:pPr>
        <w:pStyle w:val="IVAOElencoPuntato"/>
      </w:pPr>
      <w:r w:rsidRPr="00B529A2">
        <w:t>Vettori per delay</w:t>
      </w:r>
    </w:p>
    <w:p w14:paraId="1FCFD5F6" w14:textId="77777777" w:rsidR="00F5548F" w:rsidRPr="004F3B1D" w:rsidRDefault="00F5548F" w:rsidP="00F5548F">
      <w:pPr>
        <w:pStyle w:val="IVAOElencoPuntato"/>
      </w:pPr>
      <w:r w:rsidRPr="00B529A2">
        <w:t xml:space="preserve">Holding </w:t>
      </w:r>
      <w:r>
        <w:t>pubblicate</w:t>
      </w:r>
    </w:p>
    <w:p w14:paraId="0A2DC979" w14:textId="49E9D300" w:rsidR="0090719D" w:rsidRPr="0090719D" w:rsidRDefault="0090719D" w:rsidP="0090719D">
      <w:pPr>
        <w:pStyle w:val="Titolo3"/>
        <w:rPr>
          <w:lang w:val="it-IT"/>
        </w:rPr>
      </w:pPr>
      <w:bookmarkStart w:id="28" w:name="_Toc229779709"/>
      <w:r>
        <w:t>EGHIN/LAGEN/ITCAP/VOG</w:t>
      </w:r>
      <w:bookmarkEnd w:id="28"/>
    </w:p>
    <w:p w14:paraId="1996D138" w14:textId="464729FA" w:rsidR="0090719D" w:rsidRDefault="0090719D" w:rsidP="0090719D">
      <w:r w:rsidRPr="001F355F">
        <w:t xml:space="preserve">Istruire il traffico a </w:t>
      </w:r>
      <w:r>
        <w:t xml:space="preserve">procedere diretto </w:t>
      </w:r>
      <w:r w:rsidRPr="0090719D">
        <w:t>EGHIN/LAGEN/ITCAP/VOG</w:t>
      </w:r>
      <w:r>
        <w:t xml:space="preserve"> - ERSEP (FL90) per p</w:t>
      </w:r>
      <w:r w:rsidRPr="001F355F">
        <w:t>rocedura</w:t>
      </w:r>
      <w:r w:rsidRPr="0006294D">
        <w:t xml:space="preserve"> </w:t>
      </w:r>
      <w:r w:rsidRPr="001F355F">
        <w:t>ILS-</w:t>
      </w:r>
      <w:r>
        <w:t>Z</w:t>
      </w:r>
      <w:r w:rsidRPr="001F355F">
        <w:t xml:space="preserve"> RWY</w:t>
      </w:r>
      <w:r>
        <w:t>36.</w:t>
      </w:r>
    </w:p>
    <w:p w14:paraId="07DF8912" w14:textId="6376F0F1" w:rsidR="00995D2C" w:rsidRDefault="0090719D" w:rsidP="0090719D">
      <w:r>
        <w:t xml:space="preserve">Quando la minima di vettoramento lo permette autorizzarlo a 4000ft, assicurandosi di gestire eventuali interagenze con il traffico da/per Torino/Cuneo. </w:t>
      </w:r>
    </w:p>
    <w:p w14:paraId="7722A5CC" w14:textId="28925D4B" w:rsidR="00995D2C" w:rsidRPr="006B26F0" w:rsidRDefault="0090719D" w:rsidP="0090719D">
      <w:pPr>
        <w:pStyle w:val="Titolo3"/>
        <w:rPr>
          <w:lang w:val="it-IT"/>
        </w:rPr>
      </w:pPr>
      <w:bookmarkStart w:id="29" w:name="_Toc229779710"/>
      <w:r w:rsidRPr="006B26F0">
        <w:rPr>
          <w:lang w:val="it-IT"/>
        </w:rPr>
        <w:t>EGHIN/VEROB</w:t>
      </w:r>
      <w:bookmarkEnd w:id="29"/>
    </w:p>
    <w:p w14:paraId="69144263" w14:textId="32FD9C0B" w:rsidR="0090719D" w:rsidRDefault="0090719D" w:rsidP="0090719D">
      <w:r w:rsidRPr="001F355F">
        <w:t xml:space="preserve">Istruire il traffico a </w:t>
      </w:r>
      <w:r>
        <w:t>procedere sulle STAR ad Ovest della RCL pista 36, per procedura ILS-Z RWY 36.</w:t>
      </w:r>
    </w:p>
    <w:p w14:paraId="0F8900F5" w14:textId="594754FA" w:rsidR="0090719D" w:rsidRDefault="0090719D" w:rsidP="0090719D">
      <w:r>
        <w:t xml:space="preserve">Qualora le performance del traffico non gli permettano di smaltire la quota, si valuti di assegnare le STAR ad Est del campo, assicurandosi di gestire eventuali interagenze con il traffico in decollo da Torino. </w:t>
      </w:r>
    </w:p>
    <w:p w14:paraId="0C5AC195" w14:textId="74AC38B4" w:rsidR="0090719D" w:rsidRPr="0090719D" w:rsidRDefault="0090719D" w:rsidP="0090719D">
      <w:pPr>
        <w:pStyle w:val="Titolo3"/>
        <w:rPr>
          <w:lang w:val="it-IT"/>
        </w:rPr>
      </w:pPr>
      <w:bookmarkStart w:id="30" w:name="_Toc229779711"/>
      <w:r w:rsidRPr="0090719D">
        <w:rPr>
          <w:lang w:val="it-IT"/>
        </w:rPr>
        <w:t>NELAB</w:t>
      </w:r>
      <w:r w:rsidR="00601D3B" w:rsidRPr="006B26F0">
        <w:rPr>
          <w:lang w:val="it-IT"/>
        </w:rPr>
        <w:t>/SIRLO</w:t>
      </w:r>
      <w:bookmarkEnd w:id="30"/>
    </w:p>
    <w:p w14:paraId="10C12F9F" w14:textId="6F38510F" w:rsidR="0090719D" w:rsidRDefault="0090719D" w:rsidP="0090719D">
      <w:r w:rsidRPr="001F355F">
        <w:t xml:space="preserve">Istruire il traffico a </w:t>
      </w:r>
      <w:r>
        <w:t>procedere sulla STAR per procedura ILS-Z RWY 36.</w:t>
      </w:r>
    </w:p>
    <w:p w14:paraId="12B955FD" w14:textId="302C8C25" w:rsidR="00601D3B" w:rsidRDefault="00601D3B" w:rsidP="00601D3B">
      <w:pPr>
        <w:pStyle w:val="Titolo2"/>
      </w:pPr>
      <w:bookmarkStart w:id="31" w:name="_Toc229779712"/>
      <w:r>
        <w:t>Partenze LIMF</w:t>
      </w:r>
      <w:bookmarkEnd w:id="31"/>
    </w:p>
    <w:p w14:paraId="6B24861A" w14:textId="10658D62" w:rsidR="00601D3B" w:rsidRDefault="00601D3B" w:rsidP="00601D3B">
      <w:r w:rsidRPr="00CA3F97">
        <w:t>Tutti gli aa/mm in partenza dalla RWY</w:t>
      </w:r>
      <w:r>
        <w:t xml:space="preserve"> 36 si intendono rilasciati a meno di specifica richiesta da parte di Milano Radar.</w:t>
      </w:r>
    </w:p>
    <w:p w14:paraId="7B312310" w14:textId="00DEC5B7" w:rsidR="00002DAB" w:rsidRDefault="00002DAB" w:rsidP="00002DAB">
      <w:r w:rsidRPr="00CA3F97">
        <w:t>Tutti gli aa/mm in partenza dalla RWY</w:t>
      </w:r>
      <w:r>
        <w:t xml:space="preserve"> 18  si intendono "Hold for release" a meno di specifica indicazione da parte di Milano Radar.</w:t>
      </w:r>
    </w:p>
    <w:p w14:paraId="52358466" w14:textId="77777777" w:rsidR="00002DAB" w:rsidRDefault="00002DAB" w:rsidP="00601D3B"/>
    <w:p w14:paraId="62CE4127" w14:textId="2BF86430" w:rsidR="008C442D" w:rsidRDefault="008C442D" w:rsidP="008C442D">
      <w:pPr>
        <w:pStyle w:val="Titolo2"/>
      </w:pPr>
      <w:bookmarkStart w:id="32" w:name="_Toc229779713"/>
      <w:r>
        <w:lastRenderedPageBreak/>
        <w:t>Arrivi LIMZ</w:t>
      </w:r>
      <w:bookmarkEnd w:id="32"/>
    </w:p>
    <w:p w14:paraId="1DA65AC6" w14:textId="77777777" w:rsidR="008C442D" w:rsidRPr="00B529A2" w:rsidRDefault="008C442D" w:rsidP="008C442D">
      <w:r w:rsidRPr="00B529A2">
        <w:t xml:space="preserve">Gli aa/mm verranno istruiti dal settore competente di </w:t>
      </w:r>
      <w:r>
        <w:t>Milano</w:t>
      </w:r>
      <w:r w:rsidRPr="00B529A2">
        <w:t xml:space="preserve"> ACC </w:t>
      </w:r>
      <w:r>
        <w:t xml:space="preserve">a procedere sui punti delle STAR.  Milano ACC, in coordinamento con Milano APP, comunicherà al tfc la STAR che sarà successivamente </w:t>
      </w:r>
      <w:r w:rsidRPr="00B529A2">
        <w:t>autorizzat</w:t>
      </w:r>
      <w:r>
        <w:t>a</w:t>
      </w:r>
      <w:r w:rsidRPr="00B529A2">
        <w:t xml:space="preserve"> </w:t>
      </w:r>
      <w:r>
        <w:t xml:space="preserve">dall''avvicinamento.  </w:t>
      </w:r>
      <w:r w:rsidRPr="00B529A2">
        <w:t>Nel caso in cui ci sia attiva una partenza già rilasciata</w:t>
      </w:r>
      <w:r>
        <w:t xml:space="preserve"> e </w:t>
      </w:r>
      <w:r w:rsidRPr="00B529A2">
        <w:t>sia necessari</w:t>
      </w:r>
      <w:r>
        <w:t>a</w:t>
      </w:r>
      <w:r w:rsidRPr="00B529A2">
        <w:t xml:space="preserve"> un’azione di delay le tecniche operative sono le seguenti:</w:t>
      </w:r>
    </w:p>
    <w:p w14:paraId="11F51D19" w14:textId="77777777" w:rsidR="008C442D" w:rsidRPr="00B529A2" w:rsidRDefault="008C442D" w:rsidP="008C442D">
      <w:pPr>
        <w:pStyle w:val="IVAOElencoPuntato"/>
      </w:pPr>
      <w:r w:rsidRPr="00B529A2">
        <w:t>Vettori per delay</w:t>
      </w:r>
    </w:p>
    <w:p w14:paraId="036A0048" w14:textId="77777777" w:rsidR="008C442D" w:rsidRPr="004F3B1D" w:rsidRDefault="008C442D" w:rsidP="008C442D">
      <w:pPr>
        <w:pStyle w:val="IVAOElencoPuntato"/>
      </w:pPr>
      <w:r w:rsidRPr="00B529A2">
        <w:t xml:space="preserve">Holding </w:t>
      </w:r>
      <w:r>
        <w:t>pubblicate</w:t>
      </w:r>
    </w:p>
    <w:p w14:paraId="1499867A" w14:textId="166D51AF" w:rsidR="008C442D" w:rsidRPr="008C442D" w:rsidRDefault="008C442D" w:rsidP="008C442D">
      <w:pPr>
        <w:pStyle w:val="Titolo3"/>
        <w:rPr>
          <w:lang w:val="it-IT"/>
        </w:rPr>
      </w:pPr>
      <w:bookmarkStart w:id="33" w:name="_Toc229779714"/>
      <w:r>
        <w:t>KUMIN/VEROB/NELAB</w:t>
      </w:r>
      <w:bookmarkEnd w:id="33"/>
    </w:p>
    <w:p w14:paraId="60C8B243" w14:textId="2BA3E746" w:rsidR="008C442D" w:rsidRDefault="008C442D" w:rsidP="008C442D">
      <w:r w:rsidRPr="001F355F">
        <w:t xml:space="preserve">Istruire il traffico a </w:t>
      </w:r>
      <w:r>
        <w:t xml:space="preserve">procedere diretto </w:t>
      </w:r>
      <w:r w:rsidRPr="008C442D">
        <w:t>KUMIN/VEROB/NELAB</w:t>
      </w:r>
      <w:r>
        <w:t xml:space="preserve"> - IMROC per poi continuare la discesa in STAR p</w:t>
      </w:r>
      <w:r w:rsidRPr="001F355F">
        <w:t>rocedura</w:t>
      </w:r>
      <w:r w:rsidRPr="0006294D">
        <w:t xml:space="preserve"> </w:t>
      </w:r>
      <w:r w:rsidRPr="001F355F">
        <w:t>ILS-</w:t>
      </w:r>
      <w:r>
        <w:t>Z</w:t>
      </w:r>
      <w:r w:rsidRPr="001F355F">
        <w:t xml:space="preserve"> RWY</w:t>
      </w:r>
      <w:r>
        <w:t xml:space="preserve">21. Quando possibile, autorizzare il traffico alla discesa "via STAR" a 4000ft, assicurandosi di gestire eventuali interagenze con il traffico da/per Torino.  </w:t>
      </w:r>
    </w:p>
    <w:p w14:paraId="510637B1" w14:textId="0C347348" w:rsidR="008C442D" w:rsidRPr="008C442D" w:rsidRDefault="008C442D" w:rsidP="008C442D">
      <w:pPr>
        <w:pStyle w:val="Titolo3"/>
        <w:rPr>
          <w:lang w:val="it-IT"/>
        </w:rPr>
      </w:pPr>
      <w:bookmarkStart w:id="34" w:name="_Toc229779715"/>
      <w:r w:rsidRPr="008C442D">
        <w:rPr>
          <w:lang w:val="it-IT"/>
        </w:rPr>
        <w:t>VOG/ITCAP/LAGEN</w:t>
      </w:r>
      <w:bookmarkEnd w:id="34"/>
    </w:p>
    <w:p w14:paraId="52DD27B7" w14:textId="0C3A0ADE" w:rsidR="008C442D" w:rsidRDefault="008C442D" w:rsidP="008C442D">
      <w:r w:rsidRPr="001F355F">
        <w:t xml:space="preserve">Istruire il traffico a </w:t>
      </w:r>
      <w:r>
        <w:t xml:space="preserve">procedere diretto </w:t>
      </w:r>
      <w:r w:rsidRPr="008C442D">
        <w:t>VOG/ITCAP/LAGEN</w:t>
      </w:r>
      <w:r>
        <w:t>- EPZEN per p</w:t>
      </w:r>
      <w:r w:rsidRPr="001F355F">
        <w:t>rocedura</w:t>
      </w:r>
      <w:r w:rsidRPr="0006294D">
        <w:t xml:space="preserve"> </w:t>
      </w:r>
      <w:r w:rsidRPr="001F355F">
        <w:t>ILS-</w:t>
      </w:r>
      <w:r>
        <w:t>Z</w:t>
      </w:r>
      <w:r w:rsidRPr="001F355F">
        <w:t xml:space="preserve"> RWY</w:t>
      </w:r>
      <w:r>
        <w:t xml:space="preserve">21. Quando possibile, autorizzare il traffico alla discesa "via STAR" a 4000ft, assicurandosi di gestire eventuali interagenze con il traffico da/per Torino.  </w:t>
      </w:r>
    </w:p>
    <w:p w14:paraId="7D9E7F4A" w14:textId="783686B0" w:rsidR="008C442D" w:rsidRPr="008C442D" w:rsidRDefault="008C442D" w:rsidP="008C442D">
      <w:pPr>
        <w:pStyle w:val="Titolo3"/>
        <w:rPr>
          <w:lang w:val="it-IT"/>
        </w:rPr>
      </w:pPr>
      <w:bookmarkStart w:id="35" w:name="_Toc229779716"/>
      <w:r w:rsidRPr="008C442D">
        <w:rPr>
          <w:lang w:val="it-IT"/>
        </w:rPr>
        <w:t>EGHIN</w:t>
      </w:r>
      <w:bookmarkEnd w:id="35"/>
    </w:p>
    <w:p w14:paraId="42A36C18" w14:textId="38F2528A" w:rsidR="008C442D" w:rsidRDefault="008C442D" w:rsidP="008C442D">
      <w:r w:rsidRPr="001F355F">
        <w:t xml:space="preserve">Istruire il traffico a </w:t>
      </w:r>
      <w:r>
        <w:t>procedere diretto EGHIN- ILUSFU - EPZEN per p</w:t>
      </w:r>
      <w:r w:rsidRPr="001F355F">
        <w:t>rocedura</w:t>
      </w:r>
      <w:r w:rsidRPr="0006294D">
        <w:t xml:space="preserve"> </w:t>
      </w:r>
      <w:r w:rsidRPr="001F355F">
        <w:t>ILS-</w:t>
      </w:r>
      <w:r>
        <w:t>Z</w:t>
      </w:r>
      <w:r w:rsidRPr="001F355F">
        <w:t xml:space="preserve"> RWY</w:t>
      </w:r>
      <w:r>
        <w:t xml:space="preserve">21. Quando possibile, autorizzare il traffico alla discesa "via STAR" a 4000ft, assicurandosi di gestire eventuali interagenze con il traffico da/per Torino.  </w:t>
      </w:r>
    </w:p>
    <w:p w14:paraId="6AB76399" w14:textId="38E018CE" w:rsidR="008C442D" w:rsidRDefault="008C442D" w:rsidP="008C442D">
      <w:pPr>
        <w:pStyle w:val="Titolo2"/>
      </w:pPr>
      <w:bookmarkStart w:id="36" w:name="_Toc229779717"/>
      <w:r>
        <w:t>Partenze LIM</w:t>
      </w:r>
      <w:r w:rsidR="000835AE">
        <w:t>Z</w:t>
      </w:r>
      <w:bookmarkEnd w:id="36"/>
    </w:p>
    <w:p w14:paraId="1874DC9F" w14:textId="44FC81FC" w:rsidR="008C442D" w:rsidRDefault="008C442D" w:rsidP="008C442D">
      <w:r w:rsidRPr="00CA3F97">
        <w:t>Tutti gli aa/mm in partenza dalla RWY</w:t>
      </w:r>
      <w:r>
        <w:t xml:space="preserve"> </w:t>
      </w:r>
      <w:r w:rsidR="000835AE">
        <w:t>21</w:t>
      </w:r>
      <w:r>
        <w:t xml:space="preserve"> si intendono rilasciati a meno di specifica richiesta da parte di Milano Radar.</w:t>
      </w:r>
    </w:p>
    <w:p w14:paraId="564072C9" w14:textId="035E3B6C" w:rsidR="008C442D" w:rsidRDefault="008C442D" w:rsidP="008C442D">
      <w:r w:rsidRPr="00CA3F97">
        <w:t>Tutti gli aa/mm in partenza dalla RWY</w:t>
      </w:r>
      <w:r>
        <w:t xml:space="preserve"> </w:t>
      </w:r>
      <w:r w:rsidR="000835AE">
        <w:t>03</w:t>
      </w:r>
      <w:r>
        <w:t xml:space="preserve"> si intendono "Hold for release" a meno di specifica indicazione da parte di Milano Radar.</w:t>
      </w:r>
    </w:p>
    <w:p w14:paraId="20AFE79D" w14:textId="77777777" w:rsidR="00A95B8E" w:rsidRDefault="00A95B8E" w:rsidP="00A95B8E"/>
    <w:p w14:paraId="4342148C" w14:textId="2809F2AF" w:rsidR="004F3B1D" w:rsidRDefault="004F3B1D" w:rsidP="004F3B1D">
      <w:pPr>
        <w:pStyle w:val="Titolo2"/>
      </w:pPr>
      <w:bookmarkStart w:id="37" w:name="_Toc229779718"/>
      <w:r>
        <w:lastRenderedPageBreak/>
        <w:t>Arrivi</w:t>
      </w:r>
      <w:r w:rsidR="005402DB">
        <w:t xml:space="preserve"> LIMJ</w:t>
      </w:r>
      <w:bookmarkEnd w:id="37"/>
    </w:p>
    <w:p w14:paraId="6B1781C2" w14:textId="10ADB870" w:rsidR="004342C2" w:rsidRPr="00B529A2" w:rsidRDefault="00B529A2" w:rsidP="004342C2">
      <w:r w:rsidRPr="00B529A2">
        <w:t xml:space="preserve">Gli aa/mm verranno istruiti dal settore competente di </w:t>
      </w:r>
      <w:r w:rsidR="004342C2">
        <w:t>Milano</w:t>
      </w:r>
      <w:r w:rsidRPr="00B529A2">
        <w:t xml:space="preserve"> ACC </w:t>
      </w:r>
      <w:r w:rsidR="004342C2">
        <w:t xml:space="preserve">a procedere sui punti delle STAR.  Milano ACC, in coordinamento con </w:t>
      </w:r>
      <w:r w:rsidR="002F06C9">
        <w:t>Milano</w:t>
      </w:r>
      <w:r w:rsidR="004342C2">
        <w:t xml:space="preserve"> APP, comunicherà al tfc la STAR che sarà successivamente </w:t>
      </w:r>
      <w:r w:rsidRPr="00B529A2">
        <w:t>autorizzat</w:t>
      </w:r>
      <w:r w:rsidR="004342C2">
        <w:t>a</w:t>
      </w:r>
      <w:r w:rsidRPr="00B529A2">
        <w:t xml:space="preserve"> </w:t>
      </w:r>
      <w:r w:rsidR="004342C2">
        <w:t xml:space="preserve">dall''avvicinamento.  </w:t>
      </w:r>
      <w:r w:rsidR="004342C2" w:rsidRPr="00B529A2">
        <w:t>Nel caso in cui ci sia attiva una partenza già rilasciata</w:t>
      </w:r>
      <w:r w:rsidR="00321621">
        <w:t xml:space="preserve"> </w:t>
      </w:r>
      <w:r w:rsidR="004342C2">
        <w:t xml:space="preserve">e </w:t>
      </w:r>
      <w:r w:rsidR="004342C2" w:rsidRPr="00B529A2">
        <w:t>sia necessari</w:t>
      </w:r>
      <w:r w:rsidR="004342C2">
        <w:t>a</w:t>
      </w:r>
      <w:r w:rsidR="004342C2" w:rsidRPr="00B529A2">
        <w:t xml:space="preserve"> un’azione di delay le tecniche operative sono le seguenti:</w:t>
      </w:r>
    </w:p>
    <w:p w14:paraId="7FD9E410" w14:textId="77777777" w:rsidR="004342C2" w:rsidRPr="00B529A2" w:rsidRDefault="004342C2" w:rsidP="004342C2">
      <w:pPr>
        <w:pStyle w:val="IVAOElencoPuntato"/>
      </w:pPr>
      <w:r w:rsidRPr="00B529A2">
        <w:t>Vettori per delay</w:t>
      </w:r>
    </w:p>
    <w:p w14:paraId="650F2BED" w14:textId="2B4AC00D" w:rsidR="004342C2" w:rsidRPr="004F3B1D" w:rsidRDefault="004342C2" w:rsidP="004342C2">
      <w:pPr>
        <w:pStyle w:val="IVAOElencoPuntato"/>
      </w:pPr>
      <w:r w:rsidRPr="00B529A2">
        <w:t xml:space="preserve">Holding </w:t>
      </w:r>
      <w:r>
        <w:t>pubblicate</w:t>
      </w:r>
    </w:p>
    <w:p w14:paraId="69DE919B" w14:textId="3AF616EE" w:rsidR="001B1C3C" w:rsidRPr="00F15619" w:rsidRDefault="0006294D" w:rsidP="00F034E0">
      <w:pPr>
        <w:pStyle w:val="Titolo3"/>
        <w:rPr>
          <w:lang w:val="it-IT"/>
        </w:rPr>
      </w:pPr>
      <w:bookmarkStart w:id="38" w:name="_Toc229779719"/>
      <w:r>
        <w:t>IDONA</w:t>
      </w:r>
      <w:r w:rsidR="00E52FA5">
        <w:t>/UNITA</w:t>
      </w:r>
      <w:bookmarkEnd w:id="38"/>
    </w:p>
    <w:p w14:paraId="74A5A06A" w14:textId="2FD77273" w:rsidR="0006294D" w:rsidRDefault="001F355F" w:rsidP="001F355F">
      <w:r w:rsidRPr="001F355F">
        <w:t xml:space="preserve">Istruire il traffico a </w:t>
      </w:r>
      <w:r w:rsidR="0006294D">
        <w:t>procedere diretto</w:t>
      </w:r>
      <w:r w:rsidR="006A6D09">
        <w:t xml:space="preserve"> IDONA</w:t>
      </w:r>
      <w:r w:rsidR="00E52FA5">
        <w:t>/UNITA</w:t>
      </w:r>
      <w:r w:rsidR="006A6D09">
        <w:t xml:space="preserve"> - </w:t>
      </w:r>
      <w:r w:rsidR="004A0FAB">
        <w:t>ICHAV</w:t>
      </w:r>
      <w:r w:rsidR="0006294D">
        <w:t xml:space="preserve"> (4500ft) per p</w:t>
      </w:r>
      <w:r w:rsidRPr="001F355F">
        <w:t>rocedura</w:t>
      </w:r>
      <w:r w:rsidR="0006294D" w:rsidRPr="0006294D">
        <w:t xml:space="preserve"> </w:t>
      </w:r>
      <w:r w:rsidR="0006294D" w:rsidRPr="001F355F">
        <w:t>ILS-</w:t>
      </w:r>
      <w:r w:rsidR="004A0FAB">
        <w:t>Z</w:t>
      </w:r>
      <w:r w:rsidR="0006294D" w:rsidRPr="001F355F">
        <w:t xml:space="preserve"> RWY</w:t>
      </w:r>
      <w:r w:rsidR="0006294D">
        <w:t>28.</w:t>
      </w:r>
    </w:p>
    <w:p w14:paraId="1FD54E31" w14:textId="77A81E51" w:rsidR="00E52FA5" w:rsidRDefault="00E52FA5" w:rsidP="00E52FA5">
      <w:r w:rsidRPr="001F355F">
        <w:t xml:space="preserve">Istruire il traffico a </w:t>
      </w:r>
      <w:r>
        <w:t>procedere diretto IDONA/UNITA - ICHAV (6000ft) per p</w:t>
      </w:r>
      <w:r w:rsidRPr="001F355F">
        <w:t>rocedura</w:t>
      </w:r>
      <w:r w:rsidRPr="0006294D">
        <w:t xml:space="preserve"> </w:t>
      </w:r>
      <w:r>
        <w:t>RNP-A RWY10. L'autorizzazione alla procedura di avvicinamento dovrà assicurare la separazione con il traffico in partenza da Genova.</w:t>
      </w:r>
    </w:p>
    <w:p w14:paraId="677437F9" w14:textId="3C6DF3E6" w:rsidR="004718DC" w:rsidRPr="004718DC" w:rsidRDefault="004718DC" w:rsidP="004718DC">
      <w:pPr>
        <w:pStyle w:val="Titolo3"/>
        <w:rPr>
          <w:lang w:val="it-IT"/>
        </w:rPr>
      </w:pPr>
      <w:bookmarkStart w:id="39" w:name="_Toc229779720"/>
      <w:r w:rsidRPr="004718DC">
        <w:rPr>
          <w:lang w:val="it-IT"/>
        </w:rPr>
        <w:t>IXITO</w:t>
      </w:r>
      <w:r w:rsidR="00E52FA5" w:rsidRPr="00E52FA5">
        <w:rPr>
          <w:lang w:val="it-IT"/>
        </w:rPr>
        <w:t>/EGHIN</w:t>
      </w:r>
      <w:bookmarkEnd w:id="39"/>
    </w:p>
    <w:p w14:paraId="70943D0C" w14:textId="3A1F5B02" w:rsidR="004718DC" w:rsidRDefault="004718DC" w:rsidP="004718DC">
      <w:r w:rsidRPr="001F355F">
        <w:t xml:space="preserve">Istruire il traffico a </w:t>
      </w:r>
      <w:r>
        <w:t>procedere IXITO</w:t>
      </w:r>
      <w:r w:rsidR="00E52FA5">
        <w:t>/EGHIN</w:t>
      </w:r>
      <w:r>
        <w:t xml:space="preserve"> -</w:t>
      </w:r>
      <w:r w:rsidR="00EC4A5D">
        <w:t xml:space="preserve"> MJ444</w:t>
      </w:r>
      <w:r>
        <w:t xml:space="preserve"> </w:t>
      </w:r>
      <w:r w:rsidR="00EC4A5D">
        <w:t>- ICHAV</w:t>
      </w:r>
      <w:r>
        <w:t xml:space="preserve"> </w:t>
      </w:r>
      <w:r w:rsidR="00EC4A5D">
        <w:t>450</w:t>
      </w:r>
      <w:r>
        <w:t>0ft per poi autorizzare per p</w:t>
      </w:r>
      <w:r w:rsidRPr="001F355F">
        <w:t>rocedura</w:t>
      </w:r>
      <w:r w:rsidRPr="0006294D">
        <w:t xml:space="preserve"> </w:t>
      </w:r>
      <w:r w:rsidRPr="001F355F">
        <w:t>ILS-</w:t>
      </w:r>
      <w:r>
        <w:t>Z</w:t>
      </w:r>
      <w:r w:rsidRPr="001F355F">
        <w:t xml:space="preserve"> RWY</w:t>
      </w:r>
      <w:r>
        <w:t>28</w:t>
      </w:r>
      <w:r w:rsidR="00EC4A5D">
        <w:t>, assicurandosi di separare durante la discesa eventuale traffico in salita.</w:t>
      </w:r>
    </w:p>
    <w:p w14:paraId="542CA2E0" w14:textId="7E315DD2" w:rsidR="00E52FA5" w:rsidRDefault="00E52FA5" w:rsidP="00E52FA5">
      <w:r w:rsidRPr="001F355F">
        <w:t xml:space="preserve">Istruire il traffico a </w:t>
      </w:r>
      <w:r>
        <w:t>procedere diretto IXITO/EGHIN - LULET - ICHAV (6000ft) per p</w:t>
      </w:r>
      <w:r w:rsidRPr="001F355F">
        <w:t>rocedura</w:t>
      </w:r>
      <w:r w:rsidRPr="0006294D">
        <w:t xml:space="preserve"> </w:t>
      </w:r>
      <w:r>
        <w:t>RNP-A RWY10. L'autorizzazione alla procedura di avvicinamento dovrà assicurare la separazione con il traffico in partenza da Genova.</w:t>
      </w:r>
    </w:p>
    <w:p w14:paraId="19A09CD7" w14:textId="49C4488E" w:rsidR="007F6732" w:rsidRPr="00F15619" w:rsidRDefault="0006294D" w:rsidP="00F22FA5">
      <w:pPr>
        <w:pStyle w:val="Titolo3"/>
        <w:rPr>
          <w:lang w:val="it-IT"/>
        </w:rPr>
      </w:pPr>
      <w:bookmarkStart w:id="40" w:name="_Toc229779721"/>
      <w:r w:rsidRPr="0006294D">
        <w:rPr>
          <w:lang w:val="it-IT"/>
        </w:rPr>
        <w:t>TESTO</w:t>
      </w:r>
      <w:r w:rsidR="00EC4A5D" w:rsidRPr="00EC4A5D">
        <w:rPr>
          <w:lang w:val="it-IT"/>
        </w:rPr>
        <w:t>/RUCFO/MONEB</w:t>
      </w:r>
      <w:bookmarkEnd w:id="40"/>
    </w:p>
    <w:p w14:paraId="7F0FDAFA" w14:textId="5EB6F61D" w:rsidR="00F031CF" w:rsidRDefault="00F031CF" w:rsidP="00D45446">
      <w:r w:rsidRPr="00F031CF">
        <w:t xml:space="preserve">Istruire il traffico a </w:t>
      </w:r>
      <w:r w:rsidR="0006294D">
        <w:t xml:space="preserve">procedere </w:t>
      </w:r>
      <w:r w:rsidR="00EC4A5D" w:rsidRPr="00EC4A5D">
        <w:t>TESTO/RUCFO/MONEB</w:t>
      </w:r>
      <w:r w:rsidR="00EC4A5D">
        <w:t xml:space="preserve"> (FL100) </w:t>
      </w:r>
      <w:r w:rsidR="0006294D">
        <w:t xml:space="preserve">- </w:t>
      </w:r>
      <w:r w:rsidR="00EC4A5D">
        <w:t xml:space="preserve">MJ444 - poi su STAR. </w:t>
      </w:r>
      <w:r w:rsidR="0006294D">
        <w:t>In considerazione del profilo di discesa, quando possibile istruire</w:t>
      </w:r>
      <w:r w:rsidR="00EC4A5D">
        <w:t xml:space="preserve"> diretto ICHAV</w:t>
      </w:r>
      <w:r w:rsidR="0006294D">
        <w:t xml:space="preserve"> per la procedura </w:t>
      </w:r>
      <w:r w:rsidR="0006294D" w:rsidRPr="001F355F">
        <w:t>ILS-</w:t>
      </w:r>
      <w:r w:rsidR="00EC4A5D">
        <w:t>Z</w:t>
      </w:r>
      <w:r w:rsidR="0006294D" w:rsidRPr="001F355F">
        <w:t xml:space="preserve"> RWY</w:t>
      </w:r>
      <w:r w:rsidR="0006294D">
        <w:t>28.</w:t>
      </w:r>
    </w:p>
    <w:p w14:paraId="67620DF6" w14:textId="77777777" w:rsidR="00E52FA5" w:rsidRDefault="00E52FA5" w:rsidP="00E52FA5">
      <w:r w:rsidRPr="00F031CF">
        <w:t xml:space="preserve">Istruire il traffico a </w:t>
      </w:r>
      <w:r>
        <w:t xml:space="preserve">procedere </w:t>
      </w:r>
      <w:r w:rsidRPr="00EC4A5D">
        <w:t>TESTO/RUCFO/MONEB</w:t>
      </w:r>
      <w:r>
        <w:t xml:space="preserve"> (FL100) - MJ444 - poi su STAR. In considerazione del profilo di discesa, quando possibile istruire diretto ICHAV (6000ft) per p</w:t>
      </w:r>
      <w:r w:rsidRPr="001F355F">
        <w:t>rocedura</w:t>
      </w:r>
      <w:r w:rsidRPr="0006294D">
        <w:t xml:space="preserve"> </w:t>
      </w:r>
      <w:r>
        <w:t>RNP-A RWY10. L'autorizzazione alla procedura di avvicinamento dovrà assicurare la separazione con il traffico in partenza da Genova.</w:t>
      </w:r>
    </w:p>
    <w:p w14:paraId="37C8A508" w14:textId="77777777" w:rsidR="00E52FA5" w:rsidRDefault="00E52FA5" w:rsidP="00E52FA5"/>
    <w:p w14:paraId="563C48CF" w14:textId="37BE9466" w:rsidR="006A6D09" w:rsidRPr="006B26F0" w:rsidRDefault="006A6D09" w:rsidP="00E52FA5">
      <w:pPr>
        <w:pStyle w:val="Titolo3"/>
        <w:rPr>
          <w:lang w:val="it-IT"/>
        </w:rPr>
      </w:pPr>
      <w:bookmarkStart w:id="41" w:name="_Toc229779722"/>
      <w:r w:rsidRPr="006B26F0">
        <w:rPr>
          <w:lang w:val="it-IT"/>
        </w:rPr>
        <w:lastRenderedPageBreak/>
        <w:t>GOLAS</w:t>
      </w:r>
      <w:r w:rsidR="00564FBE" w:rsidRPr="006B26F0">
        <w:rPr>
          <w:lang w:val="it-IT"/>
        </w:rPr>
        <w:t>/KALMO</w:t>
      </w:r>
      <w:bookmarkEnd w:id="41"/>
    </w:p>
    <w:p w14:paraId="4BAC3EE9" w14:textId="70AAA064" w:rsidR="006A6D09" w:rsidRDefault="006A6D09" w:rsidP="006A6D09">
      <w:r>
        <w:t>I</w:t>
      </w:r>
      <w:r w:rsidRPr="00F031CF">
        <w:t xml:space="preserve">struire il traffico a </w:t>
      </w:r>
      <w:r>
        <w:t>procedere sulla STAR (FL1</w:t>
      </w:r>
      <w:r w:rsidR="00637BA3">
        <w:t>2</w:t>
      </w:r>
      <w:r>
        <w:t xml:space="preserve">0).  In considerazione del profilo di discesa, quando possibile istruire </w:t>
      </w:r>
      <w:r w:rsidR="00564FBE">
        <w:t xml:space="preserve">diretto ICHAV </w:t>
      </w:r>
      <w:r w:rsidR="00CF4657">
        <w:t xml:space="preserve">a 4500ft </w:t>
      </w:r>
      <w:r>
        <w:t xml:space="preserve">per la procedura </w:t>
      </w:r>
      <w:r w:rsidRPr="001F355F">
        <w:t>ILS-</w:t>
      </w:r>
      <w:r w:rsidR="00564FBE">
        <w:t>Z</w:t>
      </w:r>
      <w:r w:rsidRPr="001F355F">
        <w:t xml:space="preserve"> RWY</w:t>
      </w:r>
      <w:r>
        <w:t>28.</w:t>
      </w:r>
    </w:p>
    <w:p w14:paraId="6BBB9BB7" w14:textId="77777777" w:rsidR="00880904" w:rsidRDefault="00880904" w:rsidP="00880904">
      <w:r>
        <w:t>I</w:t>
      </w:r>
      <w:r w:rsidRPr="00F031CF">
        <w:t xml:space="preserve">struire il traffico a </w:t>
      </w:r>
      <w:r>
        <w:t>procedere sulla STAR (FL120).  In considerazione del profilo di discesa, quando possibile istruire diretto ICHAV a 6000ft per la RNP-A RWY10. L'autorizzazione alla procedura di avvicinamento dovrà assicurare la separazione con il traffico in partenza da Genova.</w:t>
      </w:r>
    </w:p>
    <w:p w14:paraId="68C97F87" w14:textId="17519D44" w:rsidR="00217073" w:rsidRDefault="00217073" w:rsidP="00880904">
      <w:pPr>
        <w:pStyle w:val="Titolo2"/>
      </w:pPr>
      <w:bookmarkStart w:id="42" w:name="_Toc229779723"/>
      <w:r>
        <w:t>Partenze</w:t>
      </w:r>
      <w:r w:rsidR="005402DB">
        <w:t xml:space="preserve"> LIMJ</w:t>
      </w:r>
      <w:bookmarkEnd w:id="42"/>
    </w:p>
    <w:p w14:paraId="2E22687E" w14:textId="7B33966D" w:rsidR="00217073" w:rsidRDefault="00CA3F97" w:rsidP="00CA3F97">
      <w:r w:rsidRPr="00CA3F97">
        <w:t>Tutti gli aa/mm in partenza dalla RWY</w:t>
      </w:r>
      <w:r w:rsidR="005402DB">
        <w:t xml:space="preserve">28/10 si intendono rilasciati a meno di specifica richiesta da parte di </w:t>
      </w:r>
      <w:r w:rsidR="005F5C26">
        <w:t>Milano</w:t>
      </w:r>
      <w:r w:rsidR="005402DB">
        <w:t xml:space="preserve"> APP.</w:t>
      </w:r>
    </w:p>
    <w:p w14:paraId="663B3833" w14:textId="63825109" w:rsidR="005402DB" w:rsidRDefault="005402DB" w:rsidP="005402DB">
      <w:pPr>
        <w:pStyle w:val="Titolo2"/>
      </w:pPr>
      <w:bookmarkStart w:id="43" w:name="_Toc229779724"/>
      <w:r>
        <w:t>Arrivi LIMG</w:t>
      </w:r>
      <w:bookmarkEnd w:id="43"/>
    </w:p>
    <w:p w14:paraId="08E7D924" w14:textId="751D1CC0" w:rsidR="005402DB" w:rsidRPr="00B529A2" w:rsidRDefault="005402DB" w:rsidP="005402DB">
      <w:r w:rsidRPr="00B529A2">
        <w:t xml:space="preserve">Gli aa/mm verranno istruiti dal settore competente di </w:t>
      </w:r>
      <w:r>
        <w:t>Milano</w:t>
      </w:r>
      <w:r w:rsidRPr="00B529A2">
        <w:t xml:space="preserve"> ACC </w:t>
      </w:r>
      <w:r>
        <w:t xml:space="preserve">a procedere sui punti delle STAR.  Milano ACC, in coordinamento con </w:t>
      </w:r>
      <w:r w:rsidR="00BB72CD">
        <w:t>Milano</w:t>
      </w:r>
      <w:r>
        <w:t xml:space="preserve"> APP, comunicherà al tfc la STAR che sarà successivamente </w:t>
      </w:r>
      <w:r w:rsidRPr="00B529A2">
        <w:t>autorizzat</w:t>
      </w:r>
      <w:r>
        <w:t>a</w:t>
      </w:r>
      <w:r w:rsidRPr="00B529A2">
        <w:t xml:space="preserve"> </w:t>
      </w:r>
      <w:r>
        <w:t xml:space="preserve">dall''avvicinamento.  </w:t>
      </w:r>
      <w:r w:rsidRPr="00B529A2">
        <w:t>Nel caso in cui ci sia attiva una partenza già rilasciata</w:t>
      </w:r>
      <w:r>
        <w:t xml:space="preserve"> e </w:t>
      </w:r>
      <w:r w:rsidRPr="00B529A2">
        <w:t>sia necessari</w:t>
      </w:r>
      <w:r>
        <w:t>a</w:t>
      </w:r>
      <w:r w:rsidRPr="00B529A2">
        <w:t xml:space="preserve"> un’azione di delay le tecniche operative sono le seguenti:</w:t>
      </w:r>
    </w:p>
    <w:p w14:paraId="41820109" w14:textId="77777777" w:rsidR="005402DB" w:rsidRPr="00B529A2" w:rsidRDefault="005402DB" w:rsidP="005402DB">
      <w:pPr>
        <w:pStyle w:val="IVAOElencoPuntato"/>
      </w:pPr>
      <w:r w:rsidRPr="00B529A2">
        <w:t>Vettori per delay</w:t>
      </w:r>
    </w:p>
    <w:p w14:paraId="336E90A2" w14:textId="77777777" w:rsidR="005402DB" w:rsidRPr="004F3B1D" w:rsidRDefault="005402DB" w:rsidP="005402DB">
      <w:pPr>
        <w:pStyle w:val="IVAOElencoPuntato"/>
      </w:pPr>
      <w:r w:rsidRPr="00B529A2">
        <w:t xml:space="preserve">Holding </w:t>
      </w:r>
      <w:r>
        <w:t>pubblicate</w:t>
      </w:r>
    </w:p>
    <w:p w14:paraId="77B77B76" w14:textId="42EE4662" w:rsidR="005402DB" w:rsidRPr="005402DB" w:rsidRDefault="005402DB" w:rsidP="005402DB">
      <w:pPr>
        <w:pStyle w:val="Titolo3"/>
        <w:rPr>
          <w:lang w:val="it-IT"/>
        </w:rPr>
      </w:pPr>
      <w:bookmarkStart w:id="44" w:name="_Toc229779725"/>
      <w:r w:rsidRPr="005402DB">
        <w:rPr>
          <w:lang w:val="it-IT"/>
        </w:rPr>
        <w:t>UNITA</w:t>
      </w:r>
      <w:r w:rsidR="00BB72CD">
        <w:t>/ITCAP/TESTO</w:t>
      </w:r>
      <w:bookmarkEnd w:id="44"/>
    </w:p>
    <w:p w14:paraId="550856BA" w14:textId="7220163A" w:rsidR="005402DB" w:rsidRDefault="005402DB" w:rsidP="005402DB">
      <w:r w:rsidRPr="001F355F">
        <w:t xml:space="preserve">Istruire il traffico a </w:t>
      </w:r>
      <w:r>
        <w:t xml:space="preserve">procedere </w:t>
      </w:r>
      <w:r w:rsidR="00BB72CD" w:rsidRPr="00BB72CD">
        <w:t>UNITA/ITCAP/TESTO</w:t>
      </w:r>
      <w:r>
        <w:t>- BERAB 4000ft per poi autorizzare per p</w:t>
      </w:r>
      <w:r w:rsidRPr="001F355F">
        <w:t>rocedura</w:t>
      </w:r>
      <w:r w:rsidRPr="0006294D">
        <w:t xml:space="preserve"> </w:t>
      </w:r>
      <w:r w:rsidR="005F3CDE">
        <w:t>LOC27, autorizzando la discesa assicurandosi di separare durante la discesa eventuale traffico in salita.</w:t>
      </w:r>
    </w:p>
    <w:p w14:paraId="4F118BBC" w14:textId="77777777" w:rsidR="005F3CDE" w:rsidRPr="005F3CDE" w:rsidRDefault="005F3CDE" w:rsidP="005F3CDE">
      <w:pPr>
        <w:pStyle w:val="Titolo3"/>
        <w:rPr>
          <w:lang w:val="it-IT"/>
        </w:rPr>
      </w:pPr>
      <w:bookmarkStart w:id="45" w:name="_Toc229779726"/>
      <w:r w:rsidRPr="005F3CDE">
        <w:rPr>
          <w:lang w:val="it-IT"/>
        </w:rPr>
        <w:t>EGHIN</w:t>
      </w:r>
      <w:bookmarkEnd w:id="45"/>
    </w:p>
    <w:p w14:paraId="6F2A7BB1" w14:textId="77C93A76" w:rsidR="005F3CDE" w:rsidRDefault="005F3CDE" w:rsidP="005F3CDE">
      <w:r w:rsidRPr="001F355F">
        <w:t xml:space="preserve">Istruire il traffico a </w:t>
      </w:r>
      <w:r>
        <w:t>procedere sulla star di EGHIN 4000ft per poi autorizzare per p</w:t>
      </w:r>
      <w:r w:rsidRPr="001F355F">
        <w:t>rocedura</w:t>
      </w:r>
      <w:r w:rsidR="00BB72CD">
        <w:t xml:space="preserve"> LOC27</w:t>
      </w:r>
      <w:r>
        <w:t xml:space="preserve">, assicurandosi di separare durante la discesa eventuale traffico in salita. </w:t>
      </w:r>
    </w:p>
    <w:p w14:paraId="0066FC88" w14:textId="5BC9B6DD" w:rsidR="005F3CDE" w:rsidRDefault="005F3CDE" w:rsidP="005F3CDE">
      <w:pPr>
        <w:pStyle w:val="Titolo2"/>
      </w:pPr>
      <w:bookmarkStart w:id="46" w:name="_Toc229779727"/>
      <w:r>
        <w:t>Partenze LIMG</w:t>
      </w:r>
      <w:bookmarkEnd w:id="46"/>
    </w:p>
    <w:p w14:paraId="1BC731FC" w14:textId="4CF937DA" w:rsidR="00634798" w:rsidRDefault="005F3CDE" w:rsidP="00CA3F97">
      <w:r w:rsidRPr="00CA3F97">
        <w:t>Tutti gli aa/mm in partenza dalla RWY</w:t>
      </w:r>
      <w:r>
        <w:t xml:space="preserve">09 si intendono </w:t>
      </w:r>
      <w:r w:rsidR="00BB72CD">
        <w:t xml:space="preserve">"Hold for Relase" </w:t>
      </w:r>
      <w:r>
        <w:t xml:space="preserve">a meno di specifica </w:t>
      </w:r>
      <w:r w:rsidR="00BB72CD">
        <w:t>indicazione</w:t>
      </w:r>
      <w:r>
        <w:t xml:space="preserve"> da parte di </w:t>
      </w:r>
      <w:r w:rsidR="00BB72CD">
        <w:t>Milano</w:t>
      </w:r>
      <w:r>
        <w:t xml:space="preserve"> APP. La partenza avverrà a discrezione </w:t>
      </w:r>
      <w:r>
        <w:lastRenderedPageBreak/>
        <w:t xml:space="preserve">del pilota che dovrà preventivamente richiedere a </w:t>
      </w:r>
      <w:r w:rsidR="00BB72CD">
        <w:t>Milano</w:t>
      </w:r>
      <w:r>
        <w:t xml:space="preserve"> APP l'apertura del FPL in caso di FPL "I/Z" e comunque non dovrà interessare il CTR se non espressamente autorizzato. </w:t>
      </w:r>
    </w:p>
    <w:p w14:paraId="51ADBE7A" w14:textId="77777777" w:rsidR="00BA7325" w:rsidRDefault="00BA7325" w:rsidP="00BB72CD"/>
    <w:p w14:paraId="54C380A3" w14:textId="77777777" w:rsidR="00BB72CD" w:rsidRDefault="00BB72CD" w:rsidP="00BB72CD"/>
    <w:p w14:paraId="6294B9EE" w14:textId="77777777" w:rsidR="00BA7325" w:rsidRDefault="00BA7325" w:rsidP="00BB72CD"/>
    <w:p w14:paraId="76DB08C4" w14:textId="77777777" w:rsidR="00BA7325" w:rsidRDefault="00BA7325" w:rsidP="00BB72CD"/>
    <w:p w14:paraId="220E4E7F" w14:textId="77777777" w:rsidR="00BB72CD" w:rsidRDefault="00BB72CD" w:rsidP="00BB72CD"/>
    <w:p w14:paraId="0F715B27" w14:textId="77777777" w:rsidR="00BB72CD" w:rsidRDefault="00BB72CD" w:rsidP="00BB72CD"/>
    <w:p w14:paraId="2FE2C8E7" w14:textId="77777777" w:rsidR="00BB72CD" w:rsidRDefault="00BB72CD" w:rsidP="00BB72CD"/>
    <w:p w14:paraId="214D605F" w14:textId="77777777" w:rsidR="00BB72CD" w:rsidRDefault="00BB72CD" w:rsidP="00BB72CD"/>
    <w:p w14:paraId="6D05F43B" w14:textId="77777777" w:rsidR="00BB72CD" w:rsidRDefault="00BB72CD" w:rsidP="00BB72CD"/>
    <w:p w14:paraId="64BCF5CD" w14:textId="77777777" w:rsidR="00BB72CD" w:rsidRDefault="00BB72CD" w:rsidP="00BB72CD"/>
    <w:p w14:paraId="1F6FCF07" w14:textId="77777777" w:rsidR="00BB72CD" w:rsidRDefault="00BB72CD" w:rsidP="00BB72CD"/>
    <w:p w14:paraId="43848A7C" w14:textId="77777777" w:rsidR="00BB72CD" w:rsidRDefault="00BB72CD" w:rsidP="00BB72CD"/>
    <w:p w14:paraId="3F885379" w14:textId="77777777" w:rsidR="00BB72CD" w:rsidRDefault="00BB72CD" w:rsidP="00BB72CD"/>
    <w:p w14:paraId="66173688" w14:textId="77777777" w:rsidR="00BB72CD" w:rsidRDefault="00BB72CD" w:rsidP="00BB72CD"/>
    <w:p w14:paraId="269C0CD9" w14:textId="77777777" w:rsidR="00634798" w:rsidRDefault="00634798" w:rsidP="00BB72CD"/>
    <w:p w14:paraId="0B1B19BE" w14:textId="77777777" w:rsidR="00634798" w:rsidRDefault="00634798" w:rsidP="00BB72CD"/>
    <w:p w14:paraId="72D638B0" w14:textId="77777777" w:rsidR="00634798" w:rsidRDefault="00634798" w:rsidP="00BB72CD"/>
    <w:p w14:paraId="43169E64" w14:textId="77777777" w:rsidR="00634798" w:rsidRDefault="00634798" w:rsidP="00BB72CD"/>
    <w:p w14:paraId="5026ED67" w14:textId="77777777" w:rsidR="00634798" w:rsidRDefault="00634798" w:rsidP="00BB72CD"/>
    <w:p w14:paraId="365D7A81" w14:textId="77777777" w:rsidR="00634798" w:rsidRDefault="00634798" w:rsidP="00634798"/>
    <w:p w14:paraId="14F4664B" w14:textId="77777777" w:rsidR="00634798" w:rsidRDefault="00634798" w:rsidP="00634798"/>
    <w:p w14:paraId="1ABCBFE9" w14:textId="441DD548" w:rsidR="009E29BF" w:rsidRDefault="00847044" w:rsidP="00847044">
      <w:pPr>
        <w:pStyle w:val="Titolo1"/>
      </w:pPr>
      <w:bookmarkStart w:id="47" w:name="_Toc229779728"/>
      <w:r>
        <w:lastRenderedPageBreak/>
        <w:t>Lettere di Accordo</w:t>
      </w:r>
      <w:bookmarkEnd w:id="47"/>
    </w:p>
    <w:p w14:paraId="09EAA350" w14:textId="4FE4DE4F" w:rsidR="00EC7650" w:rsidRDefault="00EC7650" w:rsidP="00EC7650">
      <w:pPr>
        <w:pStyle w:val="Titolo2"/>
      </w:pPr>
      <w:bookmarkStart w:id="48" w:name="_Toc229779729"/>
      <w:r>
        <w:t xml:space="preserve">vLoA Milano </w:t>
      </w:r>
      <w:r w:rsidR="008615BD">
        <w:t>ACC</w:t>
      </w:r>
      <w:r>
        <w:t xml:space="preserve"> - Milano </w:t>
      </w:r>
      <w:r w:rsidR="008615BD">
        <w:t>APP</w:t>
      </w:r>
      <w:r>
        <w:t xml:space="preserve"> (Settore WN0)</w:t>
      </w:r>
      <w:bookmarkEnd w:id="48"/>
    </w:p>
    <w:p w14:paraId="0987FB06" w14:textId="197FA746" w:rsidR="00EC7650" w:rsidRDefault="00EC7650" w:rsidP="00EC7650">
      <w:r>
        <w:t>Milano WS2</w:t>
      </w:r>
      <w:r w:rsidRPr="00570A48">
        <w:t xml:space="preserve"> trasferisce a </w:t>
      </w:r>
      <w:r>
        <w:t>Milano</w:t>
      </w:r>
      <w:r w:rsidRPr="00570A48">
        <w:t xml:space="preserve"> APP il traffico via </w:t>
      </w:r>
      <w:r w:rsidR="008615BD">
        <w:t>EGHIN</w:t>
      </w:r>
      <w:r w:rsidRPr="00570A48">
        <w:t xml:space="preserve"> autorizzato a FL</w:t>
      </w:r>
      <w:r>
        <w:t>1</w:t>
      </w:r>
      <w:r w:rsidR="008615BD">
        <w:t>5</w:t>
      </w:r>
      <w:r>
        <w:t>0;</w:t>
      </w:r>
    </w:p>
    <w:p w14:paraId="6CF28D77" w14:textId="4D086D7E" w:rsidR="008615BD" w:rsidRDefault="008615BD" w:rsidP="008615BD">
      <w:r>
        <w:t>Milano WS2</w:t>
      </w:r>
      <w:r w:rsidRPr="00570A48">
        <w:t xml:space="preserve"> trasferisce a </w:t>
      </w:r>
      <w:r>
        <w:t>Milano</w:t>
      </w:r>
      <w:r w:rsidRPr="00570A48">
        <w:t xml:space="preserve"> APP il traffico via </w:t>
      </w:r>
      <w:r>
        <w:t>LAGEN</w:t>
      </w:r>
      <w:r w:rsidRPr="00570A48">
        <w:t xml:space="preserve"> autorizzato a FL</w:t>
      </w:r>
      <w:r>
        <w:t>150;</w:t>
      </w:r>
    </w:p>
    <w:p w14:paraId="108227F7" w14:textId="47D5A9A5" w:rsidR="008615BD" w:rsidRDefault="008615BD" w:rsidP="008615BD">
      <w:r>
        <w:t>Milano WS2</w:t>
      </w:r>
      <w:r w:rsidRPr="00570A48">
        <w:t xml:space="preserve"> trasferisce a </w:t>
      </w:r>
      <w:r>
        <w:t>Milano</w:t>
      </w:r>
      <w:r w:rsidRPr="00570A48">
        <w:t xml:space="preserve"> APP il traffico via </w:t>
      </w:r>
      <w:r>
        <w:t>VOG</w:t>
      </w:r>
      <w:r w:rsidRPr="00570A48">
        <w:t xml:space="preserve"> autorizzato a FL</w:t>
      </w:r>
      <w:r>
        <w:t>150;</w:t>
      </w:r>
    </w:p>
    <w:p w14:paraId="5B76C24F" w14:textId="476625CC" w:rsidR="008615BD" w:rsidRDefault="008615BD" w:rsidP="008615BD">
      <w:r>
        <w:t>Milano WS2</w:t>
      </w:r>
      <w:r w:rsidRPr="00570A48">
        <w:t xml:space="preserve"> trasferisce a </w:t>
      </w:r>
      <w:r>
        <w:t>Milano</w:t>
      </w:r>
      <w:r w:rsidRPr="00570A48">
        <w:t xml:space="preserve"> APP il traffico via </w:t>
      </w:r>
      <w:r>
        <w:t>NELAB</w:t>
      </w:r>
      <w:r w:rsidRPr="00570A48">
        <w:t xml:space="preserve"> autorizzato a FL</w:t>
      </w:r>
      <w:r>
        <w:t>150;</w:t>
      </w:r>
    </w:p>
    <w:p w14:paraId="6A5156D0" w14:textId="0299B515" w:rsidR="008615BD" w:rsidRDefault="008615BD" w:rsidP="008615BD">
      <w:r>
        <w:t>Milano WS2</w:t>
      </w:r>
      <w:r w:rsidRPr="00570A48">
        <w:t xml:space="preserve"> trasferisce a </w:t>
      </w:r>
      <w:r>
        <w:t>Milano</w:t>
      </w:r>
      <w:r w:rsidRPr="00570A48">
        <w:t xml:space="preserve"> APP il traffico via </w:t>
      </w:r>
      <w:r>
        <w:t>SIRLO</w:t>
      </w:r>
      <w:r w:rsidRPr="00570A48">
        <w:t xml:space="preserve"> autorizzato a FL</w:t>
      </w:r>
      <w:r>
        <w:t>150;</w:t>
      </w:r>
    </w:p>
    <w:p w14:paraId="2B44CC38" w14:textId="718C42AE" w:rsidR="008615BD" w:rsidRDefault="008615BD" w:rsidP="008615BD">
      <w:r>
        <w:t>Milano WS2</w:t>
      </w:r>
      <w:r w:rsidRPr="00570A48">
        <w:t xml:space="preserve"> trasferisce a </w:t>
      </w:r>
      <w:r>
        <w:t>Milano</w:t>
      </w:r>
      <w:r w:rsidRPr="00570A48">
        <w:t xml:space="preserve"> APP il traffico via </w:t>
      </w:r>
      <w:r>
        <w:t>VEROB</w:t>
      </w:r>
      <w:r w:rsidRPr="00570A48">
        <w:t xml:space="preserve"> autorizzato a FL</w:t>
      </w:r>
      <w:r>
        <w:t>150;</w:t>
      </w:r>
    </w:p>
    <w:p w14:paraId="1323D0C5" w14:textId="533B6223" w:rsidR="008615BD" w:rsidRDefault="008615BD" w:rsidP="008615BD">
      <w:r>
        <w:t>Milano WS2</w:t>
      </w:r>
      <w:r w:rsidRPr="00570A48">
        <w:t xml:space="preserve"> trasferisce a </w:t>
      </w:r>
      <w:r>
        <w:t>Milano</w:t>
      </w:r>
      <w:r w:rsidRPr="00570A48">
        <w:t xml:space="preserve"> APP il traffico via </w:t>
      </w:r>
      <w:r>
        <w:t>KUMIN</w:t>
      </w:r>
      <w:r w:rsidRPr="00570A48">
        <w:t xml:space="preserve"> autorizzato a </w:t>
      </w:r>
      <w:r>
        <w:t>FL150.</w:t>
      </w:r>
    </w:p>
    <w:p w14:paraId="2AFD4539" w14:textId="1B1C2AF1" w:rsidR="008615BD" w:rsidRDefault="008615BD" w:rsidP="008615BD">
      <w:r>
        <w:t>Milano WS2</w:t>
      </w:r>
      <w:r w:rsidRPr="00570A48">
        <w:t xml:space="preserve"> trasferisce a </w:t>
      </w:r>
      <w:r>
        <w:t>Milano</w:t>
      </w:r>
      <w:r w:rsidRPr="00570A48">
        <w:t xml:space="preserve"> APP il traffico via </w:t>
      </w:r>
      <w:r>
        <w:t>ITCAP</w:t>
      </w:r>
      <w:r w:rsidRPr="00570A48">
        <w:t xml:space="preserve"> autorizzato a </w:t>
      </w:r>
      <w:r>
        <w:t>FL150.</w:t>
      </w:r>
    </w:p>
    <w:p w14:paraId="04FA938A" w14:textId="77777777" w:rsidR="008615BD" w:rsidRDefault="008615BD" w:rsidP="008615BD"/>
    <w:p w14:paraId="6024DF80" w14:textId="77777777" w:rsidR="008615BD" w:rsidRDefault="008615BD" w:rsidP="008615BD">
      <w:pPr>
        <w:pStyle w:val="Titolo2"/>
      </w:pPr>
      <w:bookmarkStart w:id="49" w:name="_Toc229779730"/>
      <w:r>
        <w:t>vLoA Milano APP - Milano ACC (Settore WN0)</w:t>
      </w:r>
      <w:bookmarkEnd w:id="49"/>
    </w:p>
    <w:p w14:paraId="4B8F68AD" w14:textId="1AD451BF" w:rsidR="008615BD" w:rsidRDefault="008615BD" w:rsidP="008615BD">
      <w:r>
        <w:t>Milano APP</w:t>
      </w:r>
      <w:r w:rsidRPr="00570A48">
        <w:t xml:space="preserve"> trasferisce a </w:t>
      </w:r>
      <w:r>
        <w:t>Milano WS2</w:t>
      </w:r>
      <w:r w:rsidRPr="00570A48">
        <w:t xml:space="preserve"> il traffico via </w:t>
      </w:r>
      <w:r>
        <w:t>EGHIN</w:t>
      </w:r>
      <w:r w:rsidRPr="00570A48">
        <w:t xml:space="preserve"> autorizzato a </w:t>
      </w:r>
      <w:r>
        <w:t>FL140;</w:t>
      </w:r>
    </w:p>
    <w:p w14:paraId="57AF9AAD" w14:textId="0097713D" w:rsidR="008615BD" w:rsidRDefault="008615BD" w:rsidP="008615BD">
      <w:r>
        <w:t>Milano APP</w:t>
      </w:r>
      <w:r w:rsidRPr="00570A48">
        <w:t xml:space="preserve"> trasferisce a </w:t>
      </w:r>
      <w:r>
        <w:t>Milano WS2</w:t>
      </w:r>
      <w:r w:rsidRPr="00570A48">
        <w:t xml:space="preserve"> il traffico via </w:t>
      </w:r>
      <w:r>
        <w:t>LAGEN</w:t>
      </w:r>
      <w:r w:rsidRPr="00570A48">
        <w:t xml:space="preserve"> autorizzato a </w:t>
      </w:r>
      <w:r>
        <w:t>FL140;</w:t>
      </w:r>
    </w:p>
    <w:p w14:paraId="06CDBE63" w14:textId="7AEFEBD7" w:rsidR="008615BD" w:rsidRDefault="008615BD" w:rsidP="008615BD">
      <w:r>
        <w:t>Milano APP</w:t>
      </w:r>
      <w:r w:rsidRPr="00570A48">
        <w:t xml:space="preserve"> trasferisce a </w:t>
      </w:r>
      <w:r>
        <w:t>Milano WS2</w:t>
      </w:r>
      <w:r w:rsidRPr="00570A48">
        <w:t xml:space="preserve"> il traffico via </w:t>
      </w:r>
      <w:r>
        <w:t>VOG</w:t>
      </w:r>
      <w:r w:rsidRPr="00570A48">
        <w:t xml:space="preserve"> autorizzato a </w:t>
      </w:r>
      <w:r>
        <w:t>FL140;</w:t>
      </w:r>
    </w:p>
    <w:p w14:paraId="1E0D7FC8" w14:textId="7FB694B1" w:rsidR="008615BD" w:rsidRDefault="008615BD" w:rsidP="008615BD">
      <w:r>
        <w:t>Milano APP</w:t>
      </w:r>
      <w:r w:rsidRPr="00570A48">
        <w:t xml:space="preserve"> trasferisce a </w:t>
      </w:r>
      <w:r>
        <w:t>Milano WS2</w:t>
      </w:r>
      <w:r w:rsidRPr="00570A48">
        <w:t xml:space="preserve"> il traffico via </w:t>
      </w:r>
      <w:r>
        <w:t>NELAB</w:t>
      </w:r>
      <w:r w:rsidRPr="00570A48">
        <w:t xml:space="preserve"> autorizzato a </w:t>
      </w:r>
      <w:r>
        <w:t>FL140;</w:t>
      </w:r>
    </w:p>
    <w:p w14:paraId="06EBEEC1" w14:textId="56DC044D" w:rsidR="008615BD" w:rsidRDefault="008615BD" w:rsidP="008615BD">
      <w:r>
        <w:t>Milano APP</w:t>
      </w:r>
      <w:r w:rsidRPr="00570A48">
        <w:t xml:space="preserve"> trasferisce a </w:t>
      </w:r>
      <w:r>
        <w:t>Milano WS2</w:t>
      </w:r>
      <w:r w:rsidRPr="00570A48">
        <w:t xml:space="preserve"> il traffico via </w:t>
      </w:r>
      <w:r>
        <w:t>SIRLO</w:t>
      </w:r>
      <w:r w:rsidRPr="00570A48">
        <w:t xml:space="preserve"> autorizzato a </w:t>
      </w:r>
      <w:r>
        <w:t>FL140;</w:t>
      </w:r>
    </w:p>
    <w:p w14:paraId="24332673" w14:textId="567B6397" w:rsidR="008615BD" w:rsidRDefault="008615BD" w:rsidP="008615BD">
      <w:r>
        <w:t>Milano APP</w:t>
      </w:r>
      <w:r w:rsidRPr="00570A48">
        <w:t xml:space="preserve"> trasferisce a </w:t>
      </w:r>
      <w:r>
        <w:t>Milano WS2</w:t>
      </w:r>
      <w:r w:rsidRPr="00570A48">
        <w:t xml:space="preserve"> il traffico via </w:t>
      </w:r>
      <w:r>
        <w:t>VEROB</w:t>
      </w:r>
      <w:r w:rsidRPr="00570A48">
        <w:t xml:space="preserve"> autorizzato a </w:t>
      </w:r>
      <w:r>
        <w:t>FL140;</w:t>
      </w:r>
    </w:p>
    <w:p w14:paraId="5956D66E" w14:textId="06A7C679" w:rsidR="008615BD" w:rsidRDefault="008615BD" w:rsidP="008615BD">
      <w:r>
        <w:t>Milano APP</w:t>
      </w:r>
      <w:r w:rsidRPr="00570A48">
        <w:t xml:space="preserve"> trasferisce a </w:t>
      </w:r>
      <w:r>
        <w:t>Milano WS2</w:t>
      </w:r>
      <w:r w:rsidRPr="00570A48">
        <w:t xml:space="preserve"> il traffico via </w:t>
      </w:r>
      <w:r>
        <w:t>KUMIN</w:t>
      </w:r>
      <w:r w:rsidRPr="00570A48">
        <w:t xml:space="preserve"> autorizzato a </w:t>
      </w:r>
      <w:r>
        <w:t>FL140</w:t>
      </w:r>
      <w:r w:rsidR="00B6569A">
        <w:t>;</w:t>
      </w:r>
    </w:p>
    <w:p w14:paraId="57282709" w14:textId="14FE0B3F" w:rsidR="00B6569A" w:rsidRDefault="00B6569A" w:rsidP="008615BD">
      <w:r>
        <w:t>Milano APP</w:t>
      </w:r>
      <w:r w:rsidRPr="00570A48">
        <w:t xml:space="preserve"> trasferisce a </w:t>
      </w:r>
      <w:r>
        <w:t xml:space="preserve">Milano </w:t>
      </w:r>
      <w:r w:rsidR="004A7EBD">
        <w:t>ANE/</w:t>
      </w:r>
      <w:r>
        <w:t>WS2</w:t>
      </w:r>
      <w:r w:rsidRPr="00570A48">
        <w:t xml:space="preserve"> il traffico via </w:t>
      </w:r>
      <w:r>
        <w:t>MMP</w:t>
      </w:r>
      <w:r w:rsidRPr="00570A48">
        <w:t xml:space="preserve"> autorizzato a </w:t>
      </w:r>
      <w:r>
        <w:t>FL140;</w:t>
      </w:r>
    </w:p>
    <w:p w14:paraId="2D6DDD64" w14:textId="3000CAB6" w:rsidR="00B6569A" w:rsidRDefault="00B6569A" w:rsidP="00B6569A">
      <w:r>
        <w:t>Milano APP</w:t>
      </w:r>
      <w:r w:rsidRPr="00570A48">
        <w:t xml:space="preserve"> trasferisce a </w:t>
      </w:r>
      <w:r>
        <w:t>Milano WS2</w:t>
      </w:r>
      <w:r w:rsidRPr="00570A48">
        <w:t xml:space="preserve"> il traffico via </w:t>
      </w:r>
      <w:r>
        <w:t>IXUSA</w:t>
      </w:r>
      <w:r w:rsidRPr="00570A48">
        <w:t xml:space="preserve"> autorizzato a </w:t>
      </w:r>
      <w:r>
        <w:t>FL140;</w:t>
      </w:r>
    </w:p>
    <w:p w14:paraId="196F7FB5" w14:textId="59202A87" w:rsidR="00B6569A" w:rsidRDefault="00B6569A" w:rsidP="00B6569A">
      <w:r>
        <w:t>Milano APP</w:t>
      </w:r>
      <w:r w:rsidRPr="00570A48">
        <w:t xml:space="preserve"> trasferisce a </w:t>
      </w:r>
      <w:r>
        <w:t>Milano WS2</w:t>
      </w:r>
      <w:r w:rsidRPr="00570A48">
        <w:t xml:space="preserve"> il traffico via </w:t>
      </w:r>
      <w:r>
        <w:t>KUKEV</w:t>
      </w:r>
      <w:r w:rsidRPr="00570A48">
        <w:t xml:space="preserve"> autorizzato a </w:t>
      </w:r>
      <w:r>
        <w:t>FL140</w:t>
      </w:r>
      <w:r w:rsidR="004A7EBD">
        <w:t>;</w:t>
      </w:r>
    </w:p>
    <w:p w14:paraId="29773760" w14:textId="3F65DECB" w:rsidR="004A7EBD" w:rsidRDefault="004A7EBD" w:rsidP="004A7EBD">
      <w:r>
        <w:t>Milano APP</w:t>
      </w:r>
      <w:r w:rsidRPr="00570A48">
        <w:t xml:space="preserve"> trasferisce a </w:t>
      </w:r>
      <w:r>
        <w:t>Milano ANE/WS2</w:t>
      </w:r>
      <w:r w:rsidRPr="00570A48">
        <w:t xml:space="preserve"> il traffico via </w:t>
      </w:r>
      <w:r>
        <w:t>ASTIG</w:t>
      </w:r>
      <w:r w:rsidRPr="00570A48">
        <w:t xml:space="preserve"> autorizzato a </w:t>
      </w:r>
      <w:r>
        <w:t>FL140;</w:t>
      </w:r>
    </w:p>
    <w:p w14:paraId="5ED4F593" w14:textId="77777777" w:rsidR="004A7EBD" w:rsidRDefault="004A7EBD" w:rsidP="00B6569A"/>
    <w:p w14:paraId="29BD655E" w14:textId="77777777" w:rsidR="00B6569A" w:rsidRDefault="00B6569A" w:rsidP="00B6569A"/>
    <w:p w14:paraId="5D6E33AB" w14:textId="14464BAA" w:rsidR="00712EF2" w:rsidRDefault="00847044" w:rsidP="00712EF2">
      <w:pPr>
        <w:pStyle w:val="Titolo2"/>
      </w:pPr>
      <w:bookmarkStart w:id="50" w:name="_Toc229779731"/>
      <w:r>
        <w:lastRenderedPageBreak/>
        <w:t xml:space="preserve">vLoA </w:t>
      </w:r>
      <w:r w:rsidR="004A7EBD">
        <w:t>Mil</w:t>
      </w:r>
      <w:r w:rsidR="00637BA3">
        <w:t>ano</w:t>
      </w:r>
      <w:r>
        <w:t xml:space="preserve"> ACC</w:t>
      </w:r>
      <w:r w:rsidR="004A7EBD">
        <w:t xml:space="preserve"> - Milano APP (Settore WS0)</w:t>
      </w:r>
      <w:bookmarkEnd w:id="50"/>
    </w:p>
    <w:p w14:paraId="18308DD4" w14:textId="4A699AAF" w:rsidR="004A7EBD" w:rsidRDefault="004A7EBD" w:rsidP="004A7EBD">
      <w:r>
        <w:t>Milano WS2</w:t>
      </w:r>
      <w:r w:rsidRPr="00570A48">
        <w:t xml:space="preserve"> trasferisce a </w:t>
      </w:r>
      <w:r>
        <w:t>Milano APP</w:t>
      </w:r>
      <w:r w:rsidRPr="00570A48">
        <w:t xml:space="preserve"> il traffico via </w:t>
      </w:r>
      <w:r>
        <w:t>IDONA</w:t>
      </w:r>
      <w:r w:rsidRPr="00570A48">
        <w:t xml:space="preserve"> autorizzato a FL</w:t>
      </w:r>
      <w:r>
        <w:t>150;</w:t>
      </w:r>
    </w:p>
    <w:p w14:paraId="10D6EADA" w14:textId="424BF747" w:rsidR="004A7EBD" w:rsidRDefault="004A7EBD" w:rsidP="004A7EBD">
      <w:r>
        <w:t>Milano WS2</w:t>
      </w:r>
      <w:r w:rsidRPr="00570A48">
        <w:t xml:space="preserve"> trasferisce a </w:t>
      </w:r>
      <w:r>
        <w:t>Milano APP</w:t>
      </w:r>
      <w:r w:rsidRPr="00570A48">
        <w:t xml:space="preserve"> il traffico via </w:t>
      </w:r>
      <w:r>
        <w:t>EGHIN</w:t>
      </w:r>
      <w:r w:rsidRPr="00570A48">
        <w:t xml:space="preserve"> autorizzato a FL</w:t>
      </w:r>
      <w:r>
        <w:t>150;</w:t>
      </w:r>
    </w:p>
    <w:p w14:paraId="0F441D93" w14:textId="4D32A16E" w:rsidR="004A7EBD" w:rsidRDefault="004A7EBD" w:rsidP="004A7EBD">
      <w:r>
        <w:t>Milano WS2</w:t>
      </w:r>
      <w:r w:rsidRPr="00570A48">
        <w:t xml:space="preserve"> trasferisce a </w:t>
      </w:r>
      <w:r>
        <w:t>Milano APP</w:t>
      </w:r>
      <w:r w:rsidRPr="00570A48">
        <w:t xml:space="preserve"> il traffico via </w:t>
      </w:r>
      <w:r>
        <w:t>GOLAS</w:t>
      </w:r>
      <w:r w:rsidRPr="00570A48">
        <w:t xml:space="preserve"> autorizzato a FL</w:t>
      </w:r>
      <w:r>
        <w:t>150;</w:t>
      </w:r>
    </w:p>
    <w:p w14:paraId="044C085E" w14:textId="3A9A5285" w:rsidR="004A7EBD" w:rsidRDefault="004A7EBD" w:rsidP="004A7EBD">
      <w:r>
        <w:t>Milano WS2</w:t>
      </w:r>
      <w:r w:rsidRPr="00570A48">
        <w:t xml:space="preserve"> trasferisce a </w:t>
      </w:r>
      <w:r>
        <w:t>Milano APP</w:t>
      </w:r>
      <w:r w:rsidRPr="00570A48">
        <w:t xml:space="preserve"> il traffico via </w:t>
      </w:r>
      <w:r>
        <w:t>IXITO</w:t>
      </w:r>
      <w:r w:rsidRPr="00570A48">
        <w:t xml:space="preserve"> autorizzato a FL</w:t>
      </w:r>
      <w:r>
        <w:t>150;</w:t>
      </w:r>
    </w:p>
    <w:p w14:paraId="62494E53" w14:textId="1F73B912" w:rsidR="004A7EBD" w:rsidRDefault="004A7EBD" w:rsidP="004A7EBD">
      <w:r>
        <w:t>Milano WS2</w:t>
      </w:r>
      <w:r w:rsidRPr="00570A48">
        <w:t xml:space="preserve"> trasferisce a </w:t>
      </w:r>
      <w:r>
        <w:t>Milano APP</w:t>
      </w:r>
      <w:r w:rsidRPr="00570A48">
        <w:t xml:space="preserve"> il traffico via </w:t>
      </w:r>
      <w:r>
        <w:t>KALMO</w:t>
      </w:r>
      <w:r w:rsidRPr="00570A48">
        <w:t xml:space="preserve"> autorizzato a FL</w:t>
      </w:r>
      <w:r>
        <w:t>150;</w:t>
      </w:r>
    </w:p>
    <w:p w14:paraId="34269937" w14:textId="26895A70" w:rsidR="004A7EBD" w:rsidRDefault="004A7EBD" w:rsidP="004A7EBD">
      <w:r>
        <w:t>Milano WS2</w:t>
      </w:r>
      <w:r w:rsidRPr="00570A48">
        <w:t xml:space="preserve"> trasferisce a </w:t>
      </w:r>
      <w:r>
        <w:t>Milano APP</w:t>
      </w:r>
      <w:r w:rsidRPr="00570A48">
        <w:t xml:space="preserve"> il traffico via </w:t>
      </w:r>
      <w:r>
        <w:t>MONEB</w:t>
      </w:r>
      <w:r w:rsidRPr="00570A48">
        <w:t xml:space="preserve"> autorizzato a FL</w:t>
      </w:r>
      <w:r>
        <w:t>150;</w:t>
      </w:r>
    </w:p>
    <w:p w14:paraId="534D0245" w14:textId="6EA107F2" w:rsidR="004A7EBD" w:rsidRDefault="004A7EBD" w:rsidP="004A7EBD">
      <w:r>
        <w:t>Milano WS2</w:t>
      </w:r>
      <w:r w:rsidRPr="00570A48">
        <w:t xml:space="preserve"> trasferisce a </w:t>
      </w:r>
      <w:r>
        <w:t>Milano APP</w:t>
      </w:r>
      <w:r w:rsidRPr="00570A48">
        <w:t xml:space="preserve"> il traffico via </w:t>
      </w:r>
      <w:r>
        <w:t>RUCFO</w:t>
      </w:r>
      <w:r w:rsidRPr="00570A48">
        <w:t xml:space="preserve"> autorizzato a FL</w:t>
      </w:r>
      <w:r>
        <w:t>150;</w:t>
      </w:r>
    </w:p>
    <w:p w14:paraId="4846CEAE" w14:textId="376D94EF" w:rsidR="004A7EBD" w:rsidRDefault="004A7EBD" w:rsidP="004A7EBD">
      <w:r>
        <w:t>Milano WS2</w:t>
      </w:r>
      <w:r w:rsidRPr="00570A48">
        <w:t xml:space="preserve"> trasferisce a </w:t>
      </w:r>
      <w:r>
        <w:t>Milano APP</w:t>
      </w:r>
      <w:r w:rsidRPr="00570A48">
        <w:t xml:space="preserve"> il traffico via </w:t>
      </w:r>
      <w:r>
        <w:t>TESTO</w:t>
      </w:r>
      <w:r w:rsidRPr="00570A48">
        <w:t xml:space="preserve"> autorizzato a FL</w:t>
      </w:r>
      <w:r>
        <w:t>150;</w:t>
      </w:r>
    </w:p>
    <w:p w14:paraId="07535EBC" w14:textId="68AE0352" w:rsidR="004A7EBD" w:rsidRDefault="004A7EBD" w:rsidP="004A7EBD">
      <w:r>
        <w:t>Milano WS2</w:t>
      </w:r>
      <w:r w:rsidRPr="00570A48">
        <w:t xml:space="preserve"> trasferisce a </w:t>
      </w:r>
      <w:r>
        <w:t>Milano APP</w:t>
      </w:r>
      <w:r w:rsidRPr="00570A48">
        <w:t xml:space="preserve"> il traffico via </w:t>
      </w:r>
      <w:r>
        <w:t>UNITA</w:t>
      </w:r>
      <w:r w:rsidRPr="00570A48">
        <w:t xml:space="preserve"> autorizzato a FL</w:t>
      </w:r>
      <w:r>
        <w:t>150;</w:t>
      </w:r>
    </w:p>
    <w:p w14:paraId="2E9A05BB" w14:textId="13E4FF41" w:rsidR="004A7EBD" w:rsidRDefault="004A7EBD" w:rsidP="004A7EBD">
      <w:r>
        <w:t>Milano WS2</w:t>
      </w:r>
      <w:r w:rsidRPr="00570A48">
        <w:t xml:space="preserve"> trasferisce a </w:t>
      </w:r>
      <w:r>
        <w:t>Milano APP</w:t>
      </w:r>
      <w:r w:rsidRPr="00570A48">
        <w:t xml:space="preserve"> il traffico via </w:t>
      </w:r>
      <w:r>
        <w:t>ITCAP</w:t>
      </w:r>
      <w:r w:rsidRPr="00570A48">
        <w:t xml:space="preserve"> autorizzato a FL</w:t>
      </w:r>
      <w:r>
        <w:t>150;</w:t>
      </w:r>
    </w:p>
    <w:p w14:paraId="5E1E4B77" w14:textId="77777777" w:rsidR="004A122E" w:rsidRDefault="004A122E" w:rsidP="004A7EBD"/>
    <w:p w14:paraId="5F829DA5" w14:textId="77777777" w:rsidR="004A122E" w:rsidRDefault="004A122E" w:rsidP="004A7EBD"/>
    <w:p w14:paraId="42359474" w14:textId="77777777" w:rsidR="004A122E" w:rsidRDefault="004A122E" w:rsidP="004A7EBD"/>
    <w:p w14:paraId="45274B20" w14:textId="77777777" w:rsidR="004A122E" w:rsidRDefault="004A122E" w:rsidP="004A7EBD"/>
    <w:p w14:paraId="14377F63" w14:textId="77777777" w:rsidR="004A122E" w:rsidRDefault="004A122E" w:rsidP="004A7EBD"/>
    <w:p w14:paraId="047926DB" w14:textId="77777777" w:rsidR="004A122E" w:rsidRDefault="004A122E" w:rsidP="004A7EBD"/>
    <w:p w14:paraId="62194223" w14:textId="77777777" w:rsidR="004A122E" w:rsidRDefault="004A122E" w:rsidP="004A7EBD"/>
    <w:p w14:paraId="4878B557" w14:textId="77777777" w:rsidR="004A122E" w:rsidRDefault="004A122E" w:rsidP="004A7EBD"/>
    <w:p w14:paraId="5005091E" w14:textId="77777777" w:rsidR="004A122E" w:rsidRDefault="004A122E" w:rsidP="004A7EBD"/>
    <w:p w14:paraId="3E9C35A9" w14:textId="77777777" w:rsidR="004A122E" w:rsidRDefault="004A122E" w:rsidP="004A7EBD"/>
    <w:p w14:paraId="095D1A0B" w14:textId="77777777" w:rsidR="004A122E" w:rsidRDefault="004A122E" w:rsidP="004A7EBD"/>
    <w:p w14:paraId="794109EE" w14:textId="64A7AE3C" w:rsidR="00901250" w:rsidRDefault="00901250" w:rsidP="00901250">
      <w:pPr>
        <w:pStyle w:val="Titolo1"/>
      </w:pPr>
      <w:bookmarkStart w:id="51" w:name="_Toc229779732"/>
      <w:r>
        <w:lastRenderedPageBreak/>
        <w:t>Appendice 1: Tabelle riassuntive vLoA</w:t>
      </w:r>
      <w:bookmarkEnd w:id="51"/>
    </w:p>
    <w:p w14:paraId="3DA8F151" w14:textId="06EF204D" w:rsidR="00901250" w:rsidRPr="00901250" w:rsidRDefault="00901250" w:rsidP="00901250">
      <w:pPr>
        <w:pStyle w:val="Titolo2"/>
      </w:pPr>
      <w:bookmarkStart w:id="52" w:name="_Toc229779733"/>
      <w:r>
        <w:t>A</w:t>
      </w:r>
      <w:r w:rsidR="006464D1">
        <w:t>rrivi</w:t>
      </w:r>
      <w:r w:rsidR="004A7EBD">
        <w:t xml:space="preserve"> (Settore WN0)</w:t>
      </w:r>
      <w:bookmarkEnd w:id="52"/>
    </w:p>
    <w:tbl>
      <w:tblPr>
        <w:tblStyle w:val="TabellaIVAO"/>
        <w:tblW w:w="6548" w:type="dxa"/>
        <w:tblLook w:val="04A0" w:firstRow="1" w:lastRow="0" w:firstColumn="1" w:lastColumn="0" w:noHBand="0" w:noVBand="1"/>
      </w:tblPr>
      <w:tblGrid>
        <w:gridCol w:w="1028"/>
        <w:gridCol w:w="2341"/>
        <w:gridCol w:w="3179"/>
      </w:tblGrid>
      <w:tr w:rsidR="00392774" w14:paraId="2A127336" w14:textId="3634D356" w:rsidTr="00392774">
        <w:trPr>
          <w:cnfStyle w:val="100000000000" w:firstRow="1" w:lastRow="0" w:firstColumn="0" w:lastColumn="0" w:oddVBand="0" w:evenVBand="0" w:oddHBand="0" w:evenHBand="0" w:firstRowFirstColumn="0" w:firstRowLastColumn="0" w:lastRowFirstColumn="0" w:lastRowLastColumn="0"/>
        </w:trPr>
        <w:tc>
          <w:tcPr>
            <w:tcW w:w="1028" w:type="dxa"/>
          </w:tcPr>
          <w:p w14:paraId="62469E6F" w14:textId="14EB5C63" w:rsidR="00392774" w:rsidRDefault="00392774" w:rsidP="00CF69E2">
            <w:pPr>
              <w:pStyle w:val="CentratoNormaleIVAO"/>
            </w:pPr>
          </w:p>
        </w:tc>
        <w:tc>
          <w:tcPr>
            <w:tcW w:w="2341" w:type="dxa"/>
          </w:tcPr>
          <w:p w14:paraId="27538968" w14:textId="7FC6647D" w:rsidR="00392774" w:rsidRDefault="00392774" w:rsidP="00CF69E2">
            <w:pPr>
              <w:pStyle w:val="CentratoNormaleIVAO"/>
            </w:pPr>
            <w:r>
              <w:t>LIMJ</w:t>
            </w:r>
          </w:p>
        </w:tc>
        <w:tc>
          <w:tcPr>
            <w:tcW w:w="3179" w:type="dxa"/>
          </w:tcPr>
          <w:p w14:paraId="4A38FF63" w14:textId="04C4AD50" w:rsidR="00392774" w:rsidRDefault="00392774" w:rsidP="00CF69E2">
            <w:pPr>
              <w:pStyle w:val="CentratoNormaleIVAO"/>
            </w:pPr>
            <w:r>
              <w:t>LIM</w:t>
            </w:r>
            <w:r w:rsidR="004A7EBD">
              <w:t>z</w:t>
            </w:r>
          </w:p>
        </w:tc>
      </w:tr>
      <w:tr w:rsidR="00392774" w14:paraId="4185F61F" w14:textId="77777777" w:rsidTr="000D25E8">
        <w:trPr>
          <w:cnfStyle w:val="000000100000" w:firstRow="0" w:lastRow="0" w:firstColumn="0" w:lastColumn="0" w:oddVBand="0" w:evenVBand="0" w:oddHBand="1" w:evenHBand="0" w:firstRowFirstColumn="0" w:firstRowLastColumn="0" w:lastRowFirstColumn="0" w:lastRowLastColumn="0"/>
        </w:trPr>
        <w:tc>
          <w:tcPr>
            <w:tcW w:w="1028" w:type="dxa"/>
          </w:tcPr>
          <w:p w14:paraId="3F4C933C" w14:textId="1ACE3E02" w:rsidR="00392774" w:rsidRPr="00FF327B" w:rsidRDefault="004A7EBD" w:rsidP="00392774">
            <w:pPr>
              <w:pStyle w:val="CentratoNormaleIVAO"/>
              <w:spacing w:before="96" w:after="96"/>
            </w:pPr>
            <w:r>
              <w:t>NELAB</w:t>
            </w:r>
          </w:p>
        </w:tc>
        <w:tc>
          <w:tcPr>
            <w:tcW w:w="2341" w:type="dxa"/>
            <w:vAlign w:val="center"/>
          </w:tcPr>
          <w:p w14:paraId="77B930D9" w14:textId="029A0A89" w:rsidR="00392774" w:rsidRDefault="004A7EBD" w:rsidP="00392774">
            <w:pPr>
              <w:pStyle w:val="CentratoNormaleIVAO"/>
              <w:spacing w:before="96" w:after="96"/>
            </w:pPr>
            <w:r>
              <w:t>FL150</w:t>
            </w:r>
          </w:p>
        </w:tc>
        <w:tc>
          <w:tcPr>
            <w:tcW w:w="3179" w:type="dxa"/>
          </w:tcPr>
          <w:p w14:paraId="1693DCAF" w14:textId="43706881" w:rsidR="00392774" w:rsidRPr="00392774" w:rsidRDefault="004A7EBD" w:rsidP="00392774">
            <w:pPr>
              <w:pStyle w:val="CentratoNormaleIVAO"/>
              <w:spacing w:before="96" w:after="96"/>
            </w:pPr>
            <w:r>
              <w:t>F</w:t>
            </w:r>
            <w:r w:rsidRPr="004A7EBD">
              <w:t>L150</w:t>
            </w:r>
          </w:p>
        </w:tc>
      </w:tr>
      <w:tr w:rsidR="00392774" w14:paraId="208E5588" w14:textId="1899326E" w:rsidTr="000D25E8">
        <w:trPr>
          <w:cnfStyle w:val="000000010000" w:firstRow="0" w:lastRow="0" w:firstColumn="0" w:lastColumn="0" w:oddVBand="0" w:evenVBand="0" w:oddHBand="0" w:evenHBand="1" w:firstRowFirstColumn="0" w:firstRowLastColumn="0" w:lastRowFirstColumn="0" w:lastRowLastColumn="0"/>
        </w:trPr>
        <w:tc>
          <w:tcPr>
            <w:tcW w:w="1028" w:type="dxa"/>
          </w:tcPr>
          <w:p w14:paraId="34F9106A" w14:textId="433C1D6F" w:rsidR="00392774" w:rsidRPr="00392774" w:rsidRDefault="004A7EBD" w:rsidP="00392774">
            <w:pPr>
              <w:pStyle w:val="CentratoNormaleIVAO"/>
              <w:spacing w:before="96" w:after="96"/>
            </w:pPr>
            <w:r>
              <w:t>SIRLO</w:t>
            </w:r>
          </w:p>
        </w:tc>
        <w:tc>
          <w:tcPr>
            <w:tcW w:w="2341" w:type="dxa"/>
            <w:vAlign w:val="center"/>
          </w:tcPr>
          <w:p w14:paraId="5689957E" w14:textId="1F5A403C" w:rsidR="00392774" w:rsidRPr="00392774" w:rsidRDefault="004A7EBD" w:rsidP="00392774">
            <w:pPr>
              <w:pStyle w:val="CentratoNormaleIVAO"/>
              <w:spacing w:before="96" w:after="96"/>
            </w:pPr>
            <w:r>
              <w:t>FL150</w:t>
            </w:r>
          </w:p>
        </w:tc>
        <w:tc>
          <w:tcPr>
            <w:tcW w:w="3179" w:type="dxa"/>
          </w:tcPr>
          <w:p w14:paraId="51F782E8" w14:textId="3584054D" w:rsidR="00392774" w:rsidRDefault="004A7EBD" w:rsidP="00392774">
            <w:pPr>
              <w:pStyle w:val="CentratoNormaleIVAO"/>
              <w:spacing w:before="96" w:after="96"/>
            </w:pPr>
            <w:r>
              <w:t>//</w:t>
            </w:r>
          </w:p>
        </w:tc>
      </w:tr>
      <w:tr w:rsidR="00392774" w14:paraId="6F68CAF0" w14:textId="049C8A42" w:rsidTr="00392774">
        <w:trPr>
          <w:cnfStyle w:val="000000100000" w:firstRow="0" w:lastRow="0" w:firstColumn="0" w:lastColumn="0" w:oddVBand="0" w:evenVBand="0" w:oddHBand="1" w:evenHBand="0" w:firstRowFirstColumn="0" w:firstRowLastColumn="0" w:lastRowFirstColumn="0" w:lastRowLastColumn="0"/>
        </w:trPr>
        <w:tc>
          <w:tcPr>
            <w:tcW w:w="1028" w:type="dxa"/>
          </w:tcPr>
          <w:p w14:paraId="6A06665D" w14:textId="2949985B" w:rsidR="00392774" w:rsidRPr="00392774" w:rsidRDefault="004A7EBD" w:rsidP="00392774">
            <w:pPr>
              <w:pStyle w:val="CentratoNormaleIVAO"/>
              <w:spacing w:after="96"/>
            </w:pPr>
            <w:r>
              <w:t>VOG</w:t>
            </w:r>
          </w:p>
        </w:tc>
        <w:tc>
          <w:tcPr>
            <w:tcW w:w="2341" w:type="dxa"/>
          </w:tcPr>
          <w:p w14:paraId="28F3983C" w14:textId="1C72A5C4" w:rsidR="00392774" w:rsidRPr="00392774" w:rsidRDefault="004A7EBD" w:rsidP="00392774">
            <w:pPr>
              <w:pStyle w:val="CentratoNormaleIVAO"/>
              <w:spacing w:after="96"/>
            </w:pPr>
            <w:r>
              <w:t>FL150</w:t>
            </w:r>
          </w:p>
        </w:tc>
        <w:tc>
          <w:tcPr>
            <w:tcW w:w="3179" w:type="dxa"/>
          </w:tcPr>
          <w:p w14:paraId="1291DC1F" w14:textId="2B6FED96" w:rsidR="00392774" w:rsidRDefault="004A7EBD" w:rsidP="00392774">
            <w:pPr>
              <w:pStyle w:val="CentratoNormaleIVAO"/>
              <w:spacing w:after="96"/>
            </w:pPr>
            <w:r>
              <w:t>F</w:t>
            </w:r>
            <w:r w:rsidRPr="004A7EBD">
              <w:t>L150</w:t>
            </w:r>
          </w:p>
        </w:tc>
      </w:tr>
      <w:tr w:rsidR="004A7EBD" w14:paraId="309BD34D" w14:textId="22F7D0CE" w:rsidTr="00392774">
        <w:trPr>
          <w:cnfStyle w:val="000000010000" w:firstRow="0" w:lastRow="0" w:firstColumn="0" w:lastColumn="0" w:oddVBand="0" w:evenVBand="0" w:oddHBand="0" w:evenHBand="1" w:firstRowFirstColumn="0" w:firstRowLastColumn="0" w:lastRowFirstColumn="0" w:lastRowLastColumn="0"/>
        </w:trPr>
        <w:tc>
          <w:tcPr>
            <w:tcW w:w="1028" w:type="dxa"/>
          </w:tcPr>
          <w:p w14:paraId="223E3DE5" w14:textId="0E0B7C18" w:rsidR="004A7EBD" w:rsidRPr="004A7EBD" w:rsidRDefault="004A7EBD" w:rsidP="004A7EBD">
            <w:pPr>
              <w:pStyle w:val="CentratoNormaleIVAO"/>
              <w:spacing w:before="96" w:after="96"/>
            </w:pPr>
            <w:r>
              <w:t>I</w:t>
            </w:r>
            <w:r w:rsidRPr="004A7EBD">
              <w:t>TCAP</w:t>
            </w:r>
          </w:p>
        </w:tc>
        <w:tc>
          <w:tcPr>
            <w:tcW w:w="2341" w:type="dxa"/>
          </w:tcPr>
          <w:p w14:paraId="492242F7" w14:textId="11290DDF" w:rsidR="004A7EBD" w:rsidRPr="004A7EBD" w:rsidRDefault="004A7EBD" w:rsidP="004A7EBD">
            <w:pPr>
              <w:pStyle w:val="CentratoNormaleIVAO"/>
              <w:spacing w:before="96" w:after="96"/>
            </w:pPr>
            <w:r w:rsidRPr="00E62D1B">
              <w:t>F</w:t>
            </w:r>
            <w:r w:rsidRPr="004A7EBD">
              <w:t>L150</w:t>
            </w:r>
          </w:p>
        </w:tc>
        <w:tc>
          <w:tcPr>
            <w:tcW w:w="3179" w:type="dxa"/>
          </w:tcPr>
          <w:p w14:paraId="48D93E00" w14:textId="6200B437" w:rsidR="004A7EBD" w:rsidRDefault="004A7EBD" w:rsidP="004A7EBD">
            <w:pPr>
              <w:pStyle w:val="CentratoNormaleIVAO"/>
              <w:spacing w:before="96" w:after="96"/>
            </w:pPr>
            <w:r>
              <w:t>F</w:t>
            </w:r>
            <w:r w:rsidRPr="004A7EBD">
              <w:t>L150</w:t>
            </w:r>
          </w:p>
        </w:tc>
      </w:tr>
      <w:tr w:rsidR="004A7EBD" w14:paraId="5C42C041" w14:textId="2BFB4123" w:rsidTr="00392774">
        <w:trPr>
          <w:cnfStyle w:val="000000100000" w:firstRow="0" w:lastRow="0" w:firstColumn="0" w:lastColumn="0" w:oddVBand="0" w:evenVBand="0" w:oddHBand="1" w:evenHBand="0" w:firstRowFirstColumn="0" w:firstRowLastColumn="0" w:lastRowFirstColumn="0" w:lastRowLastColumn="0"/>
        </w:trPr>
        <w:tc>
          <w:tcPr>
            <w:tcW w:w="1028" w:type="dxa"/>
          </w:tcPr>
          <w:p w14:paraId="51FF68EF" w14:textId="33FEF821" w:rsidR="004A7EBD" w:rsidRPr="004A7EBD" w:rsidRDefault="004A7EBD" w:rsidP="004A7EBD">
            <w:pPr>
              <w:pStyle w:val="CentratoNormaleIVAO"/>
              <w:spacing w:after="96"/>
            </w:pPr>
            <w:r>
              <w:t>L</w:t>
            </w:r>
            <w:r w:rsidRPr="004A7EBD">
              <w:t>AGEN</w:t>
            </w:r>
          </w:p>
        </w:tc>
        <w:tc>
          <w:tcPr>
            <w:tcW w:w="2341" w:type="dxa"/>
          </w:tcPr>
          <w:p w14:paraId="4CEA1677" w14:textId="6F05D038" w:rsidR="004A7EBD" w:rsidRPr="004A7EBD" w:rsidRDefault="004A7EBD" w:rsidP="004A7EBD">
            <w:pPr>
              <w:pStyle w:val="CentratoNormaleIVAO"/>
              <w:spacing w:after="96"/>
            </w:pPr>
            <w:r w:rsidRPr="00E62D1B">
              <w:t>F</w:t>
            </w:r>
            <w:r w:rsidRPr="004A7EBD">
              <w:t>L150</w:t>
            </w:r>
          </w:p>
        </w:tc>
        <w:tc>
          <w:tcPr>
            <w:tcW w:w="3179" w:type="dxa"/>
          </w:tcPr>
          <w:p w14:paraId="4E696E9E" w14:textId="4B3F800B" w:rsidR="004A7EBD" w:rsidRDefault="004A7EBD" w:rsidP="004A7EBD">
            <w:pPr>
              <w:pStyle w:val="CentratoNormaleIVAO"/>
              <w:spacing w:after="96"/>
            </w:pPr>
            <w:r>
              <w:t>F</w:t>
            </w:r>
            <w:r w:rsidRPr="004A7EBD">
              <w:t>L150</w:t>
            </w:r>
          </w:p>
        </w:tc>
      </w:tr>
      <w:tr w:rsidR="004A7EBD" w14:paraId="16A84D35" w14:textId="77777777" w:rsidTr="00392774">
        <w:trPr>
          <w:cnfStyle w:val="000000010000" w:firstRow="0" w:lastRow="0" w:firstColumn="0" w:lastColumn="0" w:oddVBand="0" w:evenVBand="0" w:oddHBand="0" w:evenHBand="1" w:firstRowFirstColumn="0" w:firstRowLastColumn="0" w:lastRowFirstColumn="0" w:lastRowLastColumn="0"/>
        </w:trPr>
        <w:tc>
          <w:tcPr>
            <w:tcW w:w="1028" w:type="dxa"/>
          </w:tcPr>
          <w:p w14:paraId="168BD5C4" w14:textId="286CEFB3" w:rsidR="004A7EBD" w:rsidRPr="004A7EBD" w:rsidRDefault="004A7EBD" w:rsidP="004A7EBD">
            <w:pPr>
              <w:pStyle w:val="CentratoNormaleIVAO"/>
              <w:spacing w:before="96" w:after="96"/>
            </w:pPr>
            <w:r>
              <w:t>E</w:t>
            </w:r>
            <w:r w:rsidRPr="004A7EBD">
              <w:t>GHIN</w:t>
            </w:r>
          </w:p>
        </w:tc>
        <w:tc>
          <w:tcPr>
            <w:tcW w:w="2341" w:type="dxa"/>
          </w:tcPr>
          <w:p w14:paraId="0D946C57" w14:textId="4D11D4A0" w:rsidR="004A7EBD" w:rsidRPr="004A7EBD" w:rsidRDefault="004A7EBD" w:rsidP="004A7EBD">
            <w:pPr>
              <w:pStyle w:val="CentratoNormaleIVAO"/>
              <w:spacing w:before="96" w:after="96"/>
            </w:pPr>
            <w:r w:rsidRPr="00E62D1B">
              <w:t>F</w:t>
            </w:r>
            <w:r w:rsidRPr="004A7EBD">
              <w:t>L150</w:t>
            </w:r>
          </w:p>
        </w:tc>
        <w:tc>
          <w:tcPr>
            <w:tcW w:w="3179" w:type="dxa"/>
          </w:tcPr>
          <w:p w14:paraId="120CF88F" w14:textId="2E2C8EAC" w:rsidR="004A7EBD" w:rsidRDefault="004A7EBD" w:rsidP="004A7EBD">
            <w:pPr>
              <w:pStyle w:val="CentratoNormaleIVAO"/>
              <w:spacing w:before="96" w:after="96"/>
            </w:pPr>
            <w:r>
              <w:t>F</w:t>
            </w:r>
            <w:r w:rsidRPr="004A7EBD">
              <w:t>L150</w:t>
            </w:r>
          </w:p>
        </w:tc>
      </w:tr>
      <w:tr w:rsidR="004A7EBD" w14:paraId="5C2B3F50" w14:textId="77777777" w:rsidTr="00392774">
        <w:trPr>
          <w:cnfStyle w:val="000000100000" w:firstRow="0" w:lastRow="0" w:firstColumn="0" w:lastColumn="0" w:oddVBand="0" w:evenVBand="0" w:oddHBand="1" w:evenHBand="0" w:firstRowFirstColumn="0" w:firstRowLastColumn="0" w:lastRowFirstColumn="0" w:lastRowLastColumn="0"/>
        </w:trPr>
        <w:tc>
          <w:tcPr>
            <w:tcW w:w="1028" w:type="dxa"/>
          </w:tcPr>
          <w:p w14:paraId="4E6D2E8F" w14:textId="4403A4A1" w:rsidR="004A7EBD" w:rsidRPr="004A7EBD" w:rsidRDefault="004A7EBD" w:rsidP="004A7EBD">
            <w:pPr>
              <w:pStyle w:val="CentratoNormaleIVAO"/>
              <w:spacing w:after="96"/>
            </w:pPr>
            <w:r>
              <w:t>K</w:t>
            </w:r>
            <w:r w:rsidRPr="004A7EBD">
              <w:t>UMIN</w:t>
            </w:r>
          </w:p>
        </w:tc>
        <w:tc>
          <w:tcPr>
            <w:tcW w:w="2341" w:type="dxa"/>
          </w:tcPr>
          <w:p w14:paraId="4D9FF240" w14:textId="4016E7B3" w:rsidR="004A7EBD" w:rsidRPr="004A7EBD" w:rsidRDefault="004A7EBD" w:rsidP="004A7EBD">
            <w:pPr>
              <w:pStyle w:val="CentratoNormaleIVAO"/>
              <w:spacing w:after="96"/>
            </w:pPr>
            <w:r w:rsidRPr="00E62D1B">
              <w:t>F</w:t>
            </w:r>
            <w:r w:rsidRPr="004A7EBD">
              <w:t>L150</w:t>
            </w:r>
          </w:p>
        </w:tc>
        <w:tc>
          <w:tcPr>
            <w:tcW w:w="3179" w:type="dxa"/>
          </w:tcPr>
          <w:p w14:paraId="0C1D53F9" w14:textId="0DFD2315" w:rsidR="004A7EBD" w:rsidRDefault="004A7EBD" w:rsidP="004A7EBD">
            <w:pPr>
              <w:pStyle w:val="CentratoNormaleIVAO"/>
              <w:spacing w:after="96"/>
            </w:pPr>
            <w:r>
              <w:t>F</w:t>
            </w:r>
            <w:r w:rsidRPr="004A7EBD">
              <w:t>L150</w:t>
            </w:r>
          </w:p>
        </w:tc>
      </w:tr>
      <w:tr w:rsidR="004A7EBD" w14:paraId="09A6D367" w14:textId="77777777" w:rsidTr="00392774">
        <w:trPr>
          <w:cnfStyle w:val="000000010000" w:firstRow="0" w:lastRow="0" w:firstColumn="0" w:lastColumn="0" w:oddVBand="0" w:evenVBand="0" w:oddHBand="0" w:evenHBand="1" w:firstRowFirstColumn="0" w:firstRowLastColumn="0" w:lastRowFirstColumn="0" w:lastRowLastColumn="0"/>
        </w:trPr>
        <w:tc>
          <w:tcPr>
            <w:tcW w:w="1028" w:type="dxa"/>
          </w:tcPr>
          <w:p w14:paraId="02DE57F2" w14:textId="1D2A7EF0" w:rsidR="004A7EBD" w:rsidRPr="004A7EBD" w:rsidRDefault="004A7EBD" w:rsidP="004A7EBD">
            <w:pPr>
              <w:pStyle w:val="CentratoNormaleIVAO"/>
              <w:spacing w:before="96" w:after="96"/>
            </w:pPr>
            <w:r>
              <w:t>V</w:t>
            </w:r>
            <w:r w:rsidRPr="004A7EBD">
              <w:t>EROB</w:t>
            </w:r>
          </w:p>
        </w:tc>
        <w:tc>
          <w:tcPr>
            <w:tcW w:w="2341" w:type="dxa"/>
          </w:tcPr>
          <w:p w14:paraId="26E0A0C7" w14:textId="49C3953E" w:rsidR="004A7EBD" w:rsidRPr="004A7EBD" w:rsidRDefault="004A7EBD" w:rsidP="004A7EBD">
            <w:pPr>
              <w:pStyle w:val="CentratoNormaleIVAO"/>
              <w:spacing w:before="96" w:after="96"/>
            </w:pPr>
            <w:r w:rsidRPr="00E62D1B">
              <w:t>F</w:t>
            </w:r>
            <w:r w:rsidRPr="004A7EBD">
              <w:t>L150</w:t>
            </w:r>
          </w:p>
        </w:tc>
        <w:tc>
          <w:tcPr>
            <w:tcW w:w="3179" w:type="dxa"/>
          </w:tcPr>
          <w:p w14:paraId="1284BF2D" w14:textId="54620614" w:rsidR="004A7EBD" w:rsidRDefault="004A7EBD" w:rsidP="004A7EBD">
            <w:pPr>
              <w:pStyle w:val="CentratoNormaleIVAO"/>
              <w:spacing w:before="96" w:after="96"/>
            </w:pPr>
            <w:r>
              <w:t>F</w:t>
            </w:r>
            <w:r w:rsidRPr="004A7EBD">
              <w:t>L150</w:t>
            </w:r>
          </w:p>
        </w:tc>
      </w:tr>
    </w:tbl>
    <w:p w14:paraId="470E1DB4" w14:textId="1CD5EDA4" w:rsidR="004A7EBD" w:rsidRPr="00901250" w:rsidRDefault="004A7EBD" w:rsidP="004A7EBD">
      <w:pPr>
        <w:pStyle w:val="Titolo2"/>
      </w:pPr>
      <w:bookmarkStart w:id="53" w:name="_Toc229779734"/>
      <w:r>
        <w:t>Arrivi (Settore WS0)</w:t>
      </w:r>
      <w:bookmarkEnd w:id="53"/>
    </w:p>
    <w:tbl>
      <w:tblPr>
        <w:tblStyle w:val="TabellaIVAO"/>
        <w:tblW w:w="6548" w:type="dxa"/>
        <w:tblLook w:val="04A0" w:firstRow="1" w:lastRow="0" w:firstColumn="1" w:lastColumn="0" w:noHBand="0" w:noVBand="1"/>
      </w:tblPr>
      <w:tblGrid>
        <w:gridCol w:w="1051"/>
        <w:gridCol w:w="2332"/>
        <w:gridCol w:w="3165"/>
      </w:tblGrid>
      <w:tr w:rsidR="004A7EBD" w14:paraId="7B14BD28" w14:textId="77777777" w:rsidTr="004A7EBD">
        <w:trPr>
          <w:cnfStyle w:val="100000000000" w:firstRow="1" w:lastRow="0" w:firstColumn="0" w:lastColumn="0" w:oddVBand="0" w:evenVBand="0" w:oddHBand="0" w:evenHBand="0" w:firstRowFirstColumn="0" w:firstRowLastColumn="0" w:lastRowFirstColumn="0" w:lastRowLastColumn="0"/>
        </w:trPr>
        <w:tc>
          <w:tcPr>
            <w:tcW w:w="1051" w:type="dxa"/>
          </w:tcPr>
          <w:p w14:paraId="03966CA5" w14:textId="77777777" w:rsidR="004A7EBD" w:rsidRDefault="004A7EBD" w:rsidP="004A7EBD">
            <w:pPr>
              <w:pStyle w:val="CentratoNormaleIVAO"/>
            </w:pPr>
          </w:p>
        </w:tc>
        <w:tc>
          <w:tcPr>
            <w:tcW w:w="2332" w:type="dxa"/>
          </w:tcPr>
          <w:p w14:paraId="3CD298C9" w14:textId="77777777" w:rsidR="004A7EBD" w:rsidRPr="004A7EBD" w:rsidRDefault="004A7EBD" w:rsidP="004A7EBD">
            <w:pPr>
              <w:pStyle w:val="CentratoNormaleIVAO"/>
            </w:pPr>
            <w:r>
              <w:t>LIMJ</w:t>
            </w:r>
          </w:p>
        </w:tc>
        <w:tc>
          <w:tcPr>
            <w:tcW w:w="3165" w:type="dxa"/>
          </w:tcPr>
          <w:p w14:paraId="763C1C40" w14:textId="77777777" w:rsidR="004A7EBD" w:rsidRPr="004A7EBD" w:rsidRDefault="004A7EBD" w:rsidP="004A7EBD">
            <w:pPr>
              <w:pStyle w:val="CentratoNormaleIVAO"/>
            </w:pPr>
            <w:r>
              <w:t>LIMG</w:t>
            </w:r>
          </w:p>
        </w:tc>
      </w:tr>
      <w:tr w:rsidR="004A7EBD" w14:paraId="44379B80" w14:textId="77777777" w:rsidTr="004A7EBD">
        <w:trPr>
          <w:cnfStyle w:val="000000100000" w:firstRow="0" w:lastRow="0" w:firstColumn="0" w:lastColumn="0" w:oddVBand="0" w:evenVBand="0" w:oddHBand="1" w:evenHBand="0" w:firstRowFirstColumn="0" w:firstRowLastColumn="0" w:lastRowFirstColumn="0" w:lastRowLastColumn="0"/>
        </w:trPr>
        <w:tc>
          <w:tcPr>
            <w:tcW w:w="1051" w:type="dxa"/>
          </w:tcPr>
          <w:p w14:paraId="65A995C0" w14:textId="049568CC" w:rsidR="004A7EBD" w:rsidRPr="004A7EBD" w:rsidRDefault="004A7EBD" w:rsidP="004A7EBD">
            <w:pPr>
              <w:pStyle w:val="CentratoNormaleIVAO"/>
              <w:spacing w:after="96"/>
            </w:pPr>
            <w:r>
              <w:t>GOLAS</w:t>
            </w:r>
          </w:p>
        </w:tc>
        <w:tc>
          <w:tcPr>
            <w:tcW w:w="2332" w:type="dxa"/>
            <w:vAlign w:val="center"/>
          </w:tcPr>
          <w:p w14:paraId="35E2C815" w14:textId="31B785AA" w:rsidR="004A7EBD" w:rsidRPr="004A7EBD" w:rsidRDefault="004A7EBD" w:rsidP="004A7EBD">
            <w:pPr>
              <w:pStyle w:val="CentratoNormaleIVAO"/>
              <w:spacing w:after="96"/>
            </w:pPr>
            <w:r w:rsidRPr="00E62D1B">
              <w:t>F</w:t>
            </w:r>
            <w:r w:rsidRPr="004A7EBD">
              <w:t>L150</w:t>
            </w:r>
          </w:p>
        </w:tc>
        <w:tc>
          <w:tcPr>
            <w:tcW w:w="3165" w:type="dxa"/>
          </w:tcPr>
          <w:p w14:paraId="5822A598" w14:textId="3A337066" w:rsidR="004A7EBD" w:rsidRPr="004A7EBD" w:rsidRDefault="00F5063F" w:rsidP="004A7EBD">
            <w:pPr>
              <w:pStyle w:val="CentratoNormaleIVAO"/>
              <w:spacing w:after="96"/>
            </w:pPr>
            <w:r>
              <w:t>//</w:t>
            </w:r>
          </w:p>
        </w:tc>
      </w:tr>
      <w:tr w:rsidR="004A7EBD" w14:paraId="22009697" w14:textId="77777777" w:rsidTr="004A7EBD">
        <w:trPr>
          <w:cnfStyle w:val="000000010000" w:firstRow="0" w:lastRow="0" w:firstColumn="0" w:lastColumn="0" w:oddVBand="0" w:evenVBand="0" w:oddHBand="0" w:evenHBand="1" w:firstRowFirstColumn="0" w:firstRowLastColumn="0" w:lastRowFirstColumn="0" w:lastRowLastColumn="0"/>
        </w:trPr>
        <w:tc>
          <w:tcPr>
            <w:tcW w:w="1051" w:type="dxa"/>
          </w:tcPr>
          <w:p w14:paraId="24554AD4" w14:textId="29F37D0E" w:rsidR="004A7EBD" w:rsidRPr="004A7EBD" w:rsidRDefault="004A7EBD" w:rsidP="004A7EBD">
            <w:pPr>
              <w:pStyle w:val="CentratoNormaleIVAO"/>
              <w:spacing w:before="96" w:after="96"/>
            </w:pPr>
            <w:r>
              <w:t>K</w:t>
            </w:r>
            <w:r w:rsidRPr="004A7EBD">
              <w:t>ALMO</w:t>
            </w:r>
          </w:p>
        </w:tc>
        <w:tc>
          <w:tcPr>
            <w:tcW w:w="2332" w:type="dxa"/>
          </w:tcPr>
          <w:p w14:paraId="77246BDF" w14:textId="768BF514" w:rsidR="004A7EBD" w:rsidRPr="004A7EBD" w:rsidRDefault="004A7EBD" w:rsidP="004A7EBD">
            <w:pPr>
              <w:pStyle w:val="CentratoNormaleIVAO"/>
              <w:spacing w:before="96" w:after="96"/>
            </w:pPr>
            <w:r w:rsidRPr="001462BA">
              <w:t>F</w:t>
            </w:r>
            <w:r w:rsidRPr="004A7EBD">
              <w:t>L150</w:t>
            </w:r>
          </w:p>
        </w:tc>
        <w:tc>
          <w:tcPr>
            <w:tcW w:w="3165" w:type="dxa"/>
          </w:tcPr>
          <w:p w14:paraId="4B4B4771" w14:textId="4A1B3FA5" w:rsidR="004A7EBD" w:rsidRPr="004A7EBD" w:rsidRDefault="00F5063F" w:rsidP="004A7EBD">
            <w:pPr>
              <w:pStyle w:val="CentratoNormaleIVAO"/>
              <w:spacing w:before="96" w:after="96"/>
            </w:pPr>
            <w:r>
              <w:t>//</w:t>
            </w:r>
          </w:p>
        </w:tc>
      </w:tr>
      <w:tr w:rsidR="004A7EBD" w14:paraId="5B6C111F" w14:textId="77777777" w:rsidTr="004A7EBD">
        <w:trPr>
          <w:cnfStyle w:val="000000100000" w:firstRow="0" w:lastRow="0" w:firstColumn="0" w:lastColumn="0" w:oddVBand="0" w:evenVBand="0" w:oddHBand="1" w:evenHBand="0" w:firstRowFirstColumn="0" w:firstRowLastColumn="0" w:lastRowFirstColumn="0" w:lastRowLastColumn="0"/>
        </w:trPr>
        <w:tc>
          <w:tcPr>
            <w:tcW w:w="1051" w:type="dxa"/>
          </w:tcPr>
          <w:p w14:paraId="0B9DDED9" w14:textId="11B37C1F" w:rsidR="004A7EBD" w:rsidRPr="004A7EBD" w:rsidRDefault="004A7EBD" w:rsidP="004A7EBD">
            <w:pPr>
              <w:pStyle w:val="CentratoNormaleIVAO"/>
              <w:spacing w:after="96"/>
            </w:pPr>
            <w:r>
              <w:t>I</w:t>
            </w:r>
            <w:r w:rsidRPr="004A7EBD">
              <w:t>DONA</w:t>
            </w:r>
          </w:p>
        </w:tc>
        <w:tc>
          <w:tcPr>
            <w:tcW w:w="2332" w:type="dxa"/>
          </w:tcPr>
          <w:p w14:paraId="427AE2F4" w14:textId="7245FB5F" w:rsidR="004A7EBD" w:rsidRPr="004A7EBD" w:rsidRDefault="004A7EBD" w:rsidP="004A7EBD">
            <w:pPr>
              <w:pStyle w:val="CentratoNormaleIVAO"/>
              <w:spacing w:after="96"/>
            </w:pPr>
            <w:r w:rsidRPr="001462BA">
              <w:t>F</w:t>
            </w:r>
            <w:r w:rsidRPr="004A7EBD">
              <w:t>L150</w:t>
            </w:r>
          </w:p>
        </w:tc>
        <w:tc>
          <w:tcPr>
            <w:tcW w:w="3165" w:type="dxa"/>
          </w:tcPr>
          <w:p w14:paraId="7F618659" w14:textId="7ED9D0E8" w:rsidR="004A7EBD" w:rsidRPr="004A7EBD" w:rsidRDefault="00F5063F" w:rsidP="004A7EBD">
            <w:pPr>
              <w:pStyle w:val="CentratoNormaleIVAO"/>
              <w:spacing w:after="96"/>
            </w:pPr>
            <w:r>
              <w:t>//</w:t>
            </w:r>
          </w:p>
        </w:tc>
      </w:tr>
      <w:tr w:rsidR="004A7EBD" w14:paraId="43D0C7BD" w14:textId="77777777" w:rsidTr="004A7EBD">
        <w:trPr>
          <w:cnfStyle w:val="000000010000" w:firstRow="0" w:lastRow="0" w:firstColumn="0" w:lastColumn="0" w:oddVBand="0" w:evenVBand="0" w:oddHBand="0" w:evenHBand="1" w:firstRowFirstColumn="0" w:firstRowLastColumn="0" w:lastRowFirstColumn="0" w:lastRowLastColumn="0"/>
        </w:trPr>
        <w:tc>
          <w:tcPr>
            <w:tcW w:w="1051" w:type="dxa"/>
          </w:tcPr>
          <w:p w14:paraId="5BD9B7CA" w14:textId="39CC3CF4" w:rsidR="004A7EBD" w:rsidRPr="004A7EBD" w:rsidRDefault="004A7EBD" w:rsidP="004A7EBD">
            <w:pPr>
              <w:pStyle w:val="CentratoNormaleIVAO"/>
              <w:spacing w:before="96" w:after="96"/>
            </w:pPr>
            <w:r>
              <w:t>U</w:t>
            </w:r>
            <w:r w:rsidRPr="004A7EBD">
              <w:t>NITA</w:t>
            </w:r>
          </w:p>
        </w:tc>
        <w:tc>
          <w:tcPr>
            <w:tcW w:w="2332" w:type="dxa"/>
          </w:tcPr>
          <w:p w14:paraId="4A6C9EF1" w14:textId="01C95624" w:rsidR="004A7EBD" w:rsidRPr="004A7EBD" w:rsidRDefault="004A7EBD" w:rsidP="004A7EBD">
            <w:pPr>
              <w:pStyle w:val="CentratoNormaleIVAO"/>
              <w:spacing w:before="96" w:after="96"/>
            </w:pPr>
            <w:r w:rsidRPr="001462BA">
              <w:t>F</w:t>
            </w:r>
            <w:r w:rsidRPr="004A7EBD">
              <w:t>L150</w:t>
            </w:r>
          </w:p>
        </w:tc>
        <w:tc>
          <w:tcPr>
            <w:tcW w:w="3165" w:type="dxa"/>
          </w:tcPr>
          <w:p w14:paraId="441A663B" w14:textId="2BB3A93D" w:rsidR="004A7EBD" w:rsidRPr="004A7EBD" w:rsidRDefault="00F5063F" w:rsidP="004A7EBD">
            <w:pPr>
              <w:pStyle w:val="CentratoNormaleIVAO"/>
              <w:spacing w:before="96" w:after="96"/>
            </w:pPr>
            <w:r w:rsidRPr="00E62D1B">
              <w:t>F</w:t>
            </w:r>
            <w:r w:rsidRPr="00F5063F">
              <w:t>L150</w:t>
            </w:r>
          </w:p>
        </w:tc>
      </w:tr>
      <w:tr w:rsidR="004A7EBD" w14:paraId="0374B19F" w14:textId="77777777" w:rsidTr="004A7EBD">
        <w:trPr>
          <w:cnfStyle w:val="000000100000" w:firstRow="0" w:lastRow="0" w:firstColumn="0" w:lastColumn="0" w:oddVBand="0" w:evenVBand="0" w:oddHBand="1" w:evenHBand="0" w:firstRowFirstColumn="0" w:firstRowLastColumn="0" w:lastRowFirstColumn="0" w:lastRowLastColumn="0"/>
        </w:trPr>
        <w:tc>
          <w:tcPr>
            <w:tcW w:w="1051" w:type="dxa"/>
          </w:tcPr>
          <w:p w14:paraId="3B8B837D" w14:textId="18C12B97" w:rsidR="004A7EBD" w:rsidRPr="004A7EBD" w:rsidRDefault="004A7EBD" w:rsidP="004A7EBD">
            <w:pPr>
              <w:pStyle w:val="CentratoNormaleIVAO"/>
              <w:spacing w:after="96"/>
            </w:pPr>
            <w:r>
              <w:t>E</w:t>
            </w:r>
            <w:r w:rsidRPr="004A7EBD">
              <w:t>GHIN</w:t>
            </w:r>
          </w:p>
        </w:tc>
        <w:tc>
          <w:tcPr>
            <w:tcW w:w="2332" w:type="dxa"/>
          </w:tcPr>
          <w:p w14:paraId="7240267A" w14:textId="23FA427A" w:rsidR="004A7EBD" w:rsidRPr="004A7EBD" w:rsidRDefault="004A7EBD" w:rsidP="004A7EBD">
            <w:pPr>
              <w:pStyle w:val="CentratoNormaleIVAO"/>
              <w:spacing w:after="96"/>
            </w:pPr>
            <w:r w:rsidRPr="001462BA">
              <w:t>F</w:t>
            </w:r>
            <w:r w:rsidRPr="004A7EBD">
              <w:t>L150</w:t>
            </w:r>
          </w:p>
        </w:tc>
        <w:tc>
          <w:tcPr>
            <w:tcW w:w="3165" w:type="dxa"/>
          </w:tcPr>
          <w:p w14:paraId="22110EE2" w14:textId="4CE14B90" w:rsidR="004A7EBD" w:rsidRPr="004A7EBD" w:rsidRDefault="00F5063F" w:rsidP="004A7EBD">
            <w:pPr>
              <w:pStyle w:val="CentratoNormaleIVAO"/>
              <w:spacing w:after="96"/>
            </w:pPr>
            <w:r>
              <w:t>//</w:t>
            </w:r>
          </w:p>
        </w:tc>
      </w:tr>
      <w:tr w:rsidR="004A7EBD" w14:paraId="76AE65F8" w14:textId="77777777" w:rsidTr="004A7EBD">
        <w:trPr>
          <w:cnfStyle w:val="000000010000" w:firstRow="0" w:lastRow="0" w:firstColumn="0" w:lastColumn="0" w:oddVBand="0" w:evenVBand="0" w:oddHBand="0" w:evenHBand="1" w:firstRowFirstColumn="0" w:firstRowLastColumn="0" w:lastRowFirstColumn="0" w:lastRowLastColumn="0"/>
        </w:trPr>
        <w:tc>
          <w:tcPr>
            <w:tcW w:w="1051" w:type="dxa"/>
          </w:tcPr>
          <w:p w14:paraId="2ECED91C" w14:textId="737EF350" w:rsidR="004A7EBD" w:rsidRPr="004A7EBD" w:rsidRDefault="004A7EBD" w:rsidP="004A7EBD">
            <w:pPr>
              <w:pStyle w:val="CentratoNormaleIVAO"/>
              <w:spacing w:before="96" w:after="96"/>
            </w:pPr>
            <w:r>
              <w:t>I</w:t>
            </w:r>
            <w:r w:rsidRPr="004A7EBD">
              <w:t>XITO</w:t>
            </w:r>
          </w:p>
        </w:tc>
        <w:tc>
          <w:tcPr>
            <w:tcW w:w="2332" w:type="dxa"/>
          </w:tcPr>
          <w:p w14:paraId="506BD16D" w14:textId="52D4F9EB" w:rsidR="004A7EBD" w:rsidRPr="004A7EBD" w:rsidRDefault="004A7EBD" w:rsidP="004A7EBD">
            <w:pPr>
              <w:pStyle w:val="CentratoNormaleIVAO"/>
              <w:spacing w:before="96" w:after="96"/>
            </w:pPr>
            <w:r w:rsidRPr="001462BA">
              <w:t>F</w:t>
            </w:r>
            <w:r w:rsidRPr="004A7EBD">
              <w:t>L150</w:t>
            </w:r>
          </w:p>
        </w:tc>
        <w:tc>
          <w:tcPr>
            <w:tcW w:w="3165" w:type="dxa"/>
          </w:tcPr>
          <w:p w14:paraId="534E1CA9" w14:textId="2A6CF5FA" w:rsidR="004A7EBD" w:rsidRPr="004A7EBD" w:rsidRDefault="00F5063F" w:rsidP="004A7EBD">
            <w:pPr>
              <w:pStyle w:val="CentratoNormaleIVAO"/>
              <w:spacing w:before="96" w:after="96"/>
            </w:pPr>
            <w:r>
              <w:t>//</w:t>
            </w:r>
          </w:p>
        </w:tc>
      </w:tr>
      <w:tr w:rsidR="004A7EBD" w14:paraId="76E15169" w14:textId="77777777" w:rsidTr="004A7EBD">
        <w:trPr>
          <w:cnfStyle w:val="000000100000" w:firstRow="0" w:lastRow="0" w:firstColumn="0" w:lastColumn="0" w:oddVBand="0" w:evenVBand="0" w:oddHBand="1" w:evenHBand="0" w:firstRowFirstColumn="0" w:firstRowLastColumn="0" w:lastRowFirstColumn="0" w:lastRowLastColumn="0"/>
        </w:trPr>
        <w:tc>
          <w:tcPr>
            <w:tcW w:w="1051" w:type="dxa"/>
          </w:tcPr>
          <w:p w14:paraId="1B8ACE7C" w14:textId="77F96F41" w:rsidR="004A7EBD" w:rsidRPr="004A7EBD" w:rsidRDefault="004A7EBD" w:rsidP="004A7EBD">
            <w:pPr>
              <w:pStyle w:val="CentratoNormaleIVAO"/>
              <w:spacing w:after="96"/>
            </w:pPr>
            <w:r>
              <w:t>M</w:t>
            </w:r>
            <w:r w:rsidRPr="004A7EBD">
              <w:t>ONEB</w:t>
            </w:r>
          </w:p>
        </w:tc>
        <w:tc>
          <w:tcPr>
            <w:tcW w:w="2332" w:type="dxa"/>
          </w:tcPr>
          <w:p w14:paraId="37203A66" w14:textId="4F8494AC" w:rsidR="004A7EBD" w:rsidRPr="004A7EBD" w:rsidRDefault="004A7EBD" w:rsidP="004A7EBD">
            <w:pPr>
              <w:pStyle w:val="CentratoNormaleIVAO"/>
              <w:spacing w:after="96"/>
            </w:pPr>
            <w:r w:rsidRPr="001462BA">
              <w:t>F</w:t>
            </w:r>
            <w:r w:rsidRPr="004A7EBD">
              <w:t>L150</w:t>
            </w:r>
          </w:p>
        </w:tc>
        <w:tc>
          <w:tcPr>
            <w:tcW w:w="3165" w:type="dxa"/>
          </w:tcPr>
          <w:p w14:paraId="6A6D1C3D" w14:textId="66C5A02F" w:rsidR="004A7EBD" w:rsidRPr="004A7EBD" w:rsidRDefault="00F5063F" w:rsidP="004A7EBD">
            <w:pPr>
              <w:pStyle w:val="CentratoNormaleIVAO"/>
              <w:spacing w:after="96"/>
            </w:pPr>
            <w:r>
              <w:t>//</w:t>
            </w:r>
          </w:p>
        </w:tc>
      </w:tr>
      <w:tr w:rsidR="004A7EBD" w14:paraId="24881CCB" w14:textId="77777777" w:rsidTr="004A7EBD">
        <w:trPr>
          <w:cnfStyle w:val="000000010000" w:firstRow="0" w:lastRow="0" w:firstColumn="0" w:lastColumn="0" w:oddVBand="0" w:evenVBand="0" w:oddHBand="0" w:evenHBand="1" w:firstRowFirstColumn="0" w:firstRowLastColumn="0" w:lastRowFirstColumn="0" w:lastRowLastColumn="0"/>
        </w:trPr>
        <w:tc>
          <w:tcPr>
            <w:tcW w:w="1051" w:type="dxa"/>
          </w:tcPr>
          <w:p w14:paraId="3CFD0FA6" w14:textId="7E1B4B24" w:rsidR="004A7EBD" w:rsidRPr="004A7EBD" w:rsidRDefault="004A7EBD" w:rsidP="004A7EBD">
            <w:pPr>
              <w:pStyle w:val="CentratoNormaleIVAO"/>
              <w:spacing w:before="96" w:after="96"/>
            </w:pPr>
            <w:r>
              <w:t>R</w:t>
            </w:r>
            <w:r w:rsidRPr="004A7EBD">
              <w:t>UCFO</w:t>
            </w:r>
          </w:p>
        </w:tc>
        <w:tc>
          <w:tcPr>
            <w:tcW w:w="2332" w:type="dxa"/>
          </w:tcPr>
          <w:p w14:paraId="534E195D" w14:textId="2C485E55" w:rsidR="004A7EBD" w:rsidRPr="004A7EBD" w:rsidRDefault="004A7EBD" w:rsidP="004A7EBD">
            <w:pPr>
              <w:pStyle w:val="CentratoNormaleIVAO"/>
              <w:spacing w:before="96" w:after="96"/>
            </w:pPr>
            <w:r w:rsidRPr="001462BA">
              <w:t>F</w:t>
            </w:r>
            <w:r w:rsidRPr="004A7EBD">
              <w:t>L150</w:t>
            </w:r>
          </w:p>
        </w:tc>
        <w:tc>
          <w:tcPr>
            <w:tcW w:w="3165" w:type="dxa"/>
          </w:tcPr>
          <w:p w14:paraId="762FD841" w14:textId="74135565" w:rsidR="004A7EBD" w:rsidRPr="004A7EBD" w:rsidRDefault="00F5063F" w:rsidP="004A7EBD">
            <w:pPr>
              <w:pStyle w:val="CentratoNormaleIVAO"/>
              <w:spacing w:before="96" w:after="96"/>
            </w:pPr>
            <w:r>
              <w:t>//</w:t>
            </w:r>
          </w:p>
        </w:tc>
      </w:tr>
      <w:tr w:rsidR="004A7EBD" w14:paraId="5942A85C" w14:textId="77777777" w:rsidTr="004A7EBD">
        <w:trPr>
          <w:cnfStyle w:val="000000100000" w:firstRow="0" w:lastRow="0" w:firstColumn="0" w:lastColumn="0" w:oddVBand="0" w:evenVBand="0" w:oddHBand="1" w:evenHBand="0" w:firstRowFirstColumn="0" w:firstRowLastColumn="0" w:lastRowFirstColumn="0" w:lastRowLastColumn="0"/>
        </w:trPr>
        <w:tc>
          <w:tcPr>
            <w:tcW w:w="1051" w:type="dxa"/>
          </w:tcPr>
          <w:p w14:paraId="14C54FDF" w14:textId="4102C823" w:rsidR="004A7EBD" w:rsidRPr="004A7EBD" w:rsidRDefault="004A7EBD" w:rsidP="004A7EBD">
            <w:pPr>
              <w:pStyle w:val="CentratoNormaleIVAO"/>
              <w:spacing w:after="96"/>
            </w:pPr>
            <w:r>
              <w:t>T</w:t>
            </w:r>
            <w:r w:rsidRPr="004A7EBD">
              <w:t>ESTO</w:t>
            </w:r>
          </w:p>
        </w:tc>
        <w:tc>
          <w:tcPr>
            <w:tcW w:w="2332" w:type="dxa"/>
          </w:tcPr>
          <w:p w14:paraId="7095D35C" w14:textId="6F57A02B" w:rsidR="004A7EBD" w:rsidRPr="004A7EBD" w:rsidRDefault="004A7EBD" w:rsidP="004A7EBD">
            <w:pPr>
              <w:pStyle w:val="CentratoNormaleIVAO"/>
              <w:spacing w:after="96"/>
            </w:pPr>
            <w:r w:rsidRPr="001462BA">
              <w:t>F</w:t>
            </w:r>
            <w:r w:rsidRPr="004A7EBD">
              <w:t>L150</w:t>
            </w:r>
          </w:p>
        </w:tc>
        <w:tc>
          <w:tcPr>
            <w:tcW w:w="3165" w:type="dxa"/>
          </w:tcPr>
          <w:p w14:paraId="3EDA56D9" w14:textId="65BCEF5E" w:rsidR="004A7EBD" w:rsidRPr="004A7EBD" w:rsidRDefault="00F5063F" w:rsidP="004A7EBD">
            <w:pPr>
              <w:pStyle w:val="CentratoNormaleIVAO"/>
              <w:spacing w:after="96"/>
            </w:pPr>
            <w:r w:rsidRPr="00E62D1B">
              <w:t>F</w:t>
            </w:r>
            <w:r w:rsidRPr="00F5063F">
              <w:t>L150</w:t>
            </w:r>
          </w:p>
        </w:tc>
      </w:tr>
      <w:tr w:rsidR="004A7EBD" w14:paraId="6245888D" w14:textId="77777777" w:rsidTr="004A7EBD">
        <w:trPr>
          <w:cnfStyle w:val="000000010000" w:firstRow="0" w:lastRow="0" w:firstColumn="0" w:lastColumn="0" w:oddVBand="0" w:evenVBand="0" w:oddHBand="0" w:evenHBand="1" w:firstRowFirstColumn="0" w:firstRowLastColumn="0" w:lastRowFirstColumn="0" w:lastRowLastColumn="0"/>
        </w:trPr>
        <w:tc>
          <w:tcPr>
            <w:tcW w:w="1051" w:type="dxa"/>
          </w:tcPr>
          <w:p w14:paraId="6D41AFFB" w14:textId="3BC1A631" w:rsidR="004A7EBD" w:rsidRPr="004A7EBD" w:rsidRDefault="00F5063F" w:rsidP="004A7EBD">
            <w:pPr>
              <w:pStyle w:val="CentratoNormaleIVAO"/>
              <w:spacing w:before="96" w:after="96"/>
            </w:pPr>
            <w:r>
              <w:t>ITCAP</w:t>
            </w:r>
          </w:p>
        </w:tc>
        <w:tc>
          <w:tcPr>
            <w:tcW w:w="2332" w:type="dxa"/>
          </w:tcPr>
          <w:p w14:paraId="0C0912DE" w14:textId="3E7799BE" w:rsidR="004A7EBD" w:rsidRPr="004A7EBD" w:rsidRDefault="00F5063F" w:rsidP="004A7EBD">
            <w:pPr>
              <w:pStyle w:val="CentratoNormaleIVAO"/>
              <w:spacing w:before="96" w:after="96"/>
            </w:pPr>
            <w:r>
              <w:t>//</w:t>
            </w:r>
          </w:p>
        </w:tc>
        <w:tc>
          <w:tcPr>
            <w:tcW w:w="3165" w:type="dxa"/>
          </w:tcPr>
          <w:p w14:paraId="53258AAA" w14:textId="5725AEF6" w:rsidR="004A7EBD" w:rsidRPr="004A7EBD" w:rsidRDefault="00F5063F" w:rsidP="004A7EBD">
            <w:pPr>
              <w:pStyle w:val="CentratoNormaleIVAO"/>
              <w:spacing w:before="96" w:after="96"/>
            </w:pPr>
            <w:r w:rsidRPr="00E62D1B">
              <w:t>F</w:t>
            </w:r>
            <w:r w:rsidRPr="00F5063F">
              <w:t>L150</w:t>
            </w:r>
          </w:p>
        </w:tc>
      </w:tr>
    </w:tbl>
    <w:p w14:paraId="15CA9211" w14:textId="77777777" w:rsidR="004723EC" w:rsidRDefault="004723EC" w:rsidP="004723EC"/>
    <w:p w14:paraId="73D0EE93" w14:textId="77777777" w:rsidR="004723EC" w:rsidRPr="004723EC" w:rsidRDefault="004723EC" w:rsidP="004723EC"/>
    <w:p w14:paraId="24FB3253" w14:textId="301F9A26" w:rsidR="00901250" w:rsidRDefault="00044CFB" w:rsidP="00044CFB">
      <w:pPr>
        <w:pStyle w:val="Titolo2"/>
      </w:pPr>
      <w:bookmarkStart w:id="54" w:name="_Toc229779735"/>
      <w:r>
        <w:lastRenderedPageBreak/>
        <w:t>Partenze</w:t>
      </w:r>
      <w:r w:rsidR="00131F39">
        <w:t xml:space="preserve"> (Settore WN0)</w:t>
      </w:r>
      <w:bookmarkEnd w:id="54"/>
    </w:p>
    <w:tbl>
      <w:tblPr>
        <w:tblStyle w:val="TabellaIVAO"/>
        <w:tblW w:w="0" w:type="auto"/>
        <w:tblLook w:val="04A0" w:firstRow="1" w:lastRow="0" w:firstColumn="1" w:lastColumn="0" w:noHBand="0" w:noVBand="1"/>
      </w:tblPr>
      <w:tblGrid>
        <w:gridCol w:w="2223"/>
        <w:gridCol w:w="2495"/>
        <w:gridCol w:w="2413"/>
        <w:gridCol w:w="2507"/>
      </w:tblGrid>
      <w:tr w:rsidR="00CF69E2" w14:paraId="2EA8C4E6" w14:textId="77777777" w:rsidTr="00CF69E2">
        <w:trPr>
          <w:cnfStyle w:val="100000000000" w:firstRow="1" w:lastRow="0" w:firstColumn="0" w:lastColumn="0" w:oddVBand="0" w:evenVBand="0" w:oddHBand="0" w:evenHBand="0" w:firstRowFirstColumn="0" w:firstRowLastColumn="0" w:lastRowFirstColumn="0" w:lastRowLastColumn="0"/>
        </w:trPr>
        <w:tc>
          <w:tcPr>
            <w:tcW w:w="2223" w:type="dxa"/>
          </w:tcPr>
          <w:p w14:paraId="15742E68" w14:textId="5666733C" w:rsidR="00CF69E2" w:rsidRDefault="00CF69E2" w:rsidP="00044CFB">
            <w:r>
              <w:t>Origine</w:t>
            </w:r>
          </w:p>
        </w:tc>
        <w:tc>
          <w:tcPr>
            <w:tcW w:w="2495" w:type="dxa"/>
          </w:tcPr>
          <w:p w14:paraId="489029BA" w14:textId="244F68CC" w:rsidR="00CF69E2" w:rsidRPr="00044CFB" w:rsidRDefault="00CF69E2" w:rsidP="00044CFB">
            <w:r>
              <w:t>P</w:t>
            </w:r>
            <w:r w:rsidRPr="00044CFB">
              <w:t>unto</w:t>
            </w:r>
          </w:p>
        </w:tc>
        <w:tc>
          <w:tcPr>
            <w:tcW w:w="2413" w:type="dxa"/>
          </w:tcPr>
          <w:p w14:paraId="5D9DA8F9" w14:textId="77777777" w:rsidR="00CF69E2" w:rsidRPr="00044CFB" w:rsidRDefault="00CF69E2" w:rsidP="00044CFB">
            <w:r>
              <w:t>E</w:t>
            </w:r>
            <w:r w:rsidRPr="00044CFB">
              <w:t>nte</w:t>
            </w:r>
          </w:p>
        </w:tc>
        <w:tc>
          <w:tcPr>
            <w:tcW w:w="2507" w:type="dxa"/>
          </w:tcPr>
          <w:p w14:paraId="04684196" w14:textId="77777777" w:rsidR="00CF69E2" w:rsidRPr="00044CFB" w:rsidRDefault="00CF69E2" w:rsidP="00044CFB">
            <w:r>
              <w:t>Q</w:t>
            </w:r>
            <w:r w:rsidRPr="00044CFB">
              <w:t>uota</w:t>
            </w:r>
          </w:p>
        </w:tc>
      </w:tr>
      <w:tr w:rsidR="00CF69E2" w14:paraId="23E7A65B" w14:textId="77777777" w:rsidTr="00CF69E2">
        <w:trPr>
          <w:cnfStyle w:val="000000100000" w:firstRow="0" w:lastRow="0" w:firstColumn="0" w:lastColumn="0" w:oddVBand="0" w:evenVBand="0" w:oddHBand="1" w:evenHBand="0" w:firstRowFirstColumn="0" w:firstRowLastColumn="0" w:lastRowFirstColumn="0" w:lastRowLastColumn="0"/>
        </w:trPr>
        <w:tc>
          <w:tcPr>
            <w:tcW w:w="2223" w:type="dxa"/>
          </w:tcPr>
          <w:p w14:paraId="3A7B3BC8" w14:textId="55F99D33" w:rsidR="00CF69E2" w:rsidRDefault="001A61E0" w:rsidP="00044CFB">
            <w:pPr>
              <w:spacing w:after="96"/>
            </w:pPr>
            <w:r>
              <w:t>LIM</w:t>
            </w:r>
            <w:r w:rsidR="00131F39">
              <w:t>F</w:t>
            </w:r>
          </w:p>
        </w:tc>
        <w:tc>
          <w:tcPr>
            <w:tcW w:w="2495" w:type="dxa"/>
          </w:tcPr>
          <w:p w14:paraId="1B96883E" w14:textId="17C70805" w:rsidR="00CF69E2" w:rsidRPr="00044CFB" w:rsidRDefault="00131F39" w:rsidP="00044CFB">
            <w:pPr>
              <w:spacing w:after="96"/>
            </w:pPr>
            <w:r>
              <w:t>ASTIG</w:t>
            </w:r>
          </w:p>
        </w:tc>
        <w:tc>
          <w:tcPr>
            <w:tcW w:w="2413" w:type="dxa"/>
          </w:tcPr>
          <w:p w14:paraId="78F58072" w14:textId="32EB102C" w:rsidR="00CF69E2" w:rsidRPr="00044CFB" w:rsidRDefault="00131F39" w:rsidP="00044CFB">
            <w:pPr>
              <w:spacing w:after="96"/>
            </w:pPr>
            <w:r>
              <w:t>ANE/WS2</w:t>
            </w:r>
          </w:p>
        </w:tc>
        <w:tc>
          <w:tcPr>
            <w:tcW w:w="2507" w:type="dxa"/>
          </w:tcPr>
          <w:p w14:paraId="7D4D9204" w14:textId="33B2826B" w:rsidR="00CF69E2" w:rsidRPr="00044CFB" w:rsidRDefault="00131F39" w:rsidP="00044CFB">
            <w:pPr>
              <w:spacing w:after="96"/>
            </w:pPr>
            <w:r>
              <w:t>FL140</w:t>
            </w:r>
          </w:p>
        </w:tc>
      </w:tr>
      <w:tr w:rsidR="00131F39" w14:paraId="1E341C6B" w14:textId="77777777" w:rsidTr="00CF69E2">
        <w:trPr>
          <w:cnfStyle w:val="000000010000" w:firstRow="0" w:lastRow="0" w:firstColumn="0" w:lastColumn="0" w:oddVBand="0" w:evenVBand="0" w:oddHBand="0" w:evenHBand="1" w:firstRowFirstColumn="0" w:firstRowLastColumn="0" w:lastRowFirstColumn="0" w:lastRowLastColumn="0"/>
        </w:trPr>
        <w:tc>
          <w:tcPr>
            <w:tcW w:w="2223" w:type="dxa"/>
          </w:tcPr>
          <w:p w14:paraId="69950B35" w14:textId="183B5164" w:rsidR="00131F39" w:rsidRPr="00131F39" w:rsidRDefault="00131F39" w:rsidP="00131F39">
            <w:pPr>
              <w:spacing w:before="96" w:after="96"/>
            </w:pPr>
            <w:r w:rsidRPr="00C11FE4">
              <w:t>LIM</w:t>
            </w:r>
            <w:r w:rsidRPr="00131F39">
              <w:t>F</w:t>
            </w:r>
          </w:p>
        </w:tc>
        <w:tc>
          <w:tcPr>
            <w:tcW w:w="2495" w:type="dxa"/>
          </w:tcPr>
          <w:p w14:paraId="08E5B120" w14:textId="7643409A" w:rsidR="00131F39" w:rsidRPr="00131F39" w:rsidRDefault="00131F39" w:rsidP="00131F39">
            <w:pPr>
              <w:spacing w:before="96" w:after="96"/>
            </w:pPr>
            <w:r>
              <w:t>I</w:t>
            </w:r>
            <w:r w:rsidRPr="00131F39">
              <w:t>XUSA</w:t>
            </w:r>
          </w:p>
        </w:tc>
        <w:tc>
          <w:tcPr>
            <w:tcW w:w="2413" w:type="dxa"/>
          </w:tcPr>
          <w:p w14:paraId="6EC8D7B6" w14:textId="1022F9C4" w:rsidR="00131F39" w:rsidRPr="00131F39" w:rsidRDefault="00131F39" w:rsidP="00131F39">
            <w:pPr>
              <w:spacing w:before="96" w:after="96"/>
            </w:pPr>
            <w:r>
              <w:t>W</w:t>
            </w:r>
            <w:r w:rsidRPr="00131F39">
              <w:t>S2</w:t>
            </w:r>
          </w:p>
        </w:tc>
        <w:tc>
          <w:tcPr>
            <w:tcW w:w="2507" w:type="dxa"/>
          </w:tcPr>
          <w:p w14:paraId="2A085F13" w14:textId="2561A11F" w:rsidR="00131F39" w:rsidRPr="00131F39" w:rsidRDefault="00131F39" w:rsidP="00131F39">
            <w:pPr>
              <w:spacing w:before="96" w:after="96"/>
            </w:pPr>
            <w:r>
              <w:t>F</w:t>
            </w:r>
            <w:r w:rsidRPr="00131F39">
              <w:t>L140</w:t>
            </w:r>
          </w:p>
        </w:tc>
      </w:tr>
      <w:tr w:rsidR="00131F39" w14:paraId="70F74618" w14:textId="77777777" w:rsidTr="00CF69E2">
        <w:trPr>
          <w:cnfStyle w:val="000000100000" w:firstRow="0" w:lastRow="0" w:firstColumn="0" w:lastColumn="0" w:oddVBand="0" w:evenVBand="0" w:oddHBand="1" w:evenHBand="0" w:firstRowFirstColumn="0" w:firstRowLastColumn="0" w:lastRowFirstColumn="0" w:lastRowLastColumn="0"/>
        </w:trPr>
        <w:tc>
          <w:tcPr>
            <w:tcW w:w="2223" w:type="dxa"/>
          </w:tcPr>
          <w:p w14:paraId="49E6F70C" w14:textId="36AE2E43" w:rsidR="00131F39" w:rsidRPr="00131F39" w:rsidRDefault="00131F39" w:rsidP="00131F39">
            <w:pPr>
              <w:spacing w:after="96"/>
            </w:pPr>
            <w:r w:rsidRPr="00C11FE4">
              <w:t>LIM</w:t>
            </w:r>
            <w:r w:rsidRPr="00131F39">
              <w:t>F</w:t>
            </w:r>
          </w:p>
        </w:tc>
        <w:tc>
          <w:tcPr>
            <w:tcW w:w="2495" w:type="dxa"/>
          </w:tcPr>
          <w:p w14:paraId="5032F768" w14:textId="006C608C" w:rsidR="00131F39" w:rsidRPr="00131F39" w:rsidRDefault="00131F39" w:rsidP="00131F39">
            <w:pPr>
              <w:spacing w:after="96"/>
            </w:pPr>
            <w:r>
              <w:t>K</w:t>
            </w:r>
            <w:r w:rsidRPr="00131F39">
              <w:t>UKEV</w:t>
            </w:r>
          </w:p>
        </w:tc>
        <w:tc>
          <w:tcPr>
            <w:tcW w:w="2413" w:type="dxa"/>
          </w:tcPr>
          <w:p w14:paraId="4E4A3602" w14:textId="669C4DCF" w:rsidR="00131F39" w:rsidRPr="00131F39" w:rsidRDefault="00131F39" w:rsidP="00131F39">
            <w:pPr>
              <w:spacing w:after="96"/>
            </w:pPr>
            <w:r>
              <w:t>W</w:t>
            </w:r>
            <w:r w:rsidRPr="00131F39">
              <w:t>S2</w:t>
            </w:r>
          </w:p>
        </w:tc>
        <w:tc>
          <w:tcPr>
            <w:tcW w:w="2507" w:type="dxa"/>
          </w:tcPr>
          <w:p w14:paraId="1006D3C7" w14:textId="6A915309" w:rsidR="00131F39" w:rsidRPr="00131F39" w:rsidRDefault="00131F39" w:rsidP="00131F39">
            <w:pPr>
              <w:spacing w:after="96"/>
            </w:pPr>
            <w:r w:rsidRPr="00C907CA">
              <w:t>F</w:t>
            </w:r>
            <w:r w:rsidRPr="00131F39">
              <w:t>L140</w:t>
            </w:r>
          </w:p>
        </w:tc>
      </w:tr>
      <w:tr w:rsidR="00131F39" w14:paraId="009F7941" w14:textId="77777777" w:rsidTr="00CF69E2">
        <w:trPr>
          <w:cnfStyle w:val="000000010000" w:firstRow="0" w:lastRow="0" w:firstColumn="0" w:lastColumn="0" w:oddVBand="0" w:evenVBand="0" w:oddHBand="0" w:evenHBand="1" w:firstRowFirstColumn="0" w:firstRowLastColumn="0" w:lastRowFirstColumn="0" w:lastRowLastColumn="0"/>
        </w:trPr>
        <w:tc>
          <w:tcPr>
            <w:tcW w:w="2223" w:type="dxa"/>
          </w:tcPr>
          <w:p w14:paraId="4089F8EB" w14:textId="53319E60" w:rsidR="00131F39" w:rsidRPr="00131F39" w:rsidRDefault="00131F39" w:rsidP="00131F39">
            <w:pPr>
              <w:spacing w:before="96" w:after="96"/>
            </w:pPr>
            <w:r w:rsidRPr="00C11FE4">
              <w:t>LIM</w:t>
            </w:r>
            <w:r w:rsidRPr="00131F39">
              <w:t>F</w:t>
            </w:r>
          </w:p>
        </w:tc>
        <w:tc>
          <w:tcPr>
            <w:tcW w:w="2495" w:type="dxa"/>
          </w:tcPr>
          <w:p w14:paraId="5948E786" w14:textId="1928B86D" w:rsidR="00131F39" w:rsidRPr="00131F39" w:rsidRDefault="00131F39" w:rsidP="00131F39">
            <w:pPr>
              <w:spacing w:before="96" w:after="96"/>
            </w:pPr>
            <w:r>
              <w:t>L</w:t>
            </w:r>
            <w:r w:rsidRPr="00131F39">
              <w:t>AGEN</w:t>
            </w:r>
          </w:p>
        </w:tc>
        <w:tc>
          <w:tcPr>
            <w:tcW w:w="2413" w:type="dxa"/>
          </w:tcPr>
          <w:p w14:paraId="5CE6F398" w14:textId="156810DC" w:rsidR="00131F39" w:rsidRPr="00131F39" w:rsidRDefault="00131F39" w:rsidP="00131F39">
            <w:pPr>
              <w:spacing w:before="96" w:after="96"/>
            </w:pPr>
            <w:r>
              <w:t>W</w:t>
            </w:r>
            <w:r w:rsidRPr="00131F39">
              <w:t>S2</w:t>
            </w:r>
          </w:p>
        </w:tc>
        <w:tc>
          <w:tcPr>
            <w:tcW w:w="2507" w:type="dxa"/>
          </w:tcPr>
          <w:p w14:paraId="231BE7FC" w14:textId="642B79FD" w:rsidR="00131F39" w:rsidRPr="00131F39" w:rsidRDefault="00131F39" w:rsidP="00131F39">
            <w:pPr>
              <w:spacing w:before="96" w:after="96"/>
            </w:pPr>
            <w:r w:rsidRPr="00C907CA">
              <w:t>F</w:t>
            </w:r>
            <w:r w:rsidRPr="00131F39">
              <w:t>L140</w:t>
            </w:r>
          </w:p>
        </w:tc>
      </w:tr>
      <w:tr w:rsidR="00131F39" w14:paraId="1F21B12C" w14:textId="77777777" w:rsidTr="00CF69E2">
        <w:trPr>
          <w:cnfStyle w:val="000000100000" w:firstRow="0" w:lastRow="0" w:firstColumn="0" w:lastColumn="0" w:oddVBand="0" w:evenVBand="0" w:oddHBand="1" w:evenHBand="0" w:firstRowFirstColumn="0" w:firstRowLastColumn="0" w:lastRowFirstColumn="0" w:lastRowLastColumn="0"/>
        </w:trPr>
        <w:tc>
          <w:tcPr>
            <w:tcW w:w="2223" w:type="dxa"/>
          </w:tcPr>
          <w:p w14:paraId="4CC381B6" w14:textId="3195A124" w:rsidR="00131F39" w:rsidRPr="00131F39" w:rsidRDefault="00131F39" w:rsidP="00131F39">
            <w:pPr>
              <w:spacing w:after="96"/>
            </w:pPr>
            <w:r w:rsidRPr="00C11FE4">
              <w:t>LIM</w:t>
            </w:r>
            <w:r w:rsidRPr="00131F39">
              <w:t>F</w:t>
            </w:r>
          </w:p>
        </w:tc>
        <w:tc>
          <w:tcPr>
            <w:tcW w:w="2495" w:type="dxa"/>
          </w:tcPr>
          <w:p w14:paraId="00FB69C4" w14:textId="75E1F9DC" w:rsidR="00131F39" w:rsidRPr="00131F39" w:rsidRDefault="00131F39" w:rsidP="00131F39">
            <w:pPr>
              <w:spacing w:after="96"/>
            </w:pPr>
            <w:r>
              <w:t>M</w:t>
            </w:r>
            <w:r w:rsidRPr="00131F39">
              <w:t>MP</w:t>
            </w:r>
          </w:p>
        </w:tc>
        <w:tc>
          <w:tcPr>
            <w:tcW w:w="2413" w:type="dxa"/>
          </w:tcPr>
          <w:p w14:paraId="48152BB1" w14:textId="20A7732D" w:rsidR="00131F39" w:rsidRPr="00131F39" w:rsidRDefault="00131F39" w:rsidP="00131F39">
            <w:pPr>
              <w:spacing w:after="96"/>
            </w:pPr>
            <w:r>
              <w:t>A</w:t>
            </w:r>
            <w:r w:rsidRPr="00131F39">
              <w:t>NE/WS2</w:t>
            </w:r>
          </w:p>
        </w:tc>
        <w:tc>
          <w:tcPr>
            <w:tcW w:w="2507" w:type="dxa"/>
          </w:tcPr>
          <w:p w14:paraId="6F3A0012" w14:textId="72F3CEDA" w:rsidR="00131F39" w:rsidRPr="00131F39" w:rsidRDefault="00131F39" w:rsidP="00131F39">
            <w:pPr>
              <w:spacing w:after="96"/>
            </w:pPr>
            <w:r w:rsidRPr="00C907CA">
              <w:t>F</w:t>
            </w:r>
            <w:r w:rsidRPr="00131F39">
              <w:t>L140</w:t>
            </w:r>
          </w:p>
        </w:tc>
      </w:tr>
      <w:tr w:rsidR="00131F39" w14:paraId="1BE8A379" w14:textId="77777777" w:rsidTr="00CF69E2">
        <w:trPr>
          <w:cnfStyle w:val="000000010000" w:firstRow="0" w:lastRow="0" w:firstColumn="0" w:lastColumn="0" w:oddVBand="0" w:evenVBand="0" w:oddHBand="0" w:evenHBand="1" w:firstRowFirstColumn="0" w:firstRowLastColumn="0" w:lastRowFirstColumn="0" w:lastRowLastColumn="0"/>
        </w:trPr>
        <w:tc>
          <w:tcPr>
            <w:tcW w:w="2223" w:type="dxa"/>
          </w:tcPr>
          <w:p w14:paraId="20263DFD" w14:textId="5453BADE" w:rsidR="00131F39" w:rsidRPr="00131F39" w:rsidRDefault="00131F39" w:rsidP="00131F39">
            <w:pPr>
              <w:spacing w:before="96" w:after="96"/>
            </w:pPr>
            <w:r w:rsidRPr="00C11FE4">
              <w:t>LIM</w:t>
            </w:r>
            <w:r w:rsidRPr="00131F39">
              <w:t>F</w:t>
            </w:r>
          </w:p>
        </w:tc>
        <w:tc>
          <w:tcPr>
            <w:tcW w:w="2495" w:type="dxa"/>
          </w:tcPr>
          <w:p w14:paraId="6A96978F" w14:textId="769E81DD" w:rsidR="00131F39" w:rsidRPr="00131F39" w:rsidRDefault="00131F39" w:rsidP="00131F39">
            <w:pPr>
              <w:spacing w:before="96" w:after="96"/>
            </w:pPr>
            <w:r>
              <w:t>T</w:t>
            </w:r>
            <w:r w:rsidRPr="00131F39">
              <w:t>ESTO</w:t>
            </w:r>
          </w:p>
        </w:tc>
        <w:tc>
          <w:tcPr>
            <w:tcW w:w="2413" w:type="dxa"/>
          </w:tcPr>
          <w:p w14:paraId="2E413A18" w14:textId="62C1D2FC" w:rsidR="00131F39" w:rsidRPr="00131F39" w:rsidRDefault="00131F39" w:rsidP="00131F39">
            <w:pPr>
              <w:spacing w:before="96" w:after="96"/>
            </w:pPr>
            <w:r>
              <w:t>W</w:t>
            </w:r>
            <w:r w:rsidRPr="00131F39">
              <w:t>S2</w:t>
            </w:r>
          </w:p>
        </w:tc>
        <w:tc>
          <w:tcPr>
            <w:tcW w:w="2507" w:type="dxa"/>
          </w:tcPr>
          <w:p w14:paraId="175E68D6" w14:textId="0E536946" w:rsidR="00131F39" w:rsidRPr="00131F39" w:rsidRDefault="00131F39" w:rsidP="00131F39">
            <w:pPr>
              <w:spacing w:before="96" w:after="96"/>
            </w:pPr>
            <w:r w:rsidRPr="00C907CA">
              <w:t>F</w:t>
            </w:r>
            <w:r w:rsidRPr="00131F39">
              <w:t>L140</w:t>
            </w:r>
          </w:p>
        </w:tc>
      </w:tr>
      <w:tr w:rsidR="00131F39" w14:paraId="01943FE3" w14:textId="77777777" w:rsidTr="00CF69E2">
        <w:trPr>
          <w:cnfStyle w:val="000000100000" w:firstRow="0" w:lastRow="0" w:firstColumn="0" w:lastColumn="0" w:oddVBand="0" w:evenVBand="0" w:oddHBand="1" w:evenHBand="0" w:firstRowFirstColumn="0" w:firstRowLastColumn="0" w:lastRowFirstColumn="0" w:lastRowLastColumn="0"/>
        </w:trPr>
        <w:tc>
          <w:tcPr>
            <w:tcW w:w="2223" w:type="dxa"/>
          </w:tcPr>
          <w:p w14:paraId="34692F5B" w14:textId="033E87AA" w:rsidR="00131F39" w:rsidRDefault="00131F39" w:rsidP="00044CFB">
            <w:pPr>
              <w:spacing w:before="96" w:after="96"/>
            </w:pPr>
            <w:r>
              <w:t>LIMG</w:t>
            </w:r>
          </w:p>
        </w:tc>
        <w:tc>
          <w:tcPr>
            <w:tcW w:w="2495" w:type="dxa"/>
          </w:tcPr>
          <w:p w14:paraId="424A7A05" w14:textId="5BDC413F" w:rsidR="00131F39" w:rsidRPr="00044CFB" w:rsidRDefault="00131F39" w:rsidP="00044CFB">
            <w:pPr>
              <w:spacing w:before="96" w:after="96"/>
            </w:pPr>
            <w:r>
              <w:t>MMP</w:t>
            </w:r>
          </w:p>
        </w:tc>
        <w:tc>
          <w:tcPr>
            <w:tcW w:w="2413" w:type="dxa"/>
          </w:tcPr>
          <w:p w14:paraId="3E37E1FD" w14:textId="4D570FC6" w:rsidR="00131F39" w:rsidRDefault="00131F39" w:rsidP="00044CFB">
            <w:pPr>
              <w:spacing w:before="96" w:after="96"/>
            </w:pPr>
            <w:r>
              <w:t>ANE/WS2</w:t>
            </w:r>
          </w:p>
        </w:tc>
        <w:tc>
          <w:tcPr>
            <w:tcW w:w="2507" w:type="dxa"/>
          </w:tcPr>
          <w:p w14:paraId="00E58E64" w14:textId="7C368DC3" w:rsidR="00131F39" w:rsidRPr="00044CFB" w:rsidRDefault="00F923B1" w:rsidP="00044CFB">
            <w:pPr>
              <w:spacing w:before="96" w:after="96"/>
            </w:pPr>
            <w:r w:rsidRPr="00C907CA">
              <w:t>F</w:t>
            </w:r>
            <w:r w:rsidRPr="00F923B1">
              <w:t>L140</w:t>
            </w:r>
          </w:p>
        </w:tc>
      </w:tr>
      <w:tr w:rsidR="00131F39" w14:paraId="1B2A51D6" w14:textId="77777777" w:rsidTr="00CF69E2">
        <w:trPr>
          <w:cnfStyle w:val="000000010000" w:firstRow="0" w:lastRow="0" w:firstColumn="0" w:lastColumn="0" w:oddVBand="0" w:evenVBand="0" w:oddHBand="0" w:evenHBand="1" w:firstRowFirstColumn="0" w:firstRowLastColumn="0" w:lastRowFirstColumn="0" w:lastRowLastColumn="0"/>
        </w:trPr>
        <w:tc>
          <w:tcPr>
            <w:tcW w:w="2223" w:type="dxa"/>
          </w:tcPr>
          <w:p w14:paraId="2F63ABBA" w14:textId="70039184" w:rsidR="00131F39" w:rsidRPr="00131F39" w:rsidRDefault="00131F39" w:rsidP="00131F39">
            <w:pPr>
              <w:spacing w:before="96" w:after="96"/>
            </w:pPr>
            <w:r w:rsidRPr="006C48BA">
              <w:t>L</w:t>
            </w:r>
            <w:r w:rsidRPr="00131F39">
              <w:t>IMG</w:t>
            </w:r>
          </w:p>
        </w:tc>
        <w:tc>
          <w:tcPr>
            <w:tcW w:w="2495" w:type="dxa"/>
          </w:tcPr>
          <w:p w14:paraId="1DBFCFC1" w14:textId="48F7BE8B" w:rsidR="00131F39" w:rsidRPr="00131F39" w:rsidRDefault="00131F39" w:rsidP="00131F39">
            <w:pPr>
              <w:spacing w:before="96" w:after="96"/>
            </w:pPr>
            <w:r>
              <w:t>T</w:t>
            </w:r>
            <w:r w:rsidRPr="00131F39">
              <w:t>OP</w:t>
            </w:r>
          </w:p>
        </w:tc>
        <w:tc>
          <w:tcPr>
            <w:tcW w:w="2413" w:type="dxa"/>
          </w:tcPr>
          <w:p w14:paraId="6291EDC0" w14:textId="69596A4B" w:rsidR="00131F39" w:rsidRPr="00131F39" w:rsidRDefault="00131F39" w:rsidP="00131F39">
            <w:pPr>
              <w:spacing w:before="96" w:after="96"/>
            </w:pPr>
            <w:r>
              <w:t>W</w:t>
            </w:r>
            <w:r w:rsidRPr="00131F39">
              <w:t>S2</w:t>
            </w:r>
          </w:p>
        </w:tc>
        <w:tc>
          <w:tcPr>
            <w:tcW w:w="2507" w:type="dxa"/>
          </w:tcPr>
          <w:p w14:paraId="135ABDA6" w14:textId="11F6034C" w:rsidR="00131F39" w:rsidRPr="00044CFB" w:rsidRDefault="00F923B1" w:rsidP="00131F39">
            <w:pPr>
              <w:spacing w:before="96" w:after="96"/>
            </w:pPr>
            <w:r w:rsidRPr="00C907CA">
              <w:t>F</w:t>
            </w:r>
            <w:r w:rsidRPr="00F923B1">
              <w:t>L140</w:t>
            </w:r>
          </w:p>
        </w:tc>
      </w:tr>
      <w:tr w:rsidR="00131F39" w14:paraId="6029BCB8" w14:textId="77777777" w:rsidTr="00CF69E2">
        <w:trPr>
          <w:cnfStyle w:val="000000100000" w:firstRow="0" w:lastRow="0" w:firstColumn="0" w:lastColumn="0" w:oddVBand="0" w:evenVBand="0" w:oddHBand="1" w:evenHBand="0" w:firstRowFirstColumn="0" w:firstRowLastColumn="0" w:lastRowFirstColumn="0" w:lastRowLastColumn="0"/>
        </w:trPr>
        <w:tc>
          <w:tcPr>
            <w:tcW w:w="2223" w:type="dxa"/>
          </w:tcPr>
          <w:p w14:paraId="0608AA04" w14:textId="53F275D4" w:rsidR="00131F39" w:rsidRPr="00131F39" w:rsidRDefault="00131F39" w:rsidP="00131F39">
            <w:pPr>
              <w:spacing w:after="96"/>
            </w:pPr>
            <w:r w:rsidRPr="006C48BA">
              <w:t>L</w:t>
            </w:r>
            <w:r w:rsidRPr="00131F39">
              <w:t>IMG</w:t>
            </w:r>
          </w:p>
        </w:tc>
        <w:tc>
          <w:tcPr>
            <w:tcW w:w="2495" w:type="dxa"/>
          </w:tcPr>
          <w:p w14:paraId="156F0B69" w14:textId="32E45E98" w:rsidR="00131F39" w:rsidRPr="00131F39" w:rsidRDefault="00131F39" w:rsidP="00131F39">
            <w:pPr>
              <w:spacing w:after="96"/>
            </w:pPr>
            <w:r>
              <w:t>I</w:t>
            </w:r>
            <w:r w:rsidRPr="00131F39">
              <w:t>XUSA</w:t>
            </w:r>
          </w:p>
        </w:tc>
        <w:tc>
          <w:tcPr>
            <w:tcW w:w="2413" w:type="dxa"/>
          </w:tcPr>
          <w:p w14:paraId="60157836" w14:textId="646D1D44" w:rsidR="00131F39" w:rsidRPr="00131F39" w:rsidRDefault="00131F39" w:rsidP="00131F39">
            <w:pPr>
              <w:spacing w:after="96"/>
            </w:pPr>
            <w:r>
              <w:t>W</w:t>
            </w:r>
            <w:r w:rsidRPr="00131F39">
              <w:t>S2</w:t>
            </w:r>
          </w:p>
        </w:tc>
        <w:tc>
          <w:tcPr>
            <w:tcW w:w="2507" w:type="dxa"/>
          </w:tcPr>
          <w:p w14:paraId="32B18AE2" w14:textId="49089BDC" w:rsidR="00131F39" w:rsidRPr="00131F39" w:rsidRDefault="00131F39" w:rsidP="00131F39">
            <w:pPr>
              <w:spacing w:after="96"/>
            </w:pPr>
            <w:r w:rsidRPr="00C907CA">
              <w:t>F</w:t>
            </w:r>
            <w:r w:rsidRPr="00131F39">
              <w:t>L140</w:t>
            </w:r>
          </w:p>
        </w:tc>
      </w:tr>
      <w:tr w:rsidR="00131F39" w14:paraId="5DA55D99" w14:textId="77777777" w:rsidTr="00CF69E2">
        <w:trPr>
          <w:cnfStyle w:val="000000010000" w:firstRow="0" w:lastRow="0" w:firstColumn="0" w:lastColumn="0" w:oddVBand="0" w:evenVBand="0" w:oddHBand="0" w:evenHBand="1" w:firstRowFirstColumn="0" w:firstRowLastColumn="0" w:lastRowFirstColumn="0" w:lastRowLastColumn="0"/>
        </w:trPr>
        <w:tc>
          <w:tcPr>
            <w:tcW w:w="2223" w:type="dxa"/>
          </w:tcPr>
          <w:p w14:paraId="3E2B914E" w14:textId="179F300B" w:rsidR="00131F39" w:rsidRPr="00131F39" w:rsidRDefault="00131F39" w:rsidP="00131F39">
            <w:pPr>
              <w:spacing w:before="96" w:after="96"/>
            </w:pPr>
            <w:r w:rsidRPr="006C48BA">
              <w:t>L</w:t>
            </w:r>
            <w:r w:rsidRPr="00131F39">
              <w:t>IMG</w:t>
            </w:r>
          </w:p>
        </w:tc>
        <w:tc>
          <w:tcPr>
            <w:tcW w:w="2495" w:type="dxa"/>
          </w:tcPr>
          <w:p w14:paraId="28724543" w14:textId="7E0DA9E8" w:rsidR="00131F39" w:rsidRPr="00131F39" w:rsidRDefault="00131F39" w:rsidP="00131F39">
            <w:pPr>
              <w:spacing w:before="96" w:after="96"/>
            </w:pPr>
            <w:r>
              <w:t>K</w:t>
            </w:r>
            <w:r w:rsidRPr="00131F39">
              <w:t>UKEV</w:t>
            </w:r>
          </w:p>
        </w:tc>
        <w:tc>
          <w:tcPr>
            <w:tcW w:w="2413" w:type="dxa"/>
          </w:tcPr>
          <w:p w14:paraId="42D7F2B5" w14:textId="6A501ECF" w:rsidR="00131F39" w:rsidRPr="00131F39" w:rsidRDefault="00131F39" w:rsidP="00131F39">
            <w:pPr>
              <w:spacing w:before="96" w:after="96"/>
            </w:pPr>
            <w:r>
              <w:t>W</w:t>
            </w:r>
            <w:r w:rsidRPr="00131F39">
              <w:t>S2</w:t>
            </w:r>
          </w:p>
        </w:tc>
        <w:tc>
          <w:tcPr>
            <w:tcW w:w="2507" w:type="dxa"/>
          </w:tcPr>
          <w:p w14:paraId="7186DBA6" w14:textId="1EBAEDE0" w:rsidR="00131F39" w:rsidRPr="00131F39" w:rsidRDefault="00131F39" w:rsidP="00131F39">
            <w:pPr>
              <w:spacing w:before="96" w:after="96"/>
            </w:pPr>
            <w:r w:rsidRPr="00C907CA">
              <w:t>F</w:t>
            </w:r>
            <w:r w:rsidRPr="00131F39">
              <w:t>L140</w:t>
            </w:r>
          </w:p>
        </w:tc>
      </w:tr>
      <w:tr w:rsidR="00131F39" w14:paraId="272BC79C" w14:textId="77777777" w:rsidTr="00CF69E2">
        <w:trPr>
          <w:cnfStyle w:val="000000100000" w:firstRow="0" w:lastRow="0" w:firstColumn="0" w:lastColumn="0" w:oddVBand="0" w:evenVBand="0" w:oddHBand="1" w:evenHBand="0" w:firstRowFirstColumn="0" w:firstRowLastColumn="0" w:lastRowFirstColumn="0" w:lastRowLastColumn="0"/>
        </w:trPr>
        <w:tc>
          <w:tcPr>
            <w:tcW w:w="2223" w:type="dxa"/>
          </w:tcPr>
          <w:p w14:paraId="3C39B6A9" w14:textId="5102CA4C" w:rsidR="00131F39" w:rsidRPr="00131F39" w:rsidRDefault="00131F39" w:rsidP="00131F39">
            <w:pPr>
              <w:spacing w:after="96"/>
            </w:pPr>
            <w:r w:rsidRPr="006C48BA">
              <w:t>L</w:t>
            </w:r>
            <w:r w:rsidRPr="00131F39">
              <w:t>IMG</w:t>
            </w:r>
          </w:p>
        </w:tc>
        <w:tc>
          <w:tcPr>
            <w:tcW w:w="2495" w:type="dxa"/>
          </w:tcPr>
          <w:p w14:paraId="0D2146BE" w14:textId="6D3C2E6D" w:rsidR="00131F39" w:rsidRPr="00131F39" w:rsidRDefault="00131F39" w:rsidP="00131F39">
            <w:pPr>
              <w:spacing w:after="96"/>
            </w:pPr>
            <w:r>
              <w:t>L</w:t>
            </w:r>
            <w:r w:rsidRPr="00131F39">
              <w:t>AGEN</w:t>
            </w:r>
          </w:p>
        </w:tc>
        <w:tc>
          <w:tcPr>
            <w:tcW w:w="2413" w:type="dxa"/>
          </w:tcPr>
          <w:p w14:paraId="50A3963A" w14:textId="04447BD3" w:rsidR="00131F39" w:rsidRPr="00131F39" w:rsidRDefault="00131F39" w:rsidP="00131F39">
            <w:pPr>
              <w:spacing w:after="96"/>
            </w:pPr>
            <w:r>
              <w:t>W</w:t>
            </w:r>
            <w:r w:rsidRPr="00131F39">
              <w:t>S2</w:t>
            </w:r>
          </w:p>
        </w:tc>
        <w:tc>
          <w:tcPr>
            <w:tcW w:w="2507" w:type="dxa"/>
          </w:tcPr>
          <w:p w14:paraId="2EC7198B" w14:textId="524F1223" w:rsidR="00131F39" w:rsidRPr="00131F39" w:rsidRDefault="00131F39" w:rsidP="00131F39">
            <w:pPr>
              <w:spacing w:after="96"/>
            </w:pPr>
            <w:r w:rsidRPr="00C907CA">
              <w:t>F</w:t>
            </w:r>
            <w:r w:rsidRPr="00131F39">
              <w:t>L140</w:t>
            </w:r>
          </w:p>
        </w:tc>
      </w:tr>
    </w:tbl>
    <w:p w14:paraId="40F20010" w14:textId="10135D59" w:rsidR="00131F39" w:rsidRDefault="00131F39" w:rsidP="00131F39">
      <w:pPr>
        <w:pStyle w:val="Titolo2"/>
      </w:pPr>
      <w:bookmarkStart w:id="55" w:name="_Toc229779736"/>
      <w:r>
        <w:t>Partenze (Settore WS0)</w:t>
      </w:r>
      <w:bookmarkEnd w:id="55"/>
    </w:p>
    <w:tbl>
      <w:tblPr>
        <w:tblStyle w:val="TabellaIVAO"/>
        <w:tblW w:w="0" w:type="auto"/>
        <w:tblLook w:val="04A0" w:firstRow="1" w:lastRow="0" w:firstColumn="1" w:lastColumn="0" w:noHBand="0" w:noVBand="1"/>
      </w:tblPr>
      <w:tblGrid>
        <w:gridCol w:w="2223"/>
        <w:gridCol w:w="2495"/>
        <w:gridCol w:w="2413"/>
        <w:gridCol w:w="2507"/>
      </w:tblGrid>
      <w:tr w:rsidR="00131F39" w14:paraId="0D988EBB" w14:textId="77777777" w:rsidTr="005D4A58">
        <w:trPr>
          <w:cnfStyle w:val="100000000000" w:firstRow="1" w:lastRow="0" w:firstColumn="0" w:lastColumn="0" w:oddVBand="0" w:evenVBand="0" w:oddHBand="0" w:evenHBand="0" w:firstRowFirstColumn="0" w:firstRowLastColumn="0" w:lastRowFirstColumn="0" w:lastRowLastColumn="0"/>
        </w:trPr>
        <w:tc>
          <w:tcPr>
            <w:tcW w:w="2223" w:type="dxa"/>
          </w:tcPr>
          <w:p w14:paraId="1EF93264" w14:textId="77777777" w:rsidR="00131F39" w:rsidRPr="00131F39" w:rsidRDefault="00131F39" w:rsidP="00131F39">
            <w:r>
              <w:t>Origine</w:t>
            </w:r>
          </w:p>
        </w:tc>
        <w:tc>
          <w:tcPr>
            <w:tcW w:w="2495" w:type="dxa"/>
          </w:tcPr>
          <w:p w14:paraId="590EF23B" w14:textId="77777777" w:rsidR="00131F39" w:rsidRPr="00131F39" w:rsidRDefault="00131F39" w:rsidP="00131F39">
            <w:r>
              <w:t>P</w:t>
            </w:r>
            <w:r w:rsidRPr="00131F39">
              <w:t>unto</w:t>
            </w:r>
          </w:p>
        </w:tc>
        <w:tc>
          <w:tcPr>
            <w:tcW w:w="2413" w:type="dxa"/>
          </w:tcPr>
          <w:p w14:paraId="2D6F9B59" w14:textId="77777777" w:rsidR="00131F39" w:rsidRPr="00131F39" w:rsidRDefault="00131F39" w:rsidP="00131F39">
            <w:r>
              <w:t>E</w:t>
            </w:r>
            <w:r w:rsidRPr="00131F39">
              <w:t>nte</w:t>
            </w:r>
          </w:p>
        </w:tc>
        <w:tc>
          <w:tcPr>
            <w:tcW w:w="2507" w:type="dxa"/>
          </w:tcPr>
          <w:p w14:paraId="2DA77DF9" w14:textId="77777777" w:rsidR="00131F39" w:rsidRPr="00131F39" w:rsidRDefault="00131F39" w:rsidP="00131F39">
            <w:r>
              <w:t>Q</w:t>
            </w:r>
            <w:r w:rsidRPr="00131F39">
              <w:t>uota</w:t>
            </w:r>
          </w:p>
        </w:tc>
      </w:tr>
      <w:tr w:rsidR="00131F39" w14:paraId="29123139" w14:textId="77777777" w:rsidTr="005D4A58">
        <w:trPr>
          <w:cnfStyle w:val="000000100000" w:firstRow="0" w:lastRow="0" w:firstColumn="0" w:lastColumn="0" w:oddVBand="0" w:evenVBand="0" w:oddHBand="1" w:evenHBand="0" w:firstRowFirstColumn="0" w:firstRowLastColumn="0" w:lastRowFirstColumn="0" w:lastRowLastColumn="0"/>
        </w:trPr>
        <w:tc>
          <w:tcPr>
            <w:tcW w:w="2223" w:type="dxa"/>
          </w:tcPr>
          <w:p w14:paraId="30A8442C" w14:textId="4017574E" w:rsidR="00131F39" w:rsidRPr="00131F39" w:rsidRDefault="00131F39" w:rsidP="00131F39">
            <w:pPr>
              <w:spacing w:after="96"/>
            </w:pPr>
            <w:r>
              <w:t>LIMJ</w:t>
            </w:r>
            <w:r w:rsidR="004F28F1">
              <w:t>/LIMG</w:t>
            </w:r>
          </w:p>
        </w:tc>
        <w:tc>
          <w:tcPr>
            <w:tcW w:w="2495" w:type="dxa"/>
          </w:tcPr>
          <w:p w14:paraId="424C1437" w14:textId="73FC157C" w:rsidR="00131F39" w:rsidRPr="00131F39" w:rsidRDefault="004F28F1" w:rsidP="00131F39">
            <w:pPr>
              <w:spacing w:after="96"/>
            </w:pPr>
            <w:r>
              <w:t>ITCAP</w:t>
            </w:r>
          </w:p>
        </w:tc>
        <w:tc>
          <w:tcPr>
            <w:tcW w:w="2413" w:type="dxa"/>
          </w:tcPr>
          <w:p w14:paraId="7BB05FB6" w14:textId="235D2BC6" w:rsidR="00131F39" w:rsidRPr="00131F39" w:rsidRDefault="004F28F1" w:rsidP="00131F39">
            <w:pPr>
              <w:spacing w:after="96"/>
            </w:pPr>
            <w:r>
              <w:t>ANE/WS2</w:t>
            </w:r>
          </w:p>
        </w:tc>
        <w:tc>
          <w:tcPr>
            <w:tcW w:w="2507" w:type="dxa"/>
          </w:tcPr>
          <w:p w14:paraId="3854D23D" w14:textId="2F83E8DF" w:rsidR="00131F39" w:rsidRPr="00131F39" w:rsidRDefault="004F28F1" w:rsidP="00131F39">
            <w:pPr>
              <w:spacing w:after="96"/>
            </w:pPr>
            <w:r>
              <w:t>FL140</w:t>
            </w:r>
          </w:p>
        </w:tc>
      </w:tr>
      <w:tr w:rsidR="004F28F1" w14:paraId="46B92972" w14:textId="77777777" w:rsidTr="005D4A58">
        <w:trPr>
          <w:cnfStyle w:val="000000010000" w:firstRow="0" w:lastRow="0" w:firstColumn="0" w:lastColumn="0" w:oddVBand="0" w:evenVBand="0" w:oddHBand="0" w:evenHBand="1" w:firstRowFirstColumn="0" w:firstRowLastColumn="0" w:lastRowFirstColumn="0" w:lastRowLastColumn="0"/>
        </w:trPr>
        <w:tc>
          <w:tcPr>
            <w:tcW w:w="2223" w:type="dxa"/>
          </w:tcPr>
          <w:p w14:paraId="39F720FD" w14:textId="7DB54186" w:rsidR="004F28F1" w:rsidRPr="004F28F1" w:rsidRDefault="004F28F1" w:rsidP="004F28F1">
            <w:pPr>
              <w:spacing w:before="96" w:after="96"/>
            </w:pPr>
            <w:r w:rsidRPr="003F00E2">
              <w:t>LIMJ</w:t>
            </w:r>
            <w:r w:rsidRPr="004F28F1">
              <w:t>/LIMG</w:t>
            </w:r>
          </w:p>
        </w:tc>
        <w:tc>
          <w:tcPr>
            <w:tcW w:w="2495" w:type="dxa"/>
          </w:tcPr>
          <w:p w14:paraId="58B9561C" w14:textId="0368FF3A" w:rsidR="004F28F1" w:rsidRPr="004F28F1" w:rsidRDefault="004F28F1" w:rsidP="004F28F1">
            <w:pPr>
              <w:spacing w:before="96" w:after="96"/>
            </w:pPr>
            <w:r>
              <w:t>L</w:t>
            </w:r>
            <w:r w:rsidRPr="004F28F1">
              <w:t>AGEN</w:t>
            </w:r>
          </w:p>
        </w:tc>
        <w:tc>
          <w:tcPr>
            <w:tcW w:w="2413" w:type="dxa"/>
          </w:tcPr>
          <w:p w14:paraId="592965F5" w14:textId="17E80FA7" w:rsidR="004F28F1" w:rsidRPr="004F28F1" w:rsidRDefault="004F28F1" w:rsidP="004F28F1">
            <w:pPr>
              <w:spacing w:before="96" w:after="96"/>
            </w:pPr>
            <w:r>
              <w:t>W</w:t>
            </w:r>
            <w:r w:rsidRPr="004F28F1">
              <w:t>S2</w:t>
            </w:r>
          </w:p>
        </w:tc>
        <w:tc>
          <w:tcPr>
            <w:tcW w:w="2507" w:type="dxa"/>
          </w:tcPr>
          <w:p w14:paraId="24395686" w14:textId="0DCCAF90" w:rsidR="004F28F1" w:rsidRPr="004F28F1" w:rsidRDefault="004F28F1" w:rsidP="004F28F1">
            <w:pPr>
              <w:spacing w:before="96" w:after="96"/>
            </w:pPr>
            <w:r w:rsidRPr="009D7B6F">
              <w:t>F</w:t>
            </w:r>
            <w:r w:rsidRPr="004F28F1">
              <w:t>L140</w:t>
            </w:r>
          </w:p>
        </w:tc>
      </w:tr>
      <w:tr w:rsidR="004F28F1" w14:paraId="428120F8" w14:textId="77777777" w:rsidTr="005D4A58">
        <w:trPr>
          <w:cnfStyle w:val="000000100000" w:firstRow="0" w:lastRow="0" w:firstColumn="0" w:lastColumn="0" w:oddVBand="0" w:evenVBand="0" w:oddHBand="1" w:evenHBand="0" w:firstRowFirstColumn="0" w:firstRowLastColumn="0" w:lastRowFirstColumn="0" w:lastRowLastColumn="0"/>
        </w:trPr>
        <w:tc>
          <w:tcPr>
            <w:tcW w:w="2223" w:type="dxa"/>
          </w:tcPr>
          <w:p w14:paraId="4877E14A" w14:textId="5F8C9E79" w:rsidR="004F28F1" w:rsidRPr="004F28F1" w:rsidRDefault="004F28F1" w:rsidP="004F28F1">
            <w:pPr>
              <w:spacing w:after="96"/>
            </w:pPr>
            <w:r w:rsidRPr="003F00E2">
              <w:t>LIMJ</w:t>
            </w:r>
            <w:r w:rsidRPr="004F28F1">
              <w:t>/LIMG</w:t>
            </w:r>
          </w:p>
        </w:tc>
        <w:tc>
          <w:tcPr>
            <w:tcW w:w="2495" w:type="dxa"/>
          </w:tcPr>
          <w:p w14:paraId="3A0ABCC8" w14:textId="7603E069" w:rsidR="004F28F1" w:rsidRPr="004F28F1" w:rsidRDefault="004F28F1" w:rsidP="004F28F1">
            <w:pPr>
              <w:spacing w:after="96"/>
            </w:pPr>
            <w:r>
              <w:t>U</w:t>
            </w:r>
            <w:r w:rsidRPr="004F28F1">
              <w:t>NITA</w:t>
            </w:r>
          </w:p>
        </w:tc>
        <w:tc>
          <w:tcPr>
            <w:tcW w:w="2413" w:type="dxa"/>
          </w:tcPr>
          <w:p w14:paraId="48F929E2" w14:textId="3750FB96" w:rsidR="004F28F1" w:rsidRPr="004F28F1" w:rsidRDefault="004F28F1" w:rsidP="004F28F1">
            <w:pPr>
              <w:spacing w:after="96"/>
            </w:pPr>
            <w:r>
              <w:t>W</w:t>
            </w:r>
            <w:r w:rsidRPr="004F28F1">
              <w:t>S2</w:t>
            </w:r>
          </w:p>
        </w:tc>
        <w:tc>
          <w:tcPr>
            <w:tcW w:w="2507" w:type="dxa"/>
          </w:tcPr>
          <w:p w14:paraId="19C8AC27" w14:textId="0077CF54" w:rsidR="004F28F1" w:rsidRPr="004F28F1" w:rsidRDefault="004F28F1" w:rsidP="004F28F1">
            <w:pPr>
              <w:spacing w:after="96"/>
            </w:pPr>
            <w:r w:rsidRPr="009D7B6F">
              <w:t>F</w:t>
            </w:r>
            <w:r w:rsidRPr="004F28F1">
              <w:t>L140</w:t>
            </w:r>
          </w:p>
        </w:tc>
      </w:tr>
    </w:tbl>
    <w:p w14:paraId="64AAAE81" w14:textId="77777777" w:rsidR="00044CFB" w:rsidRDefault="00044CFB" w:rsidP="00044CFB"/>
    <w:p w14:paraId="5D851DB8" w14:textId="03C90076" w:rsidR="00C0018D" w:rsidRDefault="00C0018D" w:rsidP="00C0018D">
      <w:pPr>
        <w:pStyle w:val="Titolo2"/>
      </w:pPr>
      <w:bookmarkStart w:id="56" w:name="_Toc229779737"/>
      <w:r>
        <w:t>Attraversamenti</w:t>
      </w:r>
      <w:bookmarkEnd w:id="56"/>
    </w:p>
    <w:p w14:paraId="59E4D33E" w14:textId="4A695020" w:rsidR="00BA4406" w:rsidRPr="00BA4406" w:rsidRDefault="00BA4406" w:rsidP="00BA4406">
      <w:r w:rsidRPr="00BA4406">
        <w:t xml:space="preserve">Qualora si verifichi una possibilità di conflitto tra un traffico in transito ed uno in partenza/arrivo, </w:t>
      </w:r>
      <w:r w:rsidR="00F923B1">
        <w:t>Milano</w:t>
      </w:r>
      <w:r w:rsidRPr="00BA4406">
        <w:t xml:space="preserve"> APP potrà richiedere al settore competente il trasferimento di controllo dell’a/m in transito.</w:t>
      </w:r>
    </w:p>
    <w:p w14:paraId="5B2AE064" w14:textId="3A88E9EF" w:rsidR="00C0018D" w:rsidRPr="00C0018D" w:rsidRDefault="00BA4406" w:rsidP="00BA4406">
      <w:r w:rsidRPr="00BA4406">
        <w:t>In caso si renda necessario un trasferimento di controllo temporaneo all’altra postazione APP (ad esempio per un attraversamento VFR durante arrivi/partenze IFR), questo avverrà solo dopo coordinamento tra i 2 enti.</w:t>
      </w:r>
    </w:p>
    <w:sectPr w:rsidR="00C0018D" w:rsidRPr="00C0018D" w:rsidSect="000C56CC">
      <w:headerReference w:type="default" r:id="rId13"/>
      <w:footerReference w:type="default" r:id="rId14"/>
      <w:pgSz w:w="11906" w:h="16838"/>
      <w:pgMar w:top="1417" w:right="1134" w:bottom="1134" w:left="1134" w:header="708" w:footer="708"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19815" w14:textId="77777777" w:rsidR="003C25B6" w:rsidRDefault="003C25B6" w:rsidP="0027438B">
      <w:pPr>
        <w:spacing w:after="0" w:line="240" w:lineRule="auto"/>
      </w:pPr>
      <w:r>
        <w:separator/>
      </w:r>
    </w:p>
  </w:endnote>
  <w:endnote w:type="continuationSeparator" w:id="0">
    <w:p w14:paraId="0F90F3C7" w14:textId="77777777" w:rsidR="003C25B6" w:rsidRDefault="003C25B6" w:rsidP="00274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Sans ExtraBold">
    <w:charset w:val="00"/>
    <w:family w:val="auto"/>
    <w:pitch w:val="variable"/>
    <w:sig w:usb0="A00002FF" w:usb1="5000204B" w:usb2="00000000" w:usb3="00000000" w:csb0="00000197" w:csb1="00000000"/>
  </w:font>
  <w:font w:name="Nunito Sans">
    <w:charset w:val="00"/>
    <w:family w:val="auto"/>
    <w:pitch w:val="variable"/>
    <w:sig w:usb0="A00002FF" w:usb1="5000204B" w:usb2="00000000" w:usb3="00000000" w:csb0="00000197" w:csb1="00000000"/>
  </w:font>
  <w:font w:name="Nunito Sans Black">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61AF" w14:textId="77777777" w:rsidR="00070210" w:rsidRPr="00070210" w:rsidRDefault="00070210" w:rsidP="00070210">
    <w:pPr>
      <w:pStyle w:val="Pidipagina"/>
      <w:spacing w:before="240"/>
      <w:rPr>
        <w:lang w:val="en-US"/>
      </w:rPr>
    </w:pPr>
    <w:r w:rsidRPr="00070210">
      <w:rPr>
        <w:noProof/>
        <w:color w:val="E93434"/>
        <w:lang w:val="en-US"/>
      </w:rPr>
      <mc:AlternateContent>
        <mc:Choice Requires="wps">
          <w:drawing>
            <wp:anchor distT="0" distB="0" distL="114300" distR="114300" simplePos="0" relativeHeight="251661312" behindDoc="0" locked="0" layoutInCell="1" allowOverlap="1" wp14:anchorId="566E2BA0" wp14:editId="5B8C71D7">
              <wp:simplePos x="0" y="0"/>
              <wp:positionH relativeFrom="column">
                <wp:posOffset>4901565</wp:posOffset>
              </wp:positionH>
              <wp:positionV relativeFrom="paragraph">
                <wp:posOffset>101600</wp:posOffset>
              </wp:positionV>
              <wp:extent cx="1257300" cy="345057"/>
              <wp:effectExtent l="0" t="0" r="19050" b="17145"/>
              <wp:wrapNone/>
              <wp:docPr id="11" name="Rettangolo con angoli arrotondati 11"/>
              <wp:cNvGraphicFramePr/>
              <a:graphic xmlns:a="http://schemas.openxmlformats.org/drawingml/2006/main">
                <a:graphicData uri="http://schemas.microsoft.com/office/word/2010/wordprocessingShape">
                  <wps:wsp>
                    <wps:cNvSpPr/>
                    <wps:spPr>
                      <a:xfrm>
                        <a:off x="0" y="0"/>
                        <a:ext cx="1257300" cy="345057"/>
                      </a:xfrm>
                      <a:prstGeom prst="roundRect">
                        <a:avLst/>
                      </a:prstGeom>
                      <a:solidFill>
                        <a:srgbClr val="F9CC2C"/>
                      </a:solidFill>
                      <a:ln>
                        <a:solidFill>
                          <a:srgbClr val="F9CC2C"/>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A5876C" w14:textId="1F6E69C8" w:rsidR="000E7F2D" w:rsidRPr="000E7F2D" w:rsidRDefault="000C56CC" w:rsidP="000E7F2D">
                          <w:pPr>
                            <w:jc w:val="center"/>
                            <w:rPr>
                              <w:rFonts w:ascii="Segoe UI" w:hAnsi="Segoe UI" w:cs="Segoe UI"/>
                              <w:color w:val="000000"/>
                              <w:sz w:val="23"/>
                              <w:szCs w:val="23"/>
                              <w:shd w:val="clear" w:color="auto" w:fill="F7F7F7"/>
                            </w:rPr>
                          </w:pPr>
                          <w:r w:rsidRPr="000C56CC">
                            <w:rPr>
                              <w:color w:val="0D2C99"/>
                              <w:sz w:val="20"/>
                              <w:szCs w:val="18"/>
                            </w:rPr>
                            <w:t>P</w:t>
                          </w:r>
                          <w:r w:rsidR="000E7F2D">
                            <w:rPr>
                              <w:color w:val="0D2C99"/>
                              <w:sz w:val="20"/>
                              <w:szCs w:val="18"/>
                            </w:rPr>
                            <w:t xml:space="preserve">AG. </w:t>
                          </w:r>
                          <w:r w:rsidR="000E7F2D" w:rsidRPr="000E7F2D">
                            <w:rPr>
                              <w:b/>
                              <w:bCs/>
                              <w:color w:val="0D2C99"/>
                              <w:sz w:val="20"/>
                              <w:szCs w:val="18"/>
                            </w:rPr>
                            <w:fldChar w:fldCharType="begin"/>
                          </w:r>
                          <w:r w:rsidR="000E7F2D" w:rsidRPr="000E7F2D">
                            <w:rPr>
                              <w:b/>
                              <w:bCs/>
                              <w:color w:val="0D2C99"/>
                              <w:sz w:val="20"/>
                              <w:szCs w:val="18"/>
                            </w:rPr>
                            <w:instrText xml:space="preserve"> Page </w:instrText>
                          </w:r>
                          <w:r w:rsidR="000E7F2D" w:rsidRPr="000E7F2D">
                            <w:rPr>
                              <w:b/>
                              <w:bCs/>
                              <w:color w:val="0D2C99"/>
                              <w:sz w:val="20"/>
                              <w:szCs w:val="18"/>
                            </w:rPr>
                            <w:fldChar w:fldCharType="separate"/>
                          </w:r>
                          <w:r w:rsidR="000E7F2D" w:rsidRPr="000E7F2D">
                            <w:rPr>
                              <w:b/>
                              <w:bCs/>
                              <w:noProof/>
                              <w:color w:val="0D2C99"/>
                              <w:sz w:val="20"/>
                              <w:szCs w:val="18"/>
                            </w:rPr>
                            <w:t>!Fine imprevista della formula</w:t>
                          </w:r>
                          <w:r w:rsidR="000E7F2D" w:rsidRPr="000E7F2D">
                            <w:rPr>
                              <w:b/>
                              <w:bCs/>
                              <w:color w:val="0D2C99"/>
                              <w:sz w:val="20"/>
                              <w:szCs w:val="18"/>
                            </w:rPr>
                            <w:fldChar w:fldCharType="end"/>
                          </w:r>
                          <w:r w:rsidR="000E7F2D">
                            <w:rPr>
                              <w:color w:val="0D2C99"/>
                              <w:sz w:val="20"/>
                              <w:szCs w:val="18"/>
                            </w:rPr>
                            <w:t xml:space="preserve"> OF</w:t>
                          </w:r>
                          <w:r w:rsidRPr="000C56CC">
                            <w:rPr>
                              <w:color w:val="0D2C99"/>
                              <w:sz w:val="20"/>
                              <w:szCs w:val="18"/>
                            </w:rPr>
                            <w:t xml:space="preserve"> </w:t>
                          </w:r>
                          <w:r w:rsidR="000E7F2D" w:rsidRPr="000E7F2D">
                            <w:rPr>
                              <w:b/>
                              <w:bCs/>
                              <w:color w:val="0D2C99"/>
                              <w:sz w:val="20"/>
                              <w:szCs w:val="18"/>
                            </w:rPr>
                            <w:fldChar w:fldCharType="begin"/>
                          </w:r>
                          <w:r w:rsidR="000E7F2D" w:rsidRPr="000E7F2D">
                            <w:rPr>
                              <w:b/>
                              <w:bCs/>
                              <w:color w:val="0D2C99"/>
                              <w:sz w:val="20"/>
                              <w:szCs w:val="18"/>
                            </w:rPr>
                            <w:instrText xml:space="preserve"> =</w:instrText>
                          </w:r>
                          <w:r w:rsidR="000E7F2D" w:rsidRPr="000E7F2D">
                            <w:rPr>
                              <w:b/>
                              <w:bCs/>
                              <w:color w:val="0D2C99"/>
                              <w:sz w:val="20"/>
                              <w:szCs w:val="18"/>
                            </w:rPr>
                            <w:fldChar w:fldCharType="begin"/>
                          </w:r>
                          <w:r w:rsidR="000E7F2D" w:rsidRPr="000E7F2D">
                            <w:rPr>
                              <w:b/>
                              <w:bCs/>
                              <w:color w:val="0D2C99"/>
                              <w:sz w:val="20"/>
                              <w:szCs w:val="18"/>
                            </w:rPr>
                            <w:instrText xml:space="preserve"> Numpages </w:instrText>
                          </w:r>
                          <w:r w:rsidR="000E7F2D" w:rsidRPr="000E7F2D">
                            <w:rPr>
                              <w:b/>
                              <w:bCs/>
                              <w:color w:val="0D2C99"/>
                              <w:sz w:val="20"/>
                              <w:szCs w:val="18"/>
                            </w:rPr>
                            <w:fldChar w:fldCharType="separate"/>
                          </w:r>
                          <w:r w:rsidR="00873155">
                            <w:rPr>
                              <w:b/>
                              <w:bCs/>
                              <w:noProof/>
                              <w:color w:val="0D2C99"/>
                              <w:sz w:val="20"/>
                              <w:szCs w:val="18"/>
                            </w:rPr>
                            <w:instrText>20</w:instrText>
                          </w:r>
                          <w:r w:rsidR="000E7F2D" w:rsidRPr="000E7F2D">
                            <w:rPr>
                              <w:b/>
                              <w:bCs/>
                              <w:color w:val="0D2C99"/>
                              <w:sz w:val="20"/>
                              <w:szCs w:val="18"/>
                            </w:rPr>
                            <w:fldChar w:fldCharType="end"/>
                          </w:r>
                          <w:r w:rsidR="000E7F2D" w:rsidRPr="000E7F2D">
                            <w:rPr>
                              <w:b/>
                              <w:bCs/>
                              <w:color w:val="0D2C99"/>
                              <w:sz w:val="20"/>
                              <w:szCs w:val="18"/>
                            </w:rPr>
                            <w:instrText xml:space="preserve"> - 1</w:instrText>
                          </w:r>
                          <w:r w:rsidR="000E7F2D" w:rsidRPr="000E7F2D">
                            <w:rPr>
                              <w:b/>
                              <w:bCs/>
                              <w:color w:val="0D2C99"/>
                              <w:sz w:val="20"/>
                              <w:szCs w:val="18"/>
                            </w:rPr>
                            <w:fldChar w:fldCharType="separate"/>
                          </w:r>
                          <w:r w:rsidR="00873155">
                            <w:rPr>
                              <w:b/>
                              <w:bCs/>
                              <w:noProof/>
                              <w:color w:val="0D2C99"/>
                              <w:sz w:val="20"/>
                              <w:szCs w:val="18"/>
                            </w:rPr>
                            <w:t>19</w:t>
                          </w:r>
                          <w:r w:rsidR="000E7F2D" w:rsidRPr="000E7F2D">
                            <w:rPr>
                              <w:b/>
                              <w:bCs/>
                              <w:color w:val="0D2C99"/>
                              <w:sz w:val="20"/>
                              <w:szCs w:val="18"/>
                            </w:rPr>
                            <w:fldChar w:fldCharType="end"/>
                          </w:r>
                        </w:p>
                        <w:p w14:paraId="11491533" w14:textId="77777777" w:rsidR="000E7F2D" w:rsidRPr="000E7F2D" w:rsidRDefault="000E7F2D" w:rsidP="000E7F2D">
                          <w:pPr>
                            <w:jc w:val="center"/>
                            <w:rPr>
                              <w:rFonts w:ascii="Segoe UI" w:hAnsi="Segoe UI" w:cs="Segoe UI"/>
                              <w:color w:val="000000"/>
                              <w:sz w:val="23"/>
                              <w:szCs w:val="23"/>
                              <w:shd w:val="clear" w:color="auto" w:fill="F7F7F7"/>
                            </w:rPr>
                          </w:pPr>
                        </w:p>
                        <w:p w14:paraId="3BBF0CA3" w14:textId="77777777" w:rsidR="000E7F2D" w:rsidRPr="000E7F2D" w:rsidRDefault="000E7F2D" w:rsidP="000E7F2D">
                          <w:pPr>
                            <w:jc w:val="center"/>
                            <w:rPr>
                              <w:rFonts w:ascii="Segoe UI" w:hAnsi="Segoe UI" w:cs="Segoe UI"/>
                              <w:color w:val="000000"/>
                              <w:sz w:val="23"/>
                              <w:szCs w:val="23"/>
                              <w:shd w:val="clear" w:color="auto" w:fill="F7F7F7"/>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6E2BA0" id="Rettangolo con angoli arrotondati 11" o:spid="_x0000_s1030" style="position:absolute;left:0;text-align:left;margin-left:385.95pt;margin-top:8pt;width:99pt;height:2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" fillcolor="#f9cc2c" strokecolor="#f9cc2c" strokeweight="1pt">
              <v:stroke joinstyle="miter"/>
              <v:textbox>
                <w:txbxContent>
                  <w:p w14:paraId="48A5876C" w14:textId="1F6E69C8" w:rsidR="000E7F2D" w:rsidRPr="000E7F2D" w:rsidRDefault="000C56CC" w:rsidP="000E7F2D">
                    <w:pPr>
                      <w:jc w:val="center"/>
                      <w:rPr>
                        <w:rFonts w:ascii="Segoe UI" w:hAnsi="Segoe UI" w:cs="Segoe UI"/>
                        <w:color w:val="000000"/>
                        <w:sz w:val="23"/>
                        <w:szCs w:val="23"/>
                        <w:shd w:val="clear" w:color="auto" w:fill="F7F7F7"/>
                      </w:rPr>
                    </w:pPr>
                    <w:r w:rsidRPr="000C56CC">
                      <w:rPr>
                        <w:color w:val="0D2C99"/>
                        <w:sz w:val="20"/>
                        <w:szCs w:val="18"/>
                      </w:rPr>
                      <w:t>P</w:t>
                    </w:r>
                    <w:r w:rsidR="000E7F2D">
                      <w:rPr>
                        <w:color w:val="0D2C99"/>
                        <w:sz w:val="20"/>
                        <w:szCs w:val="18"/>
                      </w:rPr>
                      <w:t xml:space="preserve">AG. </w:t>
                    </w:r>
                    <w:r w:rsidR="000E7F2D" w:rsidRPr="000E7F2D">
                      <w:rPr>
                        <w:b/>
                        <w:bCs/>
                        <w:color w:val="0D2C99"/>
                        <w:sz w:val="20"/>
                        <w:szCs w:val="18"/>
                      </w:rPr>
                      <w:fldChar w:fldCharType="begin"/>
                    </w:r>
                    <w:r w:rsidR="000E7F2D" w:rsidRPr="000E7F2D">
                      <w:rPr>
                        <w:b/>
                        <w:bCs/>
                        <w:color w:val="0D2C99"/>
                        <w:sz w:val="20"/>
                        <w:szCs w:val="18"/>
                      </w:rPr>
                      <w:instrText xml:space="preserve"> Page </w:instrText>
                    </w:r>
                    <w:r w:rsidR="000E7F2D" w:rsidRPr="000E7F2D">
                      <w:rPr>
                        <w:b/>
                        <w:bCs/>
                        <w:color w:val="0D2C99"/>
                        <w:sz w:val="20"/>
                        <w:szCs w:val="18"/>
                      </w:rPr>
                      <w:fldChar w:fldCharType="separate"/>
                    </w:r>
                    <w:r w:rsidR="000E7F2D" w:rsidRPr="000E7F2D">
                      <w:rPr>
                        <w:b/>
                        <w:bCs/>
                        <w:noProof/>
                        <w:color w:val="0D2C99"/>
                        <w:sz w:val="20"/>
                        <w:szCs w:val="18"/>
                      </w:rPr>
                      <w:t>!Fine imprevista della formula</w:t>
                    </w:r>
                    <w:r w:rsidR="000E7F2D" w:rsidRPr="000E7F2D">
                      <w:rPr>
                        <w:b/>
                        <w:bCs/>
                        <w:color w:val="0D2C99"/>
                        <w:sz w:val="20"/>
                        <w:szCs w:val="18"/>
                      </w:rPr>
                      <w:fldChar w:fldCharType="end"/>
                    </w:r>
                    <w:r w:rsidR="000E7F2D">
                      <w:rPr>
                        <w:color w:val="0D2C99"/>
                        <w:sz w:val="20"/>
                        <w:szCs w:val="18"/>
                      </w:rPr>
                      <w:t xml:space="preserve"> OF</w:t>
                    </w:r>
                    <w:r w:rsidRPr="000C56CC">
                      <w:rPr>
                        <w:color w:val="0D2C99"/>
                        <w:sz w:val="20"/>
                        <w:szCs w:val="18"/>
                      </w:rPr>
                      <w:t xml:space="preserve"> </w:t>
                    </w:r>
                    <w:r w:rsidR="000E7F2D" w:rsidRPr="000E7F2D">
                      <w:rPr>
                        <w:b/>
                        <w:bCs/>
                        <w:color w:val="0D2C99"/>
                        <w:sz w:val="20"/>
                        <w:szCs w:val="18"/>
                      </w:rPr>
                      <w:fldChar w:fldCharType="begin"/>
                    </w:r>
                    <w:r w:rsidR="000E7F2D" w:rsidRPr="000E7F2D">
                      <w:rPr>
                        <w:b/>
                        <w:bCs/>
                        <w:color w:val="0D2C99"/>
                        <w:sz w:val="20"/>
                        <w:szCs w:val="18"/>
                      </w:rPr>
                      <w:instrText xml:space="preserve"> =</w:instrText>
                    </w:r>
                    <w:r w:rsidR="000E7F2D" w:rsidRPr="000E7F2D">
                      <w:rPr>
                        <w:b/>
                        <w:bCs/>
                        <w:color w:val="0D2C99"/>
                        <w:sz w:val="20"/>
                        <w:szCs w:val="18"/>
                      </w:rPr>
                      <w:fldChar w:fldCharType="begin"/>
                    </w:r>
                    <w:r w:rsidR="000E7F2D" w:rsidRPr="000E7F2D">
                      <w:rPr>
                        <w:b/>
                        <w:bCs/>
                        <w:color w:val="0D2C99"/>
                        <w:sz w:val="20"/>
                        <w:szCs w:val="18"/>
                      </w:rPr>
                      <w:instrText xml:space="preserve"> Numpages </w:instrText>
                    </w:r>
                    <w:r w:rsidR="000E7F2D" w:rsidRPr="000E7F2D">
                      <w:rPr>
                        <w:b/>
                        <w:bCs/>
                        <w:color w:val="0D2C99"/>
                        <w:sz w:val="20"/>
                        <w:szCs w:val="18"/>
                      </w:rPr>
                      <w:fldChar w:fldCharType="separate"/>
                    </w:r>
                    <w:r w:rsidR="00873155">
                      <w:rPr>
                        <w:b/>
                        <w:bCs/>
                        <w:noProof/>
                        <w:color w:val="0D2C99"/>
                        <w:sz w:val="20"/>
                        <w:szCs w:val="18"/>
                      </w:rPr>
                      <w:instrText>20</w:instrText>
                    </w:r>
                    <w:r w:rsidR="000E7F2D" w:rsidRPr="000E7F2D">
                      <w:rPr>
                        <w:b/>
                        <w:bCs/>
                        <w:color w:val="0D2C99"/>
                        <w:sz w:val="20"/>
                        <w:szCs w:val="18"/>
                      </w:rPr>
                      <w:fldChar w:fldCharType="end"/>
                    </w:r>
                    <w:r w:rsidR="000E7F2D" w:rsidRPr="000E7F2D">
                      <w:rPr>
                        <w:b/>
                        <w:bCs/>
                        <w:color w:val="0D2C99"/>
                        <w:sz w:val="20"/>
                        <w:szCs w:val="18"/>
                      </w:rPr>
                      <w:instrText xml:space="preserve"> - 1</w:instrText>
                    </w:r>
                    <w:r w:rsidR="000E7F2D" w:rsidRPr="000E7F2D">
                      <w:rPr>
                        <w:b/>
                        <w:bCs/>
                        <w:color w:val="0D2C99"/>
                        <w:sz w:val="20"/>
                        <w:szCs w:val="18"/>
                      </w:rPr>
                      <w:fldChar w:fldCharType="separate"/>
                    </w:r>
                    <w:r w:rsidR="00873155">
                      <w:rPr>
                        <w:b/>
                        <w:bCs/>
                        <w:noProof/>
                        <w:color w:val="0D2C99"/>
                        <w:sz w:val="20"/>
                        <w:szCs w:val="18"/>
                      </w:rPr>
                      <w:t>19</w:t>
                    </w:r>
                    <w:r w:rsidR="000E7F2D" w:rsidRPr="000E7F2D">
                      <w:rPr>
                        <w:b/>
                        <w:bCs/>
                        <w:color w:val="0D2C99"/>
                        <w:sz w:val="20"/>
                        <w:szCs w:val="18"/>
                      </w:rPr>
                      <w:fldChar w:fldCharType="end"/>
                    </w:r>
                  </w:p>
                  <w:p w14:paraId="11491533" w14:textId="77777777" w:rsidR="000E7F2D" w:rsidRPr="000E7F2D" w:rsidRDefault="000E7F2D" w:rsidP="000E7F2D">
                    <w:pPr>
                      <w:jc w:val="center"/>
                      <w:rPr>
                        <w:rFonts w:ascii="Segoe UI" w:hAnsi="Segoe UI" w:cs="Segoe UI"/>
                        <w:color w:val="000000"/>
                        <w:sz w:val="23"/>
                        <w:szCs w:val="23"/>
                        <w:shd w:val="clear" w:color="auto" w:fill="F7F7F7"/>
                      </w:rPr>
                    </w:pPr>
                  </w:p>
                  <w:p w14:paraId="3BBF0CA3" w14:textId="77777777" w:rsidR="000E7F2D" w:rsidRPr="000E7F2D" w:rsidRDefault="000E7F2D" w:rsidP="000E7F2D">
                    <w:pPr>
                      <w:jc w:val="center"/>
                      <w:rPr>
                        <w:rFonts w:ascii="Segoe UI" w:hAnsi="Segoe UI" w:cs="Segoe UI"/>
                        <w:color w:val="000000"/>
                        <w:sz w:val="23"/>
                        <w:szCs w:val="23"/>
                        <w:shd w:val="clear" w:color="auto" w:fill="F7F7F7"/>
                      </w:rPr>
                    </w:pPr>
                  </w:p>
                </w:txbxContent>
              </v:textbox>
            </v:roundrect>
          </w:pict>
        </mc:Fallback>
      </mc:AlternateContent>
    </w:r>
    <w:r w:rsidRPr="00070210">
      <w:rPr>
        <w:color w:val="E93434"/>
        <w:lang w:val="en-US"/>
      </w:rPr>
      <w:t>-</w:t>
    </w:r>
    <w:r w:rsidRPr="00070210">
      <w:rPr>
        <w:lang w:val="en-US"/>
      </w:rPr>
      <w:t xml:space="preserve"> </w:t>
    </w:r>
    <w:r w:rsidRPr="00070210">
      <w:rPr>
        <w:color w:val="E93434"/>
        <w:sz w:val="20"/>
        <w:szCs w:val="18"/>
        <w:lang w:val="en-US"/>
      </w:rPr>
      <w:t xml:space="preserve">ONLY FOR SIMULATION: DO NOT USE FOR REAL LIFE NAVIGATION </w:t>
    </w:r>
    <w:r w:rsidRPr="00070210">
      <w:rPr>
        <w:color w:val="E93434"/>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FBC0B" w14:textId="77777777" w:rsidR="003C25B6" w:rsidRDefault="003C25B6" w:rsidP="0027438B">
      <w:pPr>
        <w:spacing w:after="0" w:line="240" w:lineRule="auto"/>
      </w:pPr>
      <w:r>
        <w:separator/>
      </w:r>
    </w:p>
  </w:footnote>
  <w:footnote w:type="continuationSeparator" w:id="0">
    <w:p w14:paraId="7EFBA087" w14:textId="77777777" w:rsidR="003C25B6" w:rsidRDefault="003C25B6" w:rsidP="002743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0251" w14:textId="77777777" w:rsidR="00A9374C" w:rsidRDefault="00F05FF5">
    <w:pPr>
      <w:pStyle w:val="Intestazione"/>
    </w:pPr>
    <w:r>
      <w:rPr>
        <w:noProof/>
      </w:rPr>
      <w:drawing>
        <wp:anchor distT="0" distB="0" distL="114300" distR="114300" simplePos="0" relativeHeight="251662336" behindDoc="1" locked="0" layoutInCell="1" allowOverlap="1" wp14:anchorId="699694FA" wp14:editId="50DE3614">
          <wp:simplePos x="0" y="0"/>
          <wp:positionH relativeFrom="column">
            <wp:posOffset>-234315</wp:posOffset>
          </wp:positionH>
          <wp:positionV relativeFrom="paragraph">
            <wp:posOffset>-351790</wp:posOffset>
          </wp:positionV>
          <wp:extent cx="857250" cy="857885"/>
          <wp:effectExtent l="0" t="0" r="0" b="0"/>
          <wp:wrapTight wrapText="bothSides">
            <wp:wrapPolygon edited="0">
              <wp:start x="7200" y="4317"/>
              <wp:lineTo x="5280" y="7195"/>
              <wp:lineTo x="4320" y="10073"/>
              <wp:lineTo x="4800" y="13910"/>
              <wp:lineTo x="11040" y="16308"/>
              <wp:lineTo x="12960" y="17267"/>
              <wp:lineTo x="15360" y="17267"/>
              <wp:lineTo x="15840" y="16308"/>
              <wp:lineTo x="17280" y="11991"/>
              <wp:lineTo x="14880" y="7195"/>
              <wp:lineTo x="12960" y="4317"/>
              <wp:lineTo x="7200" y="4317"/>
            </wp:wrapPolygon>
          </wp:wrapTight>
          <wp:docPr id="16" name="Elemento gra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lemento grafico 1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57250" cy="8578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77CD6F62" wp14:editId="1F3705CE">
              <wp:simplePos x="0" y="0"/>
              <wp:positionH relativeFrom="column">
                <wp:posOffset>5362575</wp:posOffset>
              </wp:positionH>
              <wp:positionV relativeFrom="paragraph">
                <wp:posOffset>-546100</wp:posOffset>
              </wp:positionV>
              <wp:extent cx="349250" cy="1236980"/>
              <wp:effectExtent l="0" t="5715" r="6985" b="6985"/>
              <wp:wrapNone/>
              <wp:docPr id="10" name="Rettangolo con angoli in alto arrotondati 10"/>
              <wp:cNvGraphicFramePr/>
              <a:graphic xmlns:a="http://schemas.openxmlformats.org/drawingml/2006/main">
                <a:graphicData uri="http://schemas.microsoft.com/office/word/2010/wordprocessingShape">
                  <wps:wsp>
                    <wps:cNvSpPr/>
                    <wps:spPr>
                      <a:xfrm rot="5400000">
                        <a:off x="0" y="0"/>
                        <a:ext cx="349250" cy="1236980"/>
                      </a:xfrm>
                      <a:prstGeom prst="round2Same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0EB021" w14:textId="4614820F" w:rsidR="00070210" w:rsidRDefault="00070210" w:rsidP="00070210">
                          <w:pPr>
                            <w:jc w:val="center"/>
                          </w:pPr>
                          <w:r>
                            <w:t xml:space="preserve">V </w:t>
                          </w:r>
                          <w:sdt>
                            <w:sdtPr>
                              <w:alias w:val="Stato"/>
                              <w:tag w:val=""/>
                              <w:id w:val="-290899528"/>
                              <w:dataBinding w:prefixMappings="xmlns:ns0='http://purl.org/dc/elements/1.1/' xmlns:ns1='http://schemas.openxmlformats.org/package/2006/metadata/core-properties' " w:xpath="/ns1:coreProperties[1]/ns1:contentStatus[1]" w:storeItemID="{6C3C8BC8-F283-45AE-878A-BAB7291924A1}"/>
                              <w:text/>
                            </w:sdtPr>
                            <w:sdtContent>
                              <w:r w:rsidR="008B5D09">
                                <w:t>26xx</w:t>
                              </w:r>
                            </w:sdtContent>
                          </w:sdt>
                        </w:p>
                      </w:txbxContent>
                    </wps:txbx>
                    <wps:bodyPr rot="0" spcFirstLastPara="0" vertOverflow="overflow" horzOverflow="overflow" vert="horz" wrap="square" lIns="0" tIns="72000" rIns="0" bIns="3600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D6F62" id="Rettangolo con angoli in alto arrotondati 10" o:spid="_x0000_s1028" style="position:absolute;left:0;text-align:left;margin-left:422.25pt;margin-top:-43pt;width:27.5pt;height:97.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9250,12369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" adj="-11796480,,5400" path="m58209,l291041,v32148,,58209,26061,58209,58209l349250,1236980r,l,1236980r,l,58209c,26061,26061,,58209,xe" fillcolor="#4472c4 [3204]" stroked="f" strokeweight="1pt">
              <v:stroke joinstyle="miter"/>
              <v:formulas/>
              <v:path arrowok="t" o:connecttype="custom" o:connectlocs="58209,0;291041,0;349250,58209;349250,1236980;349250,1236980;0,1236980;0,1236980;0,58209;58209,0" o:connectangles="0,0,0,0,0,0,0,0,0" textboxrect="0,0,349250,1236980"/>
              <v:textbox inset="0,2mm,0,1mm">
                <w:txbxContent>
                  <w:p w14:paraId="120EB021" w14:textId="4614820F" w:rsidR="00070210" w:rsidRDefault="00070210" w:rsidP="00070210">
                    <w:pPr>
                      <w:jc w:val="center"/>
                    </w:pPr>
                    <w:r>
                      <w:t xml:space="preserve">V </w:t>
                    </w:r>
                    <w:sdt>
                      <w:sdtPr>
                        <w:alias w:val="Stato"/>
                        <w:tag w:val=""/>
                        <w:id w:val="-290899528"/>
                        <w:dataBinding w:prefixMappings="xmlns:ns0='http://purl.org/dc/elements/1.1/' xmlns:ns1='http://schemas.openxmlformats.org/package/2006/metadata/core-properties' " w:xpath="/ns1:coreProperties[1]/ns1:contentStatus[1]" w:storeItemID="{6C3C8BC8-F283-45AE-878A-BAB7291924A1}"/>
                        <w:text/>
                      </w:sdtPr>
                      <w:sdtContent>
                        <w:r w:rsidR="008B5D09">
                          <w:t>26xx</w:t>
                        </w:r>
                      </w:sdtContent>
                    </w:sdt>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CE6656A" wp14:editId="4DCD421D">
              <wp:simplePos x="0" y="0"/>
              <wp:positionH relativeFrom="column">
                <wp:posOffset>653415</wp:posOffset>
              </wp:positionH>
              <wp:positionV relativeFrom="paragraph">
                <wp:posOffset>-103505</wp:posOffset>
              </wp:positionV>
              <wp:extent cx="5503545" cy="354330"/>
              <wp:effectExtent l="0" t="0" r="1905" b="7620"/>
              <wp:wrapNone/>
              <wp:docPr id="8" name="Rettangolo con angoli arrotondati 8"/>
              <wp:cNvGraphicFramePr/>
              <a:graphic xmlns:a="http://schemas.openxmlformats.org/drawingml/2006/main">
                <a:graphicData uri="http://schemas.microsoft.com/office/word/2010/wordprocessingShape">
                  <wps:wsp>
                    <wps:cNvSpPr/>
                    <wps:spPr>
                      <a:xfrm>
                        <a:off x="0" y="0"/>
                        <a:ext cx="5503545" cy="354330"/>
                      </a:xfrm>
                      <a:prstGeom prst="roundRect">
                        <a:avLst/>
                      </a:prstGeom>
                      <a:solidFill>
                        <a:srgbClr val="0D2C9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2"/>
                            </w:rPr>
                            <w:alias w:val="Titolo"/>
                            <w:tag w:val=""/>
                            <w:id w:val="311837963"/>
                            <w:dataBinding w:prefixMappings="xmlns:ns0='http://purl.org/dc/elements/1.1/' xmlns:ns1='http://schemas.openxmlformats.org/package/2006/metadata/core-properties' " w:xpath="/ns1:coreProperties[1]/ns0:title[1]" w:storeItemID="{6C3C8BC8-F283-45AE-878A-BAB7291924A1}"/>
                            <w:text/>
                          </w:sdtPr>
                          <w:sdtContent>
                            <w:p w14:paraId="64136CAF" w14:textId="290A44B5" w:rsidR="001C5D5E" w:rsidRPr="008F3B80" w:rsidRDefault="008B5D09" w:rsidP="00C4642C">
                              <w:pPr>
                                <w:pStyle w:val="Titolo2"/>
                                <w:spacing w:before="0"/>
                                <w:rPr>
                                  <w:color w:val="FFFFFF" w:themeColor="background1"/>
                                  <w:sz w:val="24"/>
                                  <w:szCs w:val="22"/>
                                  <w:lang w:val="en-US"/>
                                </w:rPr>
                              </w:pPr>
                              <w:r>
                                <w:rPr>
                                  <w:color w:val="FFFFFF" w:themeColor="background1"/>
                                  <w:sz w:val="24"/>
                                  <w:szCs w:val="22"/>
                                </w:rPr>
                                <w:t>vIPI Milano WW0</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CE6656A" id="Rettangolo con angoli arrotondati 8" o:spid="_x0000_s1029" style="position:absolute;left:0;text-align:left;margin-left:51.45pt;margin-top:-8.15pt;width:433.35pt;height:27.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" fillcolor="#0d2c99" stroked="f" strokeweight="1pt">
              <v:stroke joinstyle="miter"/>
              <v:textbox>
                <w:txbxContent>
                  <w:sdt>
                    <w:sdtPr>
                      <w:rPr>
                        <w:color w:val="FFFFFF" w:themeColor="background1"/>
                        <w:sz w:val="24"/>
                        <w:szCs w:val="22"/>
                      </w:rPr>
                      <w:alias w:val="Titolo"/>
                      <w:tag w:val=""/>
                      <w:id w:val="311837963"/>
                      <w:dataBinding w:prefixMappings="xmlns:ns0='http://purl.org/dc/elements/1.1/' xmlns:ns1='http://schemas.openxmlformats.org/package/2006/metadata/core-properties' " w:xpath="/ns1:coreProperties[1]/ns0:title[1]" w:storeItemID="{6C3C8BC8-F283-45AE-878A-BAB7291924A1}"/>
                      <w:text/>
                    </w:sdtPr>
                    <w:sdtContent>
                      <w:p w14:paraId="64136CAF" w14:textId="290A44B5" w:rsidR="001C5D5E" w:rsidRPr="008F3B80" w:rsidRDefault="008B5D09" w:rsidP="00C4642C">
                        <w:pPr>
                          <w:pStyle w:val="Titolo2"/>
                          <w:spacing w:before="0"/>
                          <w:rPr>
                            <w:color w:val="FFFFFF" w:themeColor="background1"/>
                            <w:sz w:val="24"/>
                            <w:szCs w:val="22"/>
                            <w:lang w:val="en-US"/>
                          </w:rPr>
                        </w:pPr>
                        <w:r>
                          <w:rPr>
                            <w:color w:val="FFFFFF" w:themeColor="background1"/>
                            <w:sz w:val="24"/>
                            <w:szCs w:val="22"/>
                          </w:rPr>
                          <w:t>vIPI Milano WW0</w:t>
                        </w:r>
                      </w:p>
                    </w:sdtContent>
                  </w:sdt>
                </w:txbxContent>
              </v:textbox>
            </v:roundrect>
          </w:pict>
        </mc:Fallback>
      </mc:AlternateContent>
    </w:r>
  </w:p>
  <w:p w14:paraId="0F2AD264" w14:textId="77777777" w:rsidR="00F67066" w:rsidRPr="001C5D5E" w:rsidRDefault="00F670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116F5"/>
    <w:multiLevelType w:val="hybridMultilevel"/>
    <w:tmpl w:val="A0C64CBA"/>
    <w:lvl w:ilvl="0" w:tplc="12EAEF94">
      <w:numFmt w:val="bullet"/>
      <w:lvlText w:val="-"/>
      <w:lvlJc w:val="left"/>
      <w:pPr>
        <w:ind w:left="720" w:hanging="360"/>
      </w:pPr>
      <w:rPr>
        <w:rFonts w:ascii="Poppins" w:eastAsiaTheme="minorHAnsi" w:hAnsi="Poppins" w:cs="Poppin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56647DF"/>
    <w:multiLevelType w:val="hybridMultilevel"/>
    <w:tmpl w:val="21C4BA56"/>
    <w:lvl w:ilvl="0" w:tplc="0AEE92DE">
      <w:start w:val="1"/>
      <w:numFmt w:val="bullet"/>
      <w:pStyle w:val="IVAOElencoPuntat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E5B225B"/>
    <w:multiLevelType w:val="hybridMultilevel"/>
    <w:tmpl w:val="7F8A6E46"/>
    <w:lvl w:ilvl="0" w:tplc="E996A3D0">
      <w:start w:val="1"/>
      <w:numFmt w:val="decimal"/>
      <w:pStyle w:val="IVAOElenconumerato"/>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9619339">
    <w:abstractNumId w:val="0"/>
  </w:num>
  <w:num w:numId="2" w16cid:durableId="755982400">
    <w:abstractNumId w:val="1"/>
  </w:num>
  <w:num w:numId="3" w16cid:durableId="805003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dit="forms" w:formatting="1" w:enforcement="1" w:cryptProviderType="rsaAES" w:cryptAlgorithmClass="hash" w:cryptAlgorithmType="typeAny" w:cryptAlgorithmSid="14" w:cryptSpinCount="100000" w:hash="Z4dcRCq/87HRYlZwGPs/p5yMpuztpBiF98OqS1FNz0UaZfrasbSOIrGpH+6wSwE7PQcTSjasbRBXy4W1S8GKkA==" w:salt="Zkmyz4jsBJ1Nbasp+JlC7w=="/>
  <w:styleLockTheme/>
  <w:styleLockQFSet/>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41E"/>
    <w:rsid w:val="00002DAB"/>
    <w:rsid w:val="00017C2B"/>
    <w:rsid w:val="000332B8"/>
    <w:rsid w:val="00043716"/>
    <w:rsid w:val="00044CFB"/>
    <w:rsid w:val="000526D2"/>
    <w:rsid w:val="0006294D"/>
    <w:rsid w:val="0007008E"/>
    <w:rsid w:val="00070210"/>
    <w:rsid w:val="000817E6"/>
    <w:rsid w:val="000835AE"/>
    <w:rsid w:val="000960C8"/>
    <w:rsid w:val="000B0079"/>
    <w:rsid w:val="000C56CC"/>
    <w:rsid w:val="000E7F2D"/>
    <w:rsid w:val="001074AF"/>
    <w:rsid w:val="001115D1"/>
    <w:rsid w:val="001249CC"/>
    <w:rsid w:val="00131F39"/>
    <w:rsid w:val="001335E5"/>
    <w:rsid w:val="0014423D"/>
    <w:rsid w:val="00166498"/>
    <w:rsid w:val="001721A3"/>
    <w:rsid w:val="00195F92"/>
    <w:rsid w:val="001A61E0"/>
    <w:rsid w:val="001B1C3C"/>
    <w:rsid w:val="001B6C2B"/>
    <w:rsid w:val="001C08FF"/>
    <w:rsid w:val="001C5D5E"/>
    <w:rsid w:val="001D5B18"/>
    <w:rsid w:val="001D7B37"/>
    <w:rsid w:val="001E164D"/>
    <w:rsid w:val="001F355F"/>
    <w:rsid w:val="0020018D"/>
    <w:rsid w:val="00201AEE"/>
    <w:rsid w:val="00213E0F"/>
    <w:rsid w:val="00217073"/>
    <w:rsid w:val="00226979"/>
    <w:rsid w:val="00232363"/>
    <w:rsid w:val="00233FA7"/>
    <w:rsid w:val="00242363"/>
    <w:rsid w:val="002541D5"/>
    <w:rsid w:val="00254CDF"/>
    <w:rsid w:val="002568FB"/>
    <w:rsid w:val="00257AD8"/>
    <w:rsid w:val="00265E8C"/>
    <w:rsid w:val="0027438B"/>
    <w:rsid w:val="002871BB"/>
    <w:rsid w:val="002A532B"/>
    <w:rsid w:val="002B7B6A"/>
    <w:rsid w:val="002C16FF"/>
    <w:rsid w:val="002C4338"/>
    <w:rsid w:val="002C6ECC"/>
    <w:rsid w:val="002F06C9"/>
    <w:rsid w:val="002F0D2A"/>
    <w:rsid w:val="002F4A20"/>
    <w:rsid w:val="002F5D1C"/>
    <w:rsid w:val="002F7D1E"/>
    <w:rsid w:val="0030419D"/>
    <w:rsid w:val="00321621"/>
    <w:rsid w:val="0034525E"/>
    <w:rsid w:val="003758DA"/>
    <w:rsid w:val="00380D26"/>
    <w:rsid w:val="00392774"/>
    <w:rsid w:val="003B4271"/>
    <w:rsid w:val="003C00B4"/>
    <w:rsid w:val="003C122B"/>
    <w:rsid w:val="003C25B6"/>
    <w:rsid w:val="003C38A7"/>
    <w:rsid w:val="003D00AF"/>
    <w:rsid w:val="003E5DC7"/>
    <w:rsid w:val="003F7C16"/>
    <w:rsid w:val="00421FD8"/>
    <w:rsid w:val="004342C2"/>
    <w:rsid w:val="0044664C"/>
    <w:rsid w:val="004718DC"/>
    <w:rsid w:val="004723EC"/>
    <w:rsid w:val="0047519B"/>
    <w:rsid w:val="00475E2C"/>
    <w:rsid w:val="00480ACE"/>
    <w:rsid w:val="004935F1"/>
    <w:rsid w:val="00497FF4"/>
    <w:rsid w:val="004A07FD"/>
    <w:rsid w:val="004A0FAB"/>
    <w:rsid w:val="004A122E"/>
    <w:rsid w:val="004A3DCF"/>
    <w:rsid w:val="004A7EBD"/>
    <w:rsid w:val="004B77C8"/>
    <w:rsid w:val="004B7E33"/>
    <w:rsid w:val="004D00A9"/>
    <w:rsid w:val="004F28F1"/>
    <w:rsid w:val="004F3B1D"/>
    <w:rsid w:val="004F5306"/>
    <w:rsid w:val="004F6383"/>
    <w:rsid w:val="00510205"/>
    <w:rsid w:val="00511659"/>
    <w:rsid w:val="00535314"/>
    <w:rsid w:val="00536E60"/>
    <w:rsid w:val="005402DB"/>
    <w:rsid w:val="00564FBE"/>
    <w:rsid w:val="00570A48"/>
    <w:rsid w:val="00571E3A"/>
    <w:rsid w:val="005816B7"/>
    <w:rsid w:val="005A28B6"/>
    <w:rsid w:val="005B02BB"/>
    <w:rsid w:val="005B1EA2"/>
    <w:rsid w:val="005B22B8"/>
    <w:rsid w:val="005B6608"/>
    <w:rsid w:val="005B6CA0"/>
    <w:rsid w:val="005C091F"/>
    <w:rsid w:val="005C41A4"/>
    <w:rsid w:val="005E450D"/>
    <w:rsid w:val="005F3CDE"/>
    <w:rsid w:val="005F5C26"/>
    <w:rsid w:val="00601D3B"/>
    <w:rsid w:val="006111AD"/>
    <w:rsid w:val="0062554B"/>
    <w:rsid w:val="00625611"/>
    <w:rsid w:val="00634798"/>
    <w:rsid w:val="00637BA3"/>
    <w:rsid w:val="006432DF"/>
    <w:rsid w:val="00645D3E"/>
    <w:rsid w:val="006464D1"/>
    <w:rsid w:val="00651C9B"/>
    <w:rsid w:val="00691A63"/>
    <w:rsid w:val="006A6D09"/>
    <w:rsid w:val="006B0691"/>
    <w:rsid w:val="006B26F0"/>
    <w:rsid w:val="006C2D43"/>
    <w:rsid w:val="006F240D"/>
    <w:rsid w:val="00712EF2"/>
    <w:rsid w:val="007165AF"/>
    <w:rsid w:val="007276DF"/>
    <w:rsid w:val="00735C4E"/>
    <w:rsid w:val="00741ED8"/>
    <w:rsid w:val="00773D3F"/>
    <w:rsid w:val="00777327"/>
    <w:rsid w:val="007916A8"/>
    <w:rsid w:val="00793F1F"/>
    <w:rsid w:val="007A4C4A"/>
    <w:rsid w:val="007F6732"/>
    <w:rsid w:val="0080641C"/>
    <w:rsid w:val="00821380"/>
    <w:rsid w:val="0082611D"/>
    <w:rsid w:val="00832D30"/>
    <w:rsid w:val="00835508"/>
    <w:rsid w:val="00846991"/>
    <w:rsid w:val="00847044"/>
    <w:rsid w:val="008520D0"/>
    <w:rsid w:val="008615BD"/>
    <w:rsid w:val="008705BD"/>
    <w:rsid w:val="00873155"/>
    <w:rsid w:val="00880904"/>
    <w:rsid w:val="00893CBC"/>
    <w:rsid w:val="00893EA9"/>
    <w:rsid w:val="00897E86"/>
    <w:rsid w:val="008B5D09"/>
    <w:rsid w:val="008C442D"/>
    <w:rsid w:val="008F3B80"/>
    <w:rsid w:val="008F5F8E"/>
    <w:rsid w:val="00901250"/>
    <w:rsid w:val="0090183C"/>
    <w:rsid w:val="0090719D"/>
    <w:rsid w:val="0092643B"/>
    <w:rsid w:val="00950A09"/>
    <w:rsid w:val="00995D2C"/>
    <w:rsid w:val="009B3EBA"/>
    <w:rsid w:val="009C4770"/>
    <w:rsid w:val="009E29BF"/>
    <w:rsid w:val="00A11E1F"/>
    <w:rsid w:val="00A15917"/>
    <w:rsid w:val="00A16E19"/>
    <w:rsid w:val="00A20C99"/>
    <w:rsid w:val="00A22F16"/>
    <w:rsid w:val="00A261CE"/>
    <w:rsid w:val="00A35A14"/>
    <w:rsid w:val="00A43E0F"/>
    <w:rsid w:val="00A558F8"/>
    <w:rsid w:val="00A55E4E"/>
    <w:rsid w:val="00A612E5"/>
    <w:rsid w:val="00A66FD9"/>
    <w:rsid w:val="00A74D7D"/>
    <w:rsid w:val="00A772F4"/>
    <w:rsid w:val="00A77FB6"/>
    <w:rsid w:val="00A9374C"/>
    <w:rsid w:val="00A94B6B"/>
    <w:rsid w:val="00A95159"/>
    <w:rsid w:val="00A95B8E"/>
    <w:rsid w:val="00B01066"/>
    <w:rsid w:val="00B2241E"/>
    <w:rsid w:val="00B40F0E"/>
    <w:rsid w:val="00B5138D"/>
    <w:rsid w:val="00B51EC5"/>
    <w:rsid w:val="00B529A2"/>
    <w:rsid w:val="00B62C7A"/>
    <w:rsid w:val="00B6569A"/>
    <w:rsid w:val="00B73271"/>
    <w:rsid w:val="00B74EF1"/>
    <w:rsid w:val="00B751ED"/>
    <w:rsid w:val="00B76444"/>
    <w:rsid w:val="00B8053C"/>
    <w:rsid w:val="00B8303E"/>
    <w:rsid w:val="00B83BF3"/>
    <w:rsid w:val="00B84270"/>
    <w:rsid w:val="00B97625"/>
    <w:rsid w:val="00B9772B"/>
    <w:rsid w:val="00BA4406"/>
    <w:rsid w:val="00BA7325"/>
    <w:rsid w:val="00BB72CD"/>
    <w:rsid w:val="00BD276D"/>
    <w:rsid w:val="00BD41EE"/>
    <w:rsid w:val="00C0018D"/>
    <w:rsid w:val="00C13E48"/>
    <w:rsid w:val="00C4642C"/>
    <w:rsid w:val="00C47F56"/>
    <w:rsid w:val="00C53993"/>
    <w:rsid w:val="00C70F01"/>
    <w:rsid w:val="00C872F1"/>
    <w:rsid w:val="00CA3F97"/>
    <w:rsid w:val="00CE156A"/>
    <w:rsid w:val="00CF4181"/>
    <w:rsid w:val="00CF4657"/>
    <w:rsid w:val="00CF69E2"/>
    <w:rsid w:val="00D40775"/>
    <w:rsid w:val="00D44F89"/>
    <w:rsid w:val="00D45446"/>
    <w:rsid w:val="00D4624C"/>
    <w:rsid w:val="00D632E9"/>
    <w:rsid w:val="00D9096F"/>
    <w:rsid w:val="00DA69AA"/>
    <w:rsid w:val="00DA6E3B"/>
    <w:rsid w:val="00DD5AC2"/>
    <w:rsid w:val="00DF4189"/>
    <w:rsid w:val="00E012C2"/>
    <w:rsid w:val="00E14D9E"/>
    <w:rsid w:val="00E337B3"/>
    <w:rsid w:val="00E44DC2"/>
    <w:rsid w:val="00E46B96"/>
    <w:rsid w:val="00E52FA5"/>
    <w:rsid w:val="00E6774D"/>
    <w:rsid w:val="00EC1268"/>
    <w:rsid w:val="00EC4A5D"/>
    <w:rsid w:val="00EC7650"/>
    <w:rsid w:val="00EF332C"/>
    <w:rsid w:val="00F031CF"/>
    <w:rsid w:val="00F034E0"/>
    <w:rsid w:val="00F05FF5"/>
    <w:rsid w:val="00F15619"/>
    <w:rsid w:val="00F22FA5"/>
    <w:rsid w:val="00F25BC7"/>
    <w:rsid w:val="00F3172A"/>
    <w:rsid w:val="00F5063F"/>
    <w:rsid w:val="00F5548F"/>
    <w:rsid w:val="00F66014"/>
    <w:rsid w:val="00F67066"/>
    <w:rsid w:val="00F923B1"/>
    <w:rsid w:val="00F93916"/>
    <w:rsid w:val="00FD6BA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BD1CF"/>
  <w15:chartTrackingRefBased/>
  <w15:docId w15:val="{A7A1735D-62E4-4065-8B31-90F240AA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locked="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lsdException w:name="Subtle Reference" w:locked="0" w:uiPriority="31" w:qFormat="1"/>
    <w:lsdException w:name="Intense Reference" w:locked="0"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IVAO Normale"/>
    <w:qFormat/>
    <w:rsid w:val="002568FB"/>
    <w:pPr>
      <w:jc w:val="both"/>
    </w:pPr>
    <w:rPr>
      <w:rFonts w:ascii="Poppins" w:hAnsi="Poppins"/>
      <w:sz w:val="24"/>
    </w:rPr>
  </w:style>
  <w:style w:type="paragraph" w:styleId="Titolo1">
    <w:name w:val="heading 1"/>
    <w:aliases w:val="IVAO Titolo 1"/>
    <w:basedOn w:val="Normale"/>
    <w:next w:val="Normale"/>
    <w:link w:val="Titolo1Carattere"/>
    <w:uiPriority w:val="9"/>
    <w:qFormat/>
    <w:rsid w:val="00201AEE"/>
    <w:pPr>
      <w:keepNext/>
      <w:keepLines/>
      <w:spacing w:before="240" w:after="0"/>
      <w:outlineLvl w:val="0"/>
    </w:pPr>
    <w:rPr>
      <w:rFonts w:ascii="Nunito Sans ExtraBold" w:eastAsiaTheme="majorEastAsia" w:hAnsi="Nunito Sans ExtraBold" w:cstheme="majorBidi"/>
      <w:color w:val="0D2C99"/>
      <w:sz w:val="40"/>
      <w:szCs w:val="32"/>
    </w:rPr>
  </w:style>
  <w:style w:type="paragraph" w:styleId="Titolo2">
    <w:name w:val="heading 2"/>
    <w:aliases w:val="IVAO Titolo 2"/>
    <w:basedOn w:val="Normale"/>
    <w:next w:val="Normale"/>
    <w:link w:val="Titolo2Carattere"/>
    <w:uiPriority w:val="9"/>
    <w:unhideWhenUsed/>
    <w:qFormat/>
    <w:rsid w:val="00201AEE"/>
    <w:pPr>
      <w:keepNext/>
      <w:keepLines/>
      <w:spacing w:before="240" w:after="120"/>
      <w:outlineLvl w:val="1"/>
    </w:pPr>
    <w:rPr>
      <w:rFonts w:ascii="Nunito Sans ExtraBold" w:eastAsiaTheme="majorEastAsia" w:hAnsi="Nunito Sans ExtraBold" w:cstheme="majorBidi"/>
      <w:color w:val="3C55AC"/>
      <w:sz w:val="32"/>
      <w:szCs w:val="26"/>
    </w:rPr>
  </w:style>
  <w:style w:type="paragraph" w:styleId="Titolo3">
    <w:name w:val="heading 3"/>
    <w:aliases w:val="IVAO Titolo 3"/>
    <w:basedOn w:val="Normale"/>
    <w:next w:val="Normale"/>
    <w:link w:val="Titolo3Carattere"/>
    <w:uiPriority w:val="9"/>
    <w:unhideWhenUsed/>
    <w:qFormat/>
    <w:rsid w:val="00201AEE"/>
    <w:pPr>
      <w:keepNext/>
      <w:keepLines/>
      <w:spacing w:before="240" w:after="120"/>
      <w:jc w:val="left"/>
      <w:outlineLvl w:val="2"/>
    </w:pPr>
    <w:rPr>
      <w:rFonts w:ascii="Nunito Sans ExtraBold" w:eastAsiaTheme="majorEastAsia" w:hAnsi="Nunito Sans ExtraBold" w:cstheme="majorBidi"/>
      <w:color w:val="3C55AC"/>
      <w:szCs w:val="24"/>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IVAO Titolo 1 Carattere"/>
    <w:basedOn w:val="Carpredefinitoparagrafo"/>
    <w:link w:val="Titolo1"/>
    <w:uiPriority w:val="9"/>
    <w:rsid w:val="00201AEE"/>
    <w:rPr>
      <w:rFonts w:ascii="Nunito Sans ExtraBold" w:eastAsiaTheme="majorEastAsia" w:hAnsi="Nunito Sans ExtraBold" w:cstheme="majorBidi"/>
      <w:color w:val="0D2C99"/>
      <w:sz w:val="40"/>
      <w:szCs w:val="32"/>
    </w:rPr>
  </w:style>
  <w:style w:type="character" w:customStyle="1" w:styleId="Titolo2Carattere">
    <w:name w:val="Titolo 2 Carattere"/>
    <w:aliases w:val="IVAO Titolo 2 Carattere"/>
    <w:basedOn w:val="Carpredefinitoparagrafo"/>
    <w:link w:val="Titolo2"/>
    <w:uiPriority w:val="9"/>
    <w:rsid w:val="00201AEE"/>
    <w:rPr>
      <w:rFonts w:ascii="Nunito Sans ExtraBold" w:eastAsiaTheme="majorEastAsia" w:hAnsi="Nunito Sans ExtraBold" w:cstheme="majorBidi"/>
      <w:color w:val="3C55AC"/>
      <w:sz w:val="32"/>
      <w:szCs w:val="26"/>
    </w:rPr>
  </w:style>
  <w:style w:type="paragraph" w:styleId="Titolo">
    <w:name w:val="Title"/>
    <w:aliases w:val="IVAO Titolo"/>
    <w:basedOn w:val="Normale"/>
    <w:next w:val="Normale"/>
    <w:link w:val="TitoloCarattere"/>
    <w:uiPriority w:val="10"/>
    <w:qFormat/>
    <w:rsid w:val="00226979"/>
    <w:pPr>
      <w:spacing w:before="480" w:after="0" w:line="240" w:lineRule="auto"/>
      <w:contextualSpacing/>
      <w:outlineLvl w:val="0"/>
    </w:pPr>
    <w:rPr>
      <w:rFonts w:ascii="Nunito Sans ExtraBold" w:eastAsiaTheme="majorEastAsia" w:hAnsi="Nunito Sans ExtraBold" w:cstheme="majorBidi"/>
      <w:color w:val="0D2C99"/>
      <w:spacing w:val="-10"/>
      <w:kern w:val="28"/>
      <w:sz w:val="56"/>
      <w:szCs w:val="56"/>
    </w:rPr>
  </w:style>
  <w:style w:type="character" w:customStyle="1" w:styleId="TitoloCarattere">
    <w:name w:val="Titolo Carattere"/>
    <w:aliases w:val="IVAO Titolo Carattere"/>
    <w:basedOn w:val="Carpredefinitoparagrafo"/>
    <w:link w:val="Titolo"/>
    <w:uiPriority w:val="10"/>
    <w:rsid w:val="00226979"/>
    <w:rPr>
      <w:rFonts w:ascii="Nunito Sans ExtraBold" w:eastAsiaTheme="majorEastAsia" w:hAnsi="Nunito Sans ExtraBold" w:cstheme="majorBidi"/>
      <w:color w:val="0D2C99"/>
      <w:spacing w:val="-10"/>
      <w:kern w:val="28"/>
      <w:sz w:val="56"/>
      <w:szCs w:val="56"/>
    </w:rPr>
  </w:style>
  <w:style w:type="paragraph" w:styleId="Sottotitolo">
    <w:name w:val="Subtitle"/>
    <w:aliases w:val="IVAO Sottotitolo"/>
    <w:basedOn w:val="Normale"/>
    <w:next w:val="Normale"/>
    <w:link w:val="SottotitoloCarattere"/>
    <w:uiPriority w:val="11"/>
    <w:qFormat/>
    <w:rsid w:val="002F0D2A"/>
    <w:pPr>
      <w:numPr>
        <w:ilvl w:val="1"/>
      </w:numPr>
    </w:pPr>
    <w:rPr>
      <w:rFonts w:ascii="Nunito Sans" w:eastAsiaTheme="minorEastAsia" w:hAnsi="Nunito Sans"/>
      <w:color w:val="3C55AC"/>
      <w:spacing w:val="15"/>
      <w:sz w:val="28"/>
    </w:rPr>
  </w:style>
  <w:style w:type="character" w:customStyle="1" w:styleId="SottotitoloCarattere">
    <w:name w:val="Sottotitolo Carattere"/>
    <w:aliases w:val="IVAO Sottotitolo Carattere"/>
    <w:basedOn w:val="Carpredefinitoparagrafo"/>
    <w:link w:val="Sottotitolo"/>
    <w:uiPriority w:val="11"/>
    <w:rsid w:val="002F0D2A"/>
    <w:rPr>
      <w:rFonts w:ascii="Nunito Sans" w:eastAsiaTheme="minorEastAsia" w:hAnsi="Nunito Sans"/>
      <w:color w:val="3C55AC"/>
      <w:spacing w:val="15"/>
      <w:sz w:val="28"/>
    </w:rPr>
  </w:style>
  <w:style w:type="character" w:styleId="Enfasidelicata">
    <w:name w:val="Subtle Emphasis"/>
    <w:aliases w:val="IVAO Enfasi delicata"/>
    <w:basedOn w:val="Carpredefinitoparagrafo"/>
    <w:uiPriority w:val="19"/>
    <w:qFormat/>
    <w:rsid w:val="002F0D2A"/>
    <w:rPr>
      <w:rFonts w:ascii="Poppins" w:hAnsi="Poppins"/>
      <w:i/>
      <w:iCs/>
      <w:color w:val="404040" w:themeColor="text1" w:themeTint="BF"/>
    </w:rPr>
  </w:style>
  <w:style w:type="character" w:styleId="Enfasicorsivo">
    <w:name w:val="Emphasis"/>
    <w:aliases w:val="IVAO Enfasi (corsivo)"/>
    <w:basedOn w:val="Carpredefinitoparagrafo"/>
    <w:uiPriority w:val="20"/>
    <w:qFormat/>
    <w:rsid w:val="002F0D2A"/>
    <w:rPr>
      <w:rFonts w:ascii="Poppins" w:hAnsi="Poppins"/>
      <w:i/>
      <w:iCs/>
    </w:rPr>
  </w:style>
  <w:style w:type="character" w:styleId="Enfasiintensa">
    <w:name w:val="Intense Emphasis"/>
    <w:basedOn w:val="Carpredefinitoparagrafo"/>
    <w:uiPriority w:val="21"/>
    <w:locked/>
    <w:rsid w:val="002F0D2A"/>
    <w:rPr>
      <w:rFonts w:ascii="Poppins" w:hAnsi="Poppins"/>
      <w:i/>
      <w:iCs/>
      <w:color w:val="4472C4" w:themeColor="accent1"/>
    </w:rPr>
  </w:style>
  <w:style w:type="character" w:styleId="Enfasigrassetto">
    <w:name w:val="Strong"/>
    <w:basedOn w:val="Carpredefinitoparagrafo"/>
    <w:uiPriority w:val="22"/>
    <w:locked/>
    <w:rsid w:val="002F0D2A"/>
    <w:rPr>
      <w:rFonts w:ascii="Poppins" w:hAnsi="Poppins"/>
      <w:b/>
      <w:bCs/>
      <w:color w:val="3C55AC"/>
    </w:rPr>
  </w:style>
  <w:style w:type="character" w:styleId="Riferimentodelicato">
    <w:name w:val="Subtle Reference"/>
    <w:aliases w:val="IVAO Riferimento delicato"/>
    <w:basedOn w:val="Carpredefinitoparagrafo"/>
    <w:uiPriority w:val="31"/>
    <w:qFormat/>
    <w:rsid w:val="002F0D2A"/>
    <w:rPr>
      <w:rFonts w:ascii="Poppins" w:hAnsi="Poppins"/>
      <w:smallCaps/>
      <w:color w:val="5A5A5A" w:themeColor="text1" w:themeTint="A5"/>
    </w:rPr>
  </w:style>
  <w:style w:type="character" w:styleId="Riferimentointenso">
    <w:name w:val="Intense Reference"/>
    <w:aliases w:val="IVAO Riferimento intenso"/>
    <w:basedOn w:val="Carpredefinitoparagrafo"/>
    <w:uiPriority w:val="32"/>
    <w:qFormat/>
    <w:rsid w:val="002F0D2A"/>
    <w:rPr>
      <w:rFonts w:ascii="Poppins" w:hAnsi="Poppins"/>
      <w:b/>
      <w:bCs/>
      <w:smallCaps/>
      <w:color w:val="3C55AC"/>
      <w:spacing w:val="5"/>
    </w:rPr>
  </w:style>
  <w:style w:type="paragraph" w:styleId="Paragrafoelenco">
    <w:name w:val="List Paragraph"/>
    <w:aliases w:val="IVAO Paragrafo elenco"/>
    <w:basedOn w:val="Normale"/>
    <w:link w:val="ParagrafoelencoCarattere"/>
    <w:uiPriority w:val="34"/>
    <w:qFormat/>
    <w:rsid w:val="002F0D2A"/>
    <w:pPr>
      <w:ind w:left="720"/>
      <w:contextualSpacing/>
    </w:pPr>
  </w:style>
  <w:style w:type="paragraph" w:styleId="Intestazione">
    <w:name w:val="header"/>
    <w:basedOn w:val="Normale"/>
    <w:link w:val="IntestazioneCarattere"/>
    <w:uiPriority w:val="99"/>
    <w:unhideWhenUsed/>
    <w:locked/>
    <w:rsid w:val="0027438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7438B"/>
    <w:rPr>
      <w:rFonts w:ascii="Poppins" w:hAnsi="Poppins"/>
      <w:sz w:val="24"/>
    </w:rPr>
  </w:style>
  <w:style w:type="paragraph" w:styleId="Pidipagina">
    <w:name w:val="footer"/>
    <w:basedOn w:val="Normale"/>
    <w:link w:val="PidipaginaCarattere"/>
    <w:uiPriority w:val="99"/>
    <w:unhideWhenUsed/>
    <w:locked/>
    <w:rsid w:val="0027438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7438B"/>
    <w:rPr>
      <w:rFonts w:ascii="Poppins" w:hAnsi="Poppins"/>
      <w:sz w:val="24"/>
    </w:rPr>
  </w:style>
  <w:style w:type="character" w:customStyle="1" w:styleId="Titolo3Carattere">
    <w:name w:val="Titolo 3 Carattere"/>
    <w:aliases w:val="IVAO Titolo 3 Carattere"/>
    <w:basedOn w:val="Carpredefinitoparagrafo"/>
    <w:link w:val="Titolo3"/>
    <w:uiPriority w:val="9"/>
    <w:rsid w:val="00201AEE"/>
    <w:rPr>
      <w:rFonts w:ascii="Nunito Sans ExtraBold" w:eastAsiaTheme="majorEastAsia" w:hAnsi="Nunito Sans ExtraBold" w:cstheme="majorBidi"/>
      <w:color w:val="3C55AC"/>
      <w:sz w:val="24"/>
      <w:szCs w:val="24"/>
      <w:lang w:val="en-US"/>
    </w:rPr>
  </w:style>
  <w:style w:type="paragraph" w:customStyle="1" w:styleId="IVAODanger">
    <w:name w:val="IVAO Danger"/>
    <w:basedOn w:val="Normale"/>
    <w:link w:val="IVAODangerCarattere"/>
    <w:uiPriority w:val="2"/>
    <w:qFormat/>
    <w:rsid w:val="001B1C3C"/>
    <w:pPr>
      <w:pBdr>
        <w:top w:val="single" w:sz="4" w:space="1" w:color="E93434"/>
        <w:left w:val="single" w:sz="4" w:space="4" w:color="E93434"/>
        <w:bottom w:val="single" w:sz="4" w:space="1" w:color="E93434"/>
        <w:right w:val="single" w:sz="4" w:space="4" w:color="E93434"/>
      </w:pBdr>
      <w:shd w:val="clear" w:color="auto" w:fill="F9CBCB"/>
      <w:spacing w:before="240" w:after="240"/>
    </w:pPr>
    <w:rPr>
      <w:color w:val="E93434"/>
    </w:rPr>
  </w:style>
  <w:style w:type="paragraph" w:customStyle="1" w:styleId="IVAOWarning">
    <w:name w:val="IVAO Warning"/>
    <w:basedOn w:val="IVAODanger"/>
    <w:link w:val="IVAOWarningCarattere"/>
    <w:uiPriority w:val="2"/>
    <w:qFormat/>
    <w:rsid w:val="00A94B6B"/>
    <w:pPr>
      <w:pBdr>
        <w:top w:val="single" w:sz="4" w:space="1" w:color="F9CC2C"/>
        <w:left w:val="single" w:sz="4" w:space="4" w:color="F9CC2C"/>
        <w:bottom w:val="single" w:sz="4" w:space="1" w:color="F9CC2C"/>
        <w:right w:val="single" w:sz="4" w:space="4" w:color="F9CC2C"/>
      </w:pBdr>
      <w:shd w:val="clear" w:color="auto" w:fill="F6E3BC"/>
    </w:pPr>
    <w:rPr>
      <w:bCs/>
      <w:color w:val="D0A506"/>
    </w:rPr>
  </w:style>
  <w:style w:type="character" w:customStyle="1" w:styleId="IVAODangerCarattere">
    <w:name w:val="IVAO Danger Carattere"/>
    <w:basedOn w:val="Carpredefinitoparagrafo"/>
    <w:link w:val="IVAODanger"/>
    <w:uiPriority w:val="2"/>
    <w:rsid w:val="001B1C3C"/>
    <w:rPr>
      <w:rFonts w:ascii="Poppins" w:hAnsi="Poppins"/>
      <w:color w:val="E93434"/>
      <w:sz w:val="24"/>
      <w:shd w:val="clear" w:color="auto" w:fill="F9CBCB"/>
    </w:rPr>
  </w:style>
  <w:style w:type="paragraph" w:customStyle="1" w:styleId="IVAOSuccess">
    <w:name w:val="IVAO Success"/>
    <w:basedOn w:val="IVAOWarning"/>
    <w:link w:val="IVAOSuccessCarattere"/>
    <w:uiPriority w:val="2"/>
    <w:qFormat/>
    <w:rsid w:val="00A94B6B"/>
    <w:pPr>
      <w:pBdr>
        <w:top w:val="single" w:sz="4" w:space="1" w:color="2EC662"/>
        <w:left w:val="single" w:sz="4" w:space="4" w:color="2EC662"/>
        <w:bottom w:val="single" w:sz="4" w:space="1" w:color="2EC662"/>
        <w:right w:val="single" w:sz="4" w:space="4" w:color="2EC662"/>
      </w:pBdr>
      <w:shd w:val="clear" w:color="auto" w:fill="CDF3DA"/>
    </w:pPr>
    <w:rPr>
      <w:color w:val="229247"/>
    </w:rPr>
  </w:style>
  <w:style w:type="character" w:customStyle="1" w:styleId="IVAOWarningCarattere">
    <w:name w:val="IVAO Warning Carattere"/>
    <w:basedOn w:val="IVAODangerCarattere"/>
    <w:link w:val="IVAOWarning"/>
    <w:uiPriority w:val="2"/>
    <w:rsid w:val="008705BD"/>
    <w:rPr>
      <w:rFonts w:ascii="Poppins" w:hAnsi="Poppins"/>
      <w:bCs/>
      <w:color w:val="D0A506"/>
      <w:sz w:val="24"/>
      <w:shd w:val="clear" w:color="auto" w:fill="F6E3BC"/>
    </w:rPr>
  </w:style>
  <w:style w:type="paragraph" w:customStyle="1" w:styleId="IVAOInfo">
    <w:name w:val="IVAO Info"/>
    <w:basedOn w:val="IVAOSuccess"/>
    <w:link w:val="IVAOInfoCarattere"/>
    <w:uiPriority w:val="2"/>
    <w:qFormat/>
    <w:rsid w:val="004B77C8"/>
    <w:pPr>
      <w:pBdr>
        <w:top w:val="single" w:sz="4" w:space="1" w:color="7EA2D6"/>
        <w:left w:val="single" w:sz="4" w:space="4" w:color="7EA2D6"/>
        <w:bottom w:val="single" w:sz="4" w:space="1" w:color="7EA2D6"/>
        <w:right w:val="single" w:sz="4" w:space="4" w:color="7EA2D6"/>
      </w:pBdr>
      <w:shd w:val="clear" w:color="auto" w:fill="CDDBEF"/>
    </w:pPr>
    <w:rPr>
      <w:color w:val="5081C8"/>
    </w:rPr>
  </w:style>
  <w:style w:type="character" w:customStyle="1" w:styleId="IVAOSuccessCarattere">
    <w:name w:val="IVAO Success Carattere"/>
    <w:basedOn w:val="IVAOWarningCarattere"/>
    <w:link w:val="IVAOSuccess"/>
    <w:uiPriority w:val="2"/>
    <w:rsid w:val="008705BD"/>
    <w:rPr>
      <w:rFonts w:ascii="Poppins" w:hAnsi="Poppins"/>
      <w:bCs/>
      <w:color w:val="229247"/>
      <w:sz w:val="24"/>
      <w:shd w:val="clear" w:color="auto" w:fill="CDF3DA"/>
    </w:rPr>
  </w:style>
  <w:style w:type="table" w:styleId="Grigliatabella">
    <w:name w:val="Table Grid"/>
    <w:basedOn w:val="Tabellanormale"/>
    <w:uiPriority w:val="39"/>
    <w:locked/>
    <w:rsid w:val="00C13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VAOInfoCarattere">
    <w:name w:val="IVAO Info Carattere"/>
    <w:basedOn w:val="IVAOSuccessCarattere"/>
    <w:link w:val="IVAOInfo"/>
    <w:uiPriority w:val="2"/>
    <w:rsid w:val="004B77C8"/>
    <w:rPr>
      <w:rFonts w:ascii="Poppins" w:hAnsi="Poppins"/>
      <w:bCs/>
      <w:color w:val="5081C8"/>
      <w:sz w:val="24"/>
      <w:shd w:val="clear" w:color="auto" w:fill="CDDBEF"/>
    </w:rPr>
  </w:style>
  <w:style w:type="table" w:customStyle="1" w:styleId="TabellaIVAO">
    <w:name w:val="Tabella IVAO"/>
    <w:basedOn w:val="Tabellanormale"/>
    <w:uiPriority w:val="99"/>
    <w:rsid w:val="00DA6E3B"/>
    <w:pPr>
      <w:spacing w:after="0" w:line="240" w:lineRule="auto"/>
    </w:pPr>
    <w:tblPr>
      <w:tblStyleRowBandSize w:val="1"/>
    </w:tblPr>
    <w:tblStylePr w:type="firstRow">
      <w:pPr>
        <w:wordWrap/>
        <w:spacing w:beforeLines="0" w:before="120" w:beforeAutospacing="0" w:afterLines="0" w:after="120" w:afterAutospacing="0"/>
        <w:jc w:val="center"/>
      </w:pPr>
      <w:rPr>
        <w:rFonts w:ascii="Nunito Sans ExtraBold" w:hAnsi="Nunito Sans ExtraBold"/>
        <w:b/>
        <w:bCs/>
        <w:i w:val="0"/>
        <w:iCs/>
        <w:caps/>
        <w:smallCaps w:val="0"/>
        <w:color w:val="FFFFFF" w:themeColor="background1"/>
        <w:sz w:val="32"/>
      </w:rPr>
      <w:tblPr/>
      <w:tcPr>
        <w:tcBorders>
          <w:top w:val="nil"/>
          <w:left w:val="nil"/>
          <w:bottom w:val="nil"/>
          <w:right w:val="nil"/>
          <w:insideH w:val="nil"/>
          <w:insideV w:val="nil"/>
        </w:tcBorders>
        <w:shd w:val="clear" w:color="auto" w:fill="0D2C99"/>
      </w:tcPr>
    </w:tblStylePr>
    <w:tblStylePr w:type="lastRow">
      <w:pPr>
        <w:wordWrap/>
        <w:spacing w:beforeLines="40" w:before="40" w:beforeAutospacing="0" w:afterLines="40" w:after="40" w:afterAutospacing="0"/>
      </w:pPr>
      <w:rPr>
        <w:rFonts w:ascii="Poppins" w:hAnsi="Poppins"/>
        <w:color w:val="000000" w:themeColor="text1"/>
        <w:sz w:val="24"/>
      </w:rPr>
      <w:tblPr/>
      <w:tcPr>
        <w:tcBorders>
          <w:insideH w:val="single" w:sz="4" w:space="0" w:color="FFFFFF" w:themeColor="background1"/>
          <w:insideV w:val="single" w:sz="4" w:space="0" w:color="FFFFFF" w:themeColor="background1"/>
        </w:tcBorders>
        <w:shd w:val="clear" w:color="auto" w:fill="F2F2F2" w:themeFill="background1" w:themeFillShade="F2"/>
      </w:tcPr>
    </w:tblStylePr>
    <w:tblStylePr w:type="band1Horz">
      <w:pPr>
        <w:wordWrap/>
        <w:spacing w:beforeLines="0" w:before="40" w:beforeAutospacing="0" w:afterLines="40" w:after="40" w:afterAutospacing="0"/>
      </w:pPr>
      <w:rPr>
        <w:rFonts w:ascii="Poppins" w:hAnsi="Poppins"/>
        <w:color w:val="auto"/>
        <w:sz w:val="24"/>
      </w:rPr>
      <w:tblPr/>
      <w:tcPr>
        <w:tcBorders>
          <w:top w:val="nil"/>
          <w:left w:val="nil"/>
          <w:bottom w:val="nil"/>
          <w:right w:val="nil"/>
          <w:insideH w:val="single" w:sz="4" w:space="0" w:color="F2F2F2" w:themeColor="background1" w:themeShade="F2"/>
          <w:insideV w:val="single" w:sz="4" w:space="0" w:color="F2F2F2" w:themeColor="background1" w:themeShade="F2"/>
          <w:tl2br w:val="nil"/>
          <w:tr2bl w:val="nil"/>
        </w:tcBorders>
      </w:tcPr>
    </w:tblStylePr>
    <w:tblStylePr w:type="band2Horz">
      <w:pPr>
        <w:wordWrap/>
        <w:spacing w:beforeLines="40" w:before="40" w:beforeAutospacing="0" w:afterLines="40" w:after="40" w:afterAutospacing="0"/>
      </w:pPr>
      <w:rPr>
        <w:rFonts w:ascii="Poppins" w:hAnsi="Poppins"/>
        <w:color w:val="auto"/>
        <w:sz w:val="24"/>
      </w:rPr>
      <w:tblPr/>
      <w:tcPr>
        <w:tcBorders>
          <w:insideH w:val="single" w:sz="4" w:space="0" w:color="FFFFFF" w:themeColor="background1"/>
          <w:insideV w:val="single" w:sz="4" w:space="0" w:color="FFFFFF" w:themeColor="background1"/>
        </w:tcBorders>
        <w:shd w:val="clear" w:color="auto" w:fill="C2D3EC"/>
      </w:tcPr>
    </w:tblStylePr>
    <w:tblStylePr w:type="swCell">
      <w:rPr>
        <w:b/>
        <w:bCs/>
      </w:rPr>
    </w:tblStylePr>
  </w:style>
  <w:style w:type="paragraph" w:styleId="Revisione">
    <w:name w:val="Revision"/>
    <w:hidden/>
    <w:uiPriority w:val="99"/>
    <w:semiHidden/>
    <w:rsid w:val="00232363"/>
    <w:pPr>
      <w:spacing w:after="0" w:line="240" w:lineRule="auto"/>
    </w:pPr>
    <w:rPr>
      <w:rFonts w:ascii="Poppins" w:hAnsi="Poppins"/>
      <w:sz w:val="24"/>
    </w:rPr>
  </w:style>
  <w:style w:type="character" w:styleId="Testosegnaposto">
    <w:name w:val="Placeholder Text"/>
    <w:basedOn w:val="Carpredefinitoparagrafo"/>
    <w:uiPriority w:val="99"/>
    <w:semiHidden/>
    <w:locked/>
    <w:rsid w:val="00232363"/>
    <w:rPr>
      <w:color w:val="808080"/>
    </w:rPr>
  </w:style>
  <w:style w:type="table" w:styleId="Elencotabella1">
    <w:name w:val="Table List 1"/>
    <w:basedOn w:val="Tabellanormale"/>
    <w:uiPriority w:val="99"/>
    <w:semiHidden/>
    <w:unhideWhenUsed/>
    <w:locked/>
    <w:rsid w:val="005816B7"/>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IVAOElencoPuntato">
    <w:name w:val="IVAO Elenco Puntato"/>
    <w:basedOn w:val="Paragrafoelenco"/>
    <w:link w:val="IVAOElencoPuntatoCarattere"/>
    <w:uiPriority w:val="1"/>
    <w:qFormat/>
    <w:rsid w:val="002F5D1C"/>
    <w:pPr>
      <w:numPr>
        <w:numId w:val="2"/>
      </w:numPr>
    </w:pPr>
  </w:style>
  <w:style w:type="character" w:customStyle="1" w:styleId="ParagrafoelencoCarattere">
    <w:name w:val="Paragrafo elenco Carattere"/>
    <w:aliases w:val="IVAO Paragrafo elenco Carattere"/>
    <w:basedOn w:val="Carpredefinitoparagrafo"/>
    <w:link w:val="Paragrafoelenco"/>
    <w:uiPriority w:val="34"/>
    <w:rsid w:val="002F5D1C"/>
    <w:rPr>
      <w:rFonts w:ascii="Poppins" w:hAnsi="Poppins"/>
      <w:sz w:val="24"/>
    </w:rPr>
  </w:style>
  <w:style w:type="character" w:customStyle="1" w:styleId="IVAOElencoPuntatoCarattere">
    <w:name w:val="IVAO Elenco Puntato Carattere"/>
    <w:basedOn w:val="ParagrafoelencoCarattere"/>
    <w:link w:val="IVAOElencoPuntato"/>
    <w:uiPriority w:val="1"/>
    <w:rsid w:val="008705BD"/>
    <w:rPr>
      <w:rFonts w:ascii="Poppins" w:hAnsi="Poppins"/>
      <w:sz w:val="24"/>
    </w:rPr>
  </w:style>
  <w:style w:type="paragraph" w:customStyle="1" w:styleId="IVAOElenconumerato">
    <w:name w:val="IVAO Elenco numerato"/>
    <w:basedOn w:val="IVAOElencoPuntato"/>
    <w:link w:val="IVAOElenconumeratoCarattere"/>
    <w:uiPriority w:val="1"/>
    <w:qFormat/>
    <w:rsid w:val="002F5D1C"/>
    <w:pPr>
      <w:numPr>
        <w:numId w:val="3"/>
      </w:numPr>
    </w:pPr>
  </w:style>
  <w:style w:type="character" w:customStyle="1" w:styleId="IVAOElenconumeratoCarattere">
    <w:name w:val="IVAO Elenco numerato Carattere"/>
    <w:basedOn w:val="IVAOElencoPuntatoCarattere"/>
    <w:link w:val="IVAOElenconumerato"/>
    <w:uiPriority w:val="1"/>
    <w:rsid w:val="008705BD"/>
    <w:rPr>
      <w:rFonts w:ascii="Poppins" w:hAnsi="Poppins"/>
      <w:sz w:val="24"/>
    </w:rPr>
  </w:style>
  <w:style w:type="table" w:styleId="Grigliatabellachiara">
    <w:name w:val="Grid Table Light"/>
    <w:basedOn w:val="Tabellanormale"/>
    <w:uiPriority w:val="40"/>
    <w:locked/>
    <w:rsid w:val="00C13E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essunaspaziatura">
    <w:name w:val="No Spacing"/>
    <w:aliases w:val="IVAO Nessuna spaziatura"/>
    <w:uiPriority w:val="1"/>
    <w:qFormat/>
    <w:rsid w:val="0007008E"/>
    <w:pPr>
      <w:spacing w:after="0" w:line="240" w:lineRule="auto"/>
      <w:jc w:val="both"/>
    </w:pPr>
    <w:rPr>
      <w:rFonts w:ascii="Poppins" w:hAnsi="Poppins"/>
      <w:sz w:val="24"/>
    </w:rPr>
  </w:style>
  <w:style w:type="paragraph" w:styleId="Citazione">
    <w:name w:val="Quote"/>
    <w:aliases w:val="IVAO Citazione"/>
    <w:basedOn w:val="Normale"/>
    <w:next w:val="Normale"/>
    <w:link w:val="CitazioneCarattere"/>
    <w:uiPriority w:val="29"/>
    <w:qFormat/>
    <w:rsid w:val="0007008E"/>
    <w:pPr>
      <w:spacing w:before="200"/>
      <w:ind w:left="864" w:right="864"/>
      <w:jc w:val="center"/>
    </w:pPr>
    <w:rPr>
      <w:i/>
      <w:iCs/>
      <w:color w:val="404040" w:themeColor="text1" w:themeTint="BF"/>
    </w:rPr>
  </w:style>
  <w:style w:type="character" w:customStyle="1" w:styleId="CitazioneCarattere">
    <w:name w:val="Citazione Carattere"/>
    <w:aliases w:val="IVAO Citazione Carattere"/>
    <w:basedOn w:val="Carpredefinitoparagrafo"/>
    <w:link w:val="Citazione"/>
    <w:uiPriority w:val="29"/>
    <w:rsid w:val="0007008E"/>
    <w:rPr>
      <w:rFonts w:ascii="Poppins" w:hAnsi="Poppins"/>
      <w:i/>
      <w:iCs/>
      <w:color w:val="404040" w:themeColor="text1" w:themeTint="BF"/>
      <w:sz w:val="24"/>
    </w:rPr>
  </w:style>
  <w:style w:type="paragraph" w:styleId="Citazioneintensa">
    <w:name w:val="Intense Quote"/>
    <w:aliases w:val="IVAO Citazione intensa"/>
    <w:basedOn w:val="Normale"/>
    <w:next w:val="Normale"/>
    <w:link w:val="CitazioneintensaCarattere"/>
    <w:uiPriority w:val="30"/>
    <w:qFormat/>
    <w:rsid w:val="0007008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zioneintensaCarattere">
    <w:name w:val="Citazione intensa Carattere"/>
    <w:aliases w:val="IVAO Citazione intensa Carattere"/>
    <w:basedOn w:val="Carpredefinitoparagrafo"/>
    <w:link w:val="Citazioneintensa"/>
    <w:uiPriority w:val="30"/>
    <w:rsid w:val="0007008E"/>
    <w:rPr>
      <w:rFonts w:ascii="Poppins" w:hAnsi="Poppins"/>
      <w:i/>
      <w:iCs/>
      <w:color w:val="4472C4" w:themeColor="accent1"/>
      <w:sz w:val="24"/>
    </w:rPr>
  </w:style>
  <w:style w:type="paragraph" w:customStyle="1" w:styleId="HeaderTabellaIVAO">
    <w:name w:val="Header Tabella IVAO"/>
    <w:basedOn w:val="Normale"/>
    <w:link w:val="HeaderTabellaIVAOCarattere"/>
    <w:autoRedefine/>
    <w:uiPriority w:val="29"/>
    <w:qFormat/>
    <w:rsid w:val="00DA6E3B"/>
    <w:pPr>
      <w:spacing w:before="120" w:after="120" w:line="240" w:lineRule="auto"/>
      <w:jc w:val="center"/>
    </w:pPr>
    <w:rPr>
      <w:rFonts w:ascii="Nunito Sans Black" w:hAnsi="Nunito Sans Black"/>
      <w:iCs/>
      <w:color w:val="FFFFFF" w:themeColor="background1"/>
    </w:rPr>
  </w:style>
  <w:style w:type="character" w:customStyle="1" w:styleId="HeaderTabellaIVAOCarattere">
    <w:name w:val="Header Tabella IVAO Carattere"/>
    <w:basedOn w:val="Carpredefinitoparagrafo"/>
    <w:link w:val="HeaderTabellaIVAO"/>
    <w:uiPriority w:val="29"/>
    <w:rsid w:val="008705BD"/>
    <w:rPr>
      <w:rFonts w:ascii="Nunito Sans Black" w:hAnsi="Nunito Sans Black"/>
      <w:iCs/>
      <w:color w:val="FFFFFF" w:themeColor="background1"/>
      <w:sz w:val="24"/>
    </w:rPr>
  </w:style>
  <w:style w:type="paragraph" w:customStyle="1" w:styleId="CentratoNormaleIVAO">
    <w:name w:val="Centrato Normale IVAO"/>
    <w:basedOn w:val="Normale"/>
    <w:link w:val="CentratoNormaleIVAOCarattere"/>
    <w:qFormat/>
    <w:rsid w:val="00741ED8"/>
    <w:pPr>
      <w:jc w:val="center"/>
    </w:pPr>
  </w:style>
  <w:style w:type="character" w:customStyle="1" w:styleId="CentratoNormaleIVAOCarattere">
    <w:name w:val="Centrato Normale IVAO Carattere"/>
    <w:basedOn w:val="Carpredefinitoparagrafo"/>
    <w:link w:val="CentratoNormaleIVAO"/>
    <w:rsid w:val="00741ED8"/>
    <w:rPr>
      <w:rFonts w:ascii="Poppins" w:hAnsi="Poppins"/>
      <w:sz w:val="24"/>
    </w:rPr>
  </w:style>
  <w:style w:type="paragraph" w:customStyle="1" w:styleId="NormaleBoldIVAO">
    <w:name w:val="Normale Bold IVAO"/>
    <w:basedOn w:val="Normale"/>
    <w:link w:val="NormaleBoldIVAOCarattere"/>
    <w:uiPriority w:val="1"/>
    <w:qFormat/>
    <w:rsid w:val="008705BD"/>
    <w:rPr>
      <w:b/>
      <w:bCs/>
    </w:rPr>
  </w:style>
  <w:style w:type="character" w:customStyle="1" w:styleId="NormaleBoldIVAOCarattere">
    <w:name w:val="Normale Bold IVAO Carattere"/>
    <w:basedOn w:val="Carpredefinitoparagrafo"/>
    <w:link w:val="NormaleBoldIVAO"/>
    <w:uiPriority w:val="1"/>
    <w:rsid w:val="008705BD"/>
    <w:rPr>
      <w:rFonts w:ascii="Poppins" w:hAnsi="Poppins"/>
      <w:b/>
      <w:bCs/>
      <w:sz w:val="24"/>
    </w:rPr>
  </w:style>
  <w:style w:type="paragraph" w:customStyle="1" w:styleId="NormaleItalicIVAO">
    <w:name w:val="Normale Italic IVAO"/>
    <w:basedOn w:val="Normale"/>
    <w:link w:val="NormaleItalicIVAOCarattere"/>
    <w:uiPriority w:val="1"/>
    <w:qFormat/>
    <w:rsid w:val="008705BD"/>
    <w:rPr>
      <w:i/>
      <w:iCs/>
    </w:rPr>
  </w:style>
  <w:style w:type="character" w:customStyle="1" w:styleId="NormaleItalicIVAOCarattere">
    <w:name w:val="Normale Italic IVAO Carattere"/>
    <w:basedOn w:val="Carpredefinitoparagrafo"/>
    <w:link w:val="NormaleItalicIVAO"/>
    <w:uiPriority w:val="1"/>
    <w:rsid w:val="008705BD"/>
    <w:rPr>
      <w:rFonts w:ascii="Poppins" w:hAnsi="Poppins"/>
      <w:i/>
      <w:iCs/>
      <w:sz w:val="24"/>
    </w:rPr>
  </w:style>
  <w:style w:type="paragraph" w:customStyle="1" w:styleId="NormaleBoldItalic">
    <w:name w:val="Normale Bold Italic"/>
    <w:aliases w:val="IVAO"/>
    <w:basedOn w:val="Normale"/>
    <w:link w:val="NormaleBoldItalicCarattere"/>
    <w:uiPriority w:val="1"/>
    <w:qFormat/>
    <w:rsid w:val="008705BD"/>
    <w:rPr>
      <w:b/>
      <w:bCs/>
      <w:i/>
    </w:rPr>
  </w:style>
  <w:style w:type="character" w:customStyle="1" w:styleId="NormaleBoldItalicCarattere">
    <w:name w:val="Normale Bold Italic Carattere"/>
    <w:aliases w:val="IVAO Carattere"/>
    <w:basedOn w:val="Carpredefinitoparagrafo"/>
    <w:link w:val="NormaleBoldItalic"/>
    <w:uiPriority w:val="1"/>
    <w:rsid w:val="008705BD"/>
    <w:rPr>
      <w:rFonts w:ascii="Poppins" w:hAnsi="Poppins"/>
      <w:b/>
      <w:bCs/>
      <w:i/>
      <w:sz w:val="24"/>
    </w:rPr>
  </w:style>
  <w:style w:type="paragraph" w:customStyle="1" w:styleId="Stile1">
    <w:name w:val="Stile1"/>
    <w:basedOn w:val="Normale"/>
    <w:link w:val="Stile1Carattere"/>
    <w:rsid w:val="008705BD"/>
    <w:rPr>
      <w:b/>
      <w:i/>
      <w:iCs/>
    </w:rPr>
  </w:style>
  <w:style w:type="character" w:customStyle="1" w:styleId="Stile1Carattere">
    <w:name w:val="Stile1 Carattere"/>
    <w:basedOn w:val="Carpredefinitoparagrafo"/>
    <w:link w:val="Stile1"/>
    <w:rsid w:val="008705BD"/>
    <w:rPr>
      <w:rFonts w:ascii="Poppins" w:hAnsi="Poppins"/>
      <w:b/>
      <w:i/>
      <w:iCs/>
      <w:sz w:val="24"/>
    </w:rPr>
  </w:style>
  <w:style w:type="paragraph" w:customStyle="1" w:styleId="CentratoGrassettoIVAO">
    <w:name w:val="Centrato Grassetto IVAO"/>
    <w:basedOn w:val="CentratoNormaleIVAO"/>
    <w:link w:val="CentratoGrassettoIVAOChar"/>
    <w:qFormat/>
    <w:rsid w:val="004B77C8"/>
    <w:pPr>
      <w:spacing w:beforeLines="40" w:before="96" w:afterLines="40" w:after="96" w:line="240" w:lineRule="auto"/>
    </w:pPr>
    <w:rPr>
      <w:b/>
    </w:rPr>
  </w:style>
  <w:style w:type="character" w:customStyle="1" w:styleId="CentratoGrassettoIVAOChar">
    <w:name w:val="Centrato Grassetto IVAO Char"/>
    <w:basedOn w:val="CentratoNormaleIVAOCarattere"/>
    <w:link w:val="CentratoGrassettoIVAO"/>
    <w:rsid w:val="004B77C8"/>
    <w:rPr>
      <w:rFonts w:ascii="Poppins" w:hAnsi="Poppins"/>
      <w:b/>
      <w:sz w:val="24"/>
    </w:rPr>
  </w:style>
  <w:style w:type="paragraph" w:styleId="Titolosommario">
    <w:name w:val="TOC Heading"/>
    <w:basedOn w:val="Titolo1"/>
    <w:next w:val="Normale"/>
    <w:uiPriority w:val="39"/>
    <w:unhideWhenUsed/>
    <w:qFormat/>
    <w:locked/>
    <w:rsid w:val="00D40775"/>
    <w:pPr>
      <w:jc w:val="left"/>
      <w:outlineLvl w:val="9"/>
    </w:pPr>
    <w:rPr>
      <w:rFonts w:asciiTheme="majorHAnsi" w:hAnsiTheme="majorHAnsi"/>
      <w:color w:val="2F5496" w:themeColor="accent1" w:themeShade="BF"/>
      <w:sz w:val="32"/>
      <w:lang w:val="en-US"/>
    </w:rPr>
  </w:style>
  <w:style w:type="paragraph" w:styleId="Sommario1">
    <w:name w:val="toc 1"/>
    <w:basedOn w:val="Normale"/>
    <w:next w:val="Normale"/>
    <w:autoRedefine/>
    <w:uiPriority w:val="39"/>
    <w:unhideWhenUsed/>
    <w:locked/>
    <w:rsid w:val="00D40775"/>
    <w:pPr>
      <w:spacing w:after="100"/>
    </w:pPr>
  </w:style>
  <w:style w:type="paragraph" w:styleId="Sommario2">
    <w:name w:val="toc 2"/>
    <w:basedOn w:val="Normale"/>
    <w:next w:val="Normale"/>
    <w:autoRedefine/>
    <w:uiPriority w:val="39"/>
    <w:unhideWhenUsed/>
    <w:locked/>
    <w:rsid w:val="00D40775"/>
    <w:pPr>
      <w:spacing w:after="100"/>
      <w:ind w:left="240"/>
    </w:pPr>
  </w:style>
  <w:style w:type="paragraph" w:styleId="Sommario3">
    <w:name w:val="toc 3"/>
    <w:basedOn w:val="Normale"/>
    <w:next w:val="Normale"/>
    <w:autoRedefine/>
    <w:uiPriority w:val="39"/>
    <w:unhideWhenUsed/>
    <w:locked/>
    <w:rsid w:val="00D40775"/>
    <w:pPr>
      <w:spacing w:after="100"/>
      <w:ind w:left="480"/>
    </w:pPr>
  </w:style>
  <w:style w:type="character" w:styleId="Collegamentoipertestuale">
    <w:name w:val="Hyperlink"/>
    <w:basedOn w:val="Carpredefinitoparagrafo"/>
    <w:uiPriority w:val="99"/>
    <w:unhideWhenUsed/>
    <w:locked/>
    <w:rsid w:val="00D407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gran\OneDrive\2_IVAO\Documenti\Ivao_It_Docs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8ED9E957BE44FE9B4D3588FA2AAB08"/>
        <w:category>
          <w:name w:val="General"/>
          <w:gallery w:val="placeholder"/>
        </w:category>
        <w:types>
          <w:type w:val="bbPlcHdr"/>
        </w:types>
        <w:behaviors>
          <w:behavior w:val="content"/>
        </w:behaviors>
        <w:guid w:val="{C4736A6F-FA4A-460D-914A-1AAD84E7B6D0}"/>
      </w:docPartPr>
      <w:docPartBody>
        <w:p w:rsidR="00C121B2" w:rsidRDefault="00000000">
          <w:pPr>
            <w:pStyle w:val="DC8ED9E957BE44FE9B4D3588FA2AAB08"/>
          </w:pPr>
          <w:r w:rsidRPr="0014385F">
            <w:rPr>
              <w:rStyle w:val="Testosegnaposto"/>
            </w:rPr>
            <w:t>[Titolo]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Sans ExtraBold">
    <w:charset w:val="00"/>
    <w:family w:val="auto"/>
    <w:pitch w:val="variable"/>
    <w:sig w:usb0="A00002FF" w:usb1="5000204B" w:usb2="00000000" w:usb3="00000000" w:csb0="00000197" w:csb1="00000000"/>
  </w:font>
  <w:font w:name="Nunito Sans">
    <w:charset w:val="00"/>
    <w:family w:val="auto"/>
    <w:pitch w:val="variable"/>
    <w:sig w:usb0="A00002FF" w:usb1="5000204B" w:usb2="00000000" w:usb3="00000000" w:csb0="00000197" w:csb1="00000000"/>
  </w:font>
  <w:font w:name="Nunito Sans Black">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CB"/>
    <w:rsid w:val="001745E8"/>
    <w:rsid w:val="001A3060"/>
    <w:rsid w:val="001B543E"/>
    <w:rsid w:val="001E164D"/>
    <w:rsid w:val="00265E8C"/>
    <w:rsid w:val="002B4918"/>
    <w:rsid w:val="002C16FF"/>
    <w:rsid w:val="002E4FF8"/>
    <w:rsid w:val="002F4A20"/>
    <w:rsid w:val="0032543E"/>
    <w:rsid w:val="0034525E"/>
    <w:rsid w:val="003658F8"/>
    <w:rsid w:val="00421FD8"/>
    <w:rsid w:val="00497FF4"/>
    <w:rsid w:val="0052587D"/>
    <w:rsid w:val="00705650"/>
    <w:rsid w:val="00846991"/>
    <w:rsid w:val="0085069A"/>
    <w:rsid w:val="009B0FCB"/>
    <w:rsid w:val="00A219FF"/>
    <w:rsid w:val="00A55E4E"/>
    <w:rsid w:val="00B376AA"/>
    <w:rsid w:val="00C121B2"/>
    <w:rsid w:val="00C47F56"/>
    <w:rsid w:val="00D1199D"/>
    <w:rsid w:val="00E2516E"/>
    <w:rsid w:val="00ED73EB"/>
    <w:rsid w:val="00EF3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Pr>
      <w:color w:val="808080"/>
    </w:rPr>
  </w:style>
  <w:style w:type="paragraph" w:customStyle="1" w:styleId="DC8ED9E957BE44FE9B4D3588FA2AAB08">
    <w:name w:val="DC8ED9E957BE44FE9B4D3588FA2AAB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E1865-A531-4121-8818-992718C7C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Ivao_It_Docs_2024</Template>
  <TotalTime>584</TotalTime>
  <Pages>20</Pages>
  <Words>3042</Words>
  <Characters>17340</Characters>
  <Application>Microsoft Office Word</Application>
  <DocSecurity>0</DocSecurity>
  <Lines>144</Lines>
  <Paragraphs>40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vIPI Genova</vt:lpstr>
      <vt:lpstr>vIPI Genova</vt:lpstr>
    </vt:vector>
  </TitlesOfParts>
  <Company/>
  <LinksUpToDate>false</LinksUpToDate>
  <CharactersWithSpaces>20342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vIPI Milano WW0</dc:title>
  <dc:subject/>
  <dc:creator>Carmine Granato</dc:creator>
  <cp:keywords/>
  <dc:description/>
  <cp:lastModifiedBy>Nicola Altafini</cp:lastModifiedBy>
  <cp:revision>113</cp:revision>
  <cp:lastPrinted>2025-09-10T21:41:00Z</cp:lastPrinted>
  <dcterms:created xsi:type="dcterms:W3CDTF">2025-09-10T18:30:00Z</dcterms:created>
  <dcterms:modified xsi:type="dcterms:W3CDTF">2026-05-16T14:34:00Z</dcterms:modified>
  <cp:contentStatus>26xx</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ero documento">
    <vt:lpwstr>1231321321321</vt:lpwstr>
  </property>
</Properties>
</file>