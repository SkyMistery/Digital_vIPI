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80051187"/>
    <w:p w14:paraId="52B8D5A7" w14:textId="77777777" w:rsidR="00B5138D" w:rsidRDefault="00B5138D" w:rsidP="003E128D">
      <w:pPr>
        <w:pStyle w:val="Titolo"/>
        <w:outlineLvl w:val="9"/>
      </w:pPr>
      <w:r w:rsidRPr="00F67066">
        <w:rPr>
          <w:noProof/>
        </w:rPr>
        <mc:AlternateContent>
          <mc:Choice Requires="wps">
            <w:drawing>
              <wp:anchor distT="0" distB="0" distL="114300" distR="114300" simplePos="0" relativeHeight="251659264" behindDoc="1" locked="0" layoutInCell="1" allowOverlap="1" wp14:anchorId="7C95AF6F" wp14:editId="1578414B">
                <wp:simplePos x="0" y="0"/>
                <wp:positionH relativeFrom="column">
                  <wp:posOffset>-747386</wp:posOffset>
                </wp:positionH>
                <wp:positionV relativeFrom="paragraph">
                  <wp:posOffset>-954385</wp:posOffset>
                </wp:positionV>
                <wp:extent cx="7600950" cy="10759412"/>
                <wp:effectExtent l="0" t="0" r="19050" b="23495"/>
                <wp:wrapNone/>
                <wp:docPr id="4" name="Rettangolo 4"/>
                <wp:cNvGraphicFramePr/>
                <a:graphic xmlns:a="http://schemas.openxmlformats.org/drawingml/2006/main">
                  <a:graphicData uri="http://schemas.microsoft.com/office/word/2010/wordprocessingShape">
                    <wps:wsp>
                      <wps:cNvSpPr/>
                      <wps:spPr>
                        <a:xfrm>
                          <a:off x="0" y="0"/>
                          <a:ext cx="7600950" cy="10759412"/>
                        </a:xfrm>
                        <a:prstGeom prst="rect">
                          <a:avLst/>
                        </a:prstGeom>
                        <a:solidFill>
                          <a:srgbClr val="0D2C99"/>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7CCC7" id="Rettangolo 4" o:spid="_x0000_s1026" style="position:absolute;margin-left:-58.85pt;margin-top:-75.15pt;width:598.5pt;height:847.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" fillcolor="#0d2c99" strokecolor="#1f3763 [1604]" strokeweight="1pt"/>
            </w:pict>
          </mc:Fallback>
        </mc:AlternateContent>
      </w:r>
      <w:bookmarkEnd w:id="0"/>
    </w:p>
    <w:p w14:paraId="17E93645" w14:textId="77777777" w:rsidR="00B5138D" w:rsidRDefault="00B5138D" w:rsidP="003E128D"/>
    <w:p w14:paraId="68D3BD4C" w14:textId="77777777" w:rsidR="00B5138D" w:rsidRDefault="00B5138D" w:rsidP="003E128D"/>
    <w:p w14:paraId="1E11EA59" w14:textId="77777777" w:rsidR="00B5138D" w:rsidRDefault="00B5138D" w:rsidP="003E128D"/>
    <w:p w14:paraId="305814BA" w14:textId="77777777" w:rsidR="00B5138D" w:rsidRDefault="000E7F2D" w:rsidP="003E128D">
      <w:r w:rsidRPr="00F67066">
        <w:rPr>
          <w:rFonts w:cs="Poppins"/>
          <w:noProof/>
          <w:color w:val="FFFFFF" w:themeColor="background1"/>
        </w:rPr>
        <w:drawing>
          <wp:anchor distT="0" distB="0" distL="114300" distR="114300" simplePos="0" relativeHeight="251658239" behindDoc="1" locked="0" layoutInCell="1" allowOverlap="1" wp14:anchorId="416D9969" wp14:editId="24A32FB5">
            <wp:simplePos x="0" y="0"/>
            <wp:positionH relativeFrom="column">
              <wp:posOffset>-719456</wp:posOffset>
            </wp:positionH>
            <wp:positionV relativeFrom="paragraph">
              <wp:posOffset>47626</wp:posOffset>
            </wp:positionV>
            <wp:extent cx="7922895" cy="2940474"/>
            <wp:effectExtent l="0" t="0" r="0" b="0"/>
            <wp:wrapTight wrapText="bothSides">
              <wp:wrapPolygon edited="0">
                <wp:start x="5401" y="4759"/>
                <wp:lineTo x="5038" y="5318"/>
                <wp:lineTo x="4207" y="6998"/>
                <wp:lineTo x="4103" y="7978"/>
                <wp:lineTo x="3895" y="9517"/>
                <wp:lineTo x="3999" y="11756"/>
                <wp:lineTo x="4518" y="13996"/>
                <wp:lineTo x="4570" y="14416"/>
                <wp:lineTo x="6648" y="16235"/>
                <wp:lineTo x="7063" y="16515"/>
                <wp:lineTo x="11997" y="16515"/>
                <wp:lineTo x="11997" y="16235"/>
                <wp:lineTo x="12361" y="14276"/>
                <wp:lineTo x="12049" y="14136"/>
                <wp:lineTo x="9556" y="13996"/>
                <wp:lineTo x="16204" y="12176"/>
                <wp:lineTo x="16308" y="11756"/>
                <wp:lineTo x="16619" y="9517"/>
                <wp:lineTo x="16464" y="8257"/>
                <wp:lineTo x="16256" y="7278"/>
                <wp:lineTo x="16360" y="6718"/>
                <wp:lineTo x="6388" y="4759"/>
                <wp:lineTo x="5401" y="4759"/>
              </wp:wrapPolygon>
            </wp:wrapTight>
            <wp:docPr id="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emento grafico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947297" cy="2949530"/>
                    </a:xfrm>
                    <a:prstGeom prst="rect">
                      <a:avLst/>
                    </a:prstGeom>
                  </pic:spPr>
                </pic:pic>
              </a:graphicData>
            </a:graphic>
            <wp14:sizeRelH relativeFrom="margin">
              <wp14:pctWidth>0</wp14:pctWidth>
            </wp14:sizeRelH>
            <wp14:sizeRelV relativeFrom="margin">
              <wp14:pctHeight>0</wp14:pctHeight>
            </wp14:sizeRelV>
          </wp:anchor>
        </w:drawing>
      </w:r>
    </w:p>
    <w:p w14:paraId="3E1FE67B" w14:textId="77777777" w:rsidR="00B5138D" w:rsidRDefault="00B5138D" w:rsidP="003E128D">
      <w:pPr>
        <w:rPr>
          <w:rFonts w:cs="Poppins"/>
          <w:color w:val="FFFFFF" w:themeColor="background1"/>
        </w:rPr>
      </w:pPr>
    </w:p>
    <w:p w14:paraId="68D9DE63" w14:textId="77777777" w:rsidR="00B5138D" w:rsidRDefault="00B5138D" w:rsidP="003E128D">
      <w:pPr>
        <w:rPr>
          <w:rFonts w:cs="Poppins"/>
          <w:color w:val="FFFFFF" w:themeColor="background1"/>
        </w:rPr>
      </w:pPr>
    </w:p>
    <w:p w14:paraId="093576C7" w14:textId="77777777" w:rsidR="00B5138D" w:rsidRDefault="00B5138D" w:rsidP="003E128D">
      <w:pPr>
        <w:rPr>
          <w:rFonts w:cs="Poppins"/>
          <w:color w:val="FFFFFF" w:themeColor="background1"/>
        </w:rPr>
      </w:pPr>
    </w:p>
    <w:p w14:paraId="631A589A" w14:textId="77777777" w:rsidR="00A20C99" w:rsidRDefault="00A20C99" w:rsidP="003E128D">
      <w:pPr>
        <w:rPr>
          <w:rFonts w:cs="Poppins"/>
          <w:color w:val="FFFFFF" w:themeColor="background1"/>
        </w:rPr>
      </w:pPr>
    </w:p>
    <w:p w14:paraId="04C60183" w14:textId="77777777" w:rsidR="00F67066" w:rsidRDefault="00F67066" w:rsidP="003E128D">
      <w:pPr>
        <w:rPr>
          <w:rFonts w:cs="Poppins"/>
          <w:color w:val="FFFFFF" w:themeColor="background1"/>
        </w:rPr>
      </w:pPr>
    </w:p>
    <w:p w14:paraId="3B34B1D7" w14:textId="77777777" w:rsidR="00893CBC" w:rsidRDefault="00F67066" w:rsidP="003E128D">
      <w:pPr>
        <w:rPr>
          <w:rFonts w:cs="Poppins"/>
          <w:color w:val="FFFFFF" w:themeColor="background1"/>
        </w:rPr>
      </w:pPr>
      <w:r>
        <w:rPr>
          <w:rFonts w:cs="Poppins"/>
          <w:color w:val="FFFFFF" w:themeColor="background1"/>
        </w:rPr>
        <w:tab/>
      </w:r>
    </w:p>
    <w:p w14:paraId="6F97683C" w14:textId="77777777" w:rsidR="00893CBC" w:rsidRDefault="00893CBC" w:rsidP="003E128D">
      <w:pPr>
        <w:rPr>
          <w:rFonts w:cs="Poppins"/>
          <w:color w:val="FFFFFF" w:themeColor="background1"/>
        </w:rPr>
      </w:pPr>
    </w:p>
    <w:p w14:paraId="1E86AB8D" w14:textId="77777777" w:rsidR="00B5138D" w:rsidRDefault="00B5138D" w:rsidP="003E128D">
      <w:pPr>
        <w:rPr>
          <w:rFonts w:cs="Poppins"/>
          <w:color w:val="FFFFFF" w:themeColor="background1"/>
        </w:rPr>
      </w:pPr>
    </w:p>
    <w:p w14:paraId="2F700D7A" w14:textId="77777777" w:rsidR="00B5138D" w:rsidRDefault="00B5138D" w:rsidP="003E128D">
      <w:pPr>
        <w:rPr>
          <w:rFonts w:cs="Poppins"/>
          <w:color w:val="FFFFFF" w:themeColor="background1"/>
        </w:rPr>
      </w:pPr>
    </w:p>
    <w:p w14:paraId="78C1BF35" w14:textId="77777777" w:rsidR="00B5138D" w:rsidRDefault="00B5138D" w:rsidP="003E128D">
      <w:pPr>
        <w:rPr>
          <w:rFonts w:cs="Poppins"/>
          <w:color w:val="FFFFFF" w:themeColor="background1"/>
        </w:rPr>
      </w:pPr>
    </w:p>
    <w:p w14:paraId="3BD155CE" w14:textId="77777777" w:rsidR="00B5138D" w:rsidRDefault="00B5138D" w:rsidP="003E128D">
      <w:pPr>
        <w:rPr>
          <w:rFonts w:cs="Poppins"/>
          <w:color w:val="FFFFFF" w:themeColor="background1"/>
        </w:rPr>
      </w:pPr>
    </w:p>
    <w:p w14:paraId="68D59BEC" w14:textId="77777777" w:rsidR="00B5138D" w:rsidRDefault="00B5138D" w:rsidP="003E128D">
      <w:pPr>
        <w:rPr>
          <w:rFonts w:cs="Poppins"/>
          <w:color w:val="FFFFFF" w:themeColor="background1"/>
        </w:rPr>
      </w:pPr>
    </w:p>
    <w:p w14:paraId="65CB8FA3" w14:textId="77777777" w:rsidR="00B5138D" w:rsidRDefault="00B5138D" w:rsidP="003E128D">
      <w:pPr>
        <w:rPr>
          <w:rFonts w:cs="Poppins"/>
          <w:color w:val="FFFFFF" w:themeColor="background1"/>
        </w:rPr>
      </w:pPr>
      <w:r>
        <w:rPr>
          <w:rFonts w:cs="Poppins"/>
          <w:noProof/>
          <w:color w:val="FFFFFF" w:themeColor="background1"/>
        </w:rPr>
        <mc:AlternateContent>
          <mc:Choice Requires="wps">
            <w:drawing>
              <wp:anchor distT="0" distB="0" distL="114300" distR="114300" simplePos="0" relativeHeight="251661312" behindDoc="1" locked="0" layoutInCell="1" allowOverlap="1" wp14:anchorId="2369EF13" wp14:editId="320567D9">
                <wp:simplePos x="0" y="0"/>
                <wp:positionH relativeFrom="column">
                  <wp:posOffset>489586</wp:posOffset>
                </wp:positionH>
                <wp:positionV relativeFrom="paragraph">
                  <wp:posOffset>128905</wp:posOffset>
                </wp:positionV>
                <wp:extent cx="5105400" cy="1009935"/>
                <wp:effectExtent l="0" t="0" r="19050" b="27305"/>
                <wp:wrapNone/>
                <wp:docPr id="5" name="Rettangolo con angoli arrotondati 5"/>
                <wp:cNvGraphicFramePr/>
                <a:graphic xmlns:a="http://schemas.openxmlformats.org/drawingml/2006/main">
                  <a:graphicData uri="http://schemas.microsoft.com/office/word/2010/wordprocessingShape">
                    <wps:wsp>
                      <wps:cNvSpPr/>
                      <wps:spPr>
                        <a:xfrm>
                          <a:off x="0" y="0"/>
                          <a:ext cx="5105400" cy="1009935"/>
                        </a:xfrm>
                        <a:prstGeom prst="roundRect">
                          <a:avLst/>
                        </a:prstGeom>
                        <a:solidFill>
                          <a:srgbClr val="3C55AC"/>
                        </a:solidFill>
                      </wps:spPr>
                      <wps:style>
                        <a:lnRef idx="2">
                          <a:schemeClr val="accent1">
                            <a:shade val="50000"/>
                          </a:schemeClr>
                        </a:lnRef>
                        <a:fillRef idx="1">
                          <a:schemeClr val="accent1"/>
                        </a:fillRef>
                        <a:effectRef idx="0">
                          <a:schemeClr val="accent1"/>
                        </a:effectRef>
                        <a:fontRef idx="minor">
                          <a:schemeClr val="lt1"/>
                        </a:fontRef>
                      </wps:style>
                      <wps:txbx>
                        <w:txbxContent>
                          <w:bookmarkStart w:id="1" w:name="_Toc180051188" w:displacedByCustomXml="next"/>
                          <w:sdt>
                            <w:sdtPr>
                              <w:rPr>
                                <w:rFonts w:ascii="Nunito Sans Black" w:hAnsi="Nunito Sans Black"/>
                                <w:sz w:val="48"/>
                                <w:szCs w:val="44"/>
                                <w:lang w:val="en-US"/>
                              </w:rPr>
                              <w:alias w:val="Titolo"/>
                              <w:tag w:val=""/>
                              <w:id w:val="1572768973"/>
                              <w:placeholder>
                                <w:docPart w:val="EA5A003A34A343A5B9F4D96B4D1CD377"/>
                              </w:placeholder>
                              <w:dataBinding w:prefixMappings="xmlns:ns0='http://purl.org/dc/elements/1.1/' xmlns:ns1='http://schemas.openxmlformats.org/package/2006/metadata/core-properties' " w:xpath="/ns1:coreProperties[1]/ns0:title[1]" w:storeItemID="{6C3C8BC8-F283-45AE-878A-BAB7291924A1}"/>
                              <w:text/>
                            </w:sdtPr>
                            <w:sdtContent>
                              <w:p w14:paraId="7BEC0810" w14:textId="12617881" w:rsidR="00B5138D" w:rsidRPr="003E128D" w:rsidRDefault="006F6BF6" w:rsidP="003E128D">
                                <w:pPr>
                                  <w:pStyle w:val="CentratoNormaleIVAO"/>
                                  <w:spacing w:after="0"/>
                                  <w:rPr>
                                    <w:rFonts w:ascii="Nunito Sans Black" w:hAnsi="Nunito Sans Black"/>
                                    <w:sz w:val="48"/>
                                    <w:szCs w:val="44"/>
                                    <w:lang w:val="en-US"/>
                                  </w:rPr>
                                </w:pPr>
                                <w:r>
                                  <w:rPr>
                                    <w:rFonts w:ascii="Nunito Sans Black" w:hAnsi="Nunito Sans Black"/>
                                    <w:sz w:val="48"/>
                                    <w:szCs w:val="44"/>
                                    <w:lang w:val="en-US"/>
                                  </w:rPr>
                                  <w:t>vIPI LICJ</w:t>
                                </w:r>
                              </w:p>
                            </w:sdtContent>
                          </w:sdt>
                          <w:bookmarkEnd w:id="1" w:displacedByCustomXml="prev"/>
                        </w:txbxContent>
                      </wps:txbx>
                      <wps:bodyPr rot="0" spcFirstLastPara="0" vertOverflow="overflow" horzOverflow="overflow" vert="horz" wrap="square" lIns="91440" tIns="45720" rIns="91440" bIns="10800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2369EF13" id="Rettangolo con angoli arrotondati 5" o:spid="_x0000_s1026" style="position:absolute;left:0;text-align:left;margin-left:38.55pt;margin-top:10.15pt;width:402pt;height:7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" fillcolor="#3c55ac" strokecolor="#1f3763 [1604]" strokeweight="1pt">
                <v:stroke joinstyle="miter"/>
                <v:textbox style="mso-fit-shape-to-text:t" inset=",,,3mm">
                  <w:txbxContent>
                    <w:bookmarkStart w:id="2" w:name="_Toc180051188" w:displacedByCustomXml="next"/>
                    <w:sdt>
                      <w:sdtPr>
                        <w:rPr>
                          <w:rFonts w:ascii="Nunito Sans Black" w:hAnsi="Nunito Sans Black"/>
                          <w:sz w:val="48"/>
                          <w:szCs w:val="44"/>
                          <w:lang w:val="en-US"/>
                        </w:rPr>
                        <w:alias w:val="Titolo"/>
                        <w:tag w:val=""/>
                        <w:id w:val="1572768973"/>
                        <w:placeholder>
                          <w:docPart w:val="EA5A003A34A343A5B9F4D96B4D1CD377"/>
                        </w:placeholder>
                        <w:dataBinding w:prefixMappings="xmlns:ns0='http://purl.org/dc/elements/1.1/' xmlns:ns1='http://schemas.openxmlformats.org/package/2006/metadata/core-properties' " w:xpath="/ns1:coreProperties[1]/ns0:title[1]" w:storeItemID="{6C3C8BC8-F283-45AE-878A-BAB7291924A1}"/>
                        <w:text/>
                      </w:sdtPr>
                      <w:sdtContent>
                        <w:p w14:paraId="7BEC0810" w14:textId="12617881" w:rsidR="00B5138D" w:rsidRPr="003E128D" w:rsidRDefault="006F6BF6" w:rsidP="003E128D">
                          <w:pPr>
                            <w:pStyle w:val="CentratoNormaleIVAO"/>
                            <w:spacing w:after="0"/>
                            <w:rPr>
                              <w:rFonts w:ascii="Nunito Sans Black" w:hAnsi="Nunito Sans Black"/>
                              <w:sz w:val="48"/>
                              <w:szCs w:val="44"/>
                              <w:lang w:val="en-US"/>
                            </w:rPr>
                          </w:pPr>
                          <w:r>
                            <w:rPr>
                              <w:rFonts w:ascii="Nunito Sans Black" w:hAnsi="Nunito Sans Black"/>
                              <w:sz w:val="48"/>
                              <w:szCs w:val="44"/>
                              <w:lang w:val="en-US"/>
                            </w:rPr>
                            <w:t>vIPI LICJ</w:t>
                          </w:r>
                        </w:p>
                      </w:sdtContent>
                    </w:sdt>
                    <w:bookmarkEnd w:id="2" w:displacedByCustomXml="prev"/>
                  </w:txbxContent>
                </v:textbox>
              </v:roundrect>
            </w:pict>
          </mc:Fallback>
        </mc:AlternateContent>
      </w:r>
    </w:p>
    <w:p w14:paraId="4D52576D" w14:textId="77777777" w:rsidR="00B5138D" w:rsidRDefault="00B5138D" w:rsidP="003E128D">
      <w:pPr>
        <w:jc w:val="center"/>
        <w:rPr>
          <w:rFonts w:cs="Poppins"/>
          <w:color w:val="FFFFFF" w:themeColor="background1"/>
        </w:rPr>
      </w:pPr>
    </w:p>
    <w:p w14:paraId="6AF0CA0F" w14:textId="77777777" w:rsidR="00B5138D" w:rsidRDefault="00B5138D" w:rsidP="003E128D">
      <w:pPr>
        <w:rPr>
          <w:rFonts w:cs="Poppins"/>
          <w:color w:val="FFFFFF" w:themeColor="background1"/>
        </w:rPr>
      </w:pPr>
    </w:p>
    <w:p w14:paraId="32849D02" w14:textId="77777777" w:rsidR="00B5138D" w:rsidRDefault="00B5138D" w:rsidP="003E128D">
      <w:pPr>
        <w:rPr>
          <w:rFonts w:cs="Poppins"/>
          <w:color w:val="FFFFFF" w:themeColor="background1"/>
        </w:rPr>
      </w:pPr>
    </w:p>
    <w:p w14:paraId="24881D6F" w14:textId="77777777" w:rsidR="00B5138D" w:rsidRDefault="00B5138D" w:rsidP="003E128D">
      <w:pPr>
        <w:rPr>
          <w:rFonts w:cs="Poppins"/>
          <w:color w:val="FFFFFF" w:themeColor="background1"/>
        </w:rPr>
      </w:pPr>
      <w:r>
        <w:rPr>
          <w:rFonts w:cs="Poppins"/>
          <w:noProof/>
          <w:color w:val="FFFFFF" w:themeColor="background1"/>
        </w:rPr>
        <mc:AlternateContent>
          <mc:Choice Requires="wps">
            <w:drawing>
              <wp:anchor distT="0" distB="0" distL="114300" distR="114300" simplePos="0" relativeHeight="251662336" behindDoc="0" locked="0" layoutInCell="1" allowOverlap="1" wp14:anchorId="146DAF4D" wp14:editId="4EEACAAE">
                <wp:simplePos x="0" y="0"/>
                <wp:positionH relativeFrom="column">
                  <wp:posOffset>2582668</wp:posOffset>
                </wp:positionH>
                <wp:positionV relativeFrom="paragraph">
                  <wp:posOffset>75963</wp:posOffset>
                </wp:positionV>
                <wp:extent cx="1146307" cy="464024"/>
                <wp:effectExtent l="0" t="0" r="15875" b="26035"/>
                <wp:wrapNone/>
                <wp:docPr id="6" name="Rettangolo con angoli arrotondati 6"/>
                <wp:cNvGraphicFramePr/>
                <a:graphic xmlns:a="http://schemas.openxmlformats.org/drawingml/2006/main">
                  <a:graphicData uri="http://schemas.microsoft.com/office/word/2010/wordprocessingShape">
                    <wps:wsp>
                      <wps:cNvSpPr/>
                      <wps:spPr>
                        <a:xfrm>
                          <a:off x="0" y="0"/>
                          <a:ext cx="1146307" cy="464024"/>
                        </a:xfrm>
                        <a:prstGeom prst="roundRect">
                          <a:avLst/>
                        </a:prstGeom>
                        <a:solidFill>
                          <a:srgbClr val="F9CC2C"/>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2F0AC5" w14:textId="68AADD2F" w:rsidR="00B5138D" w:rsidRPr="00B5138D" w:rsidRDefault="00B5138D" w:rsidP="00B5138D">
                            <w:pPr>
                              <w:spacing w:after="0"/>
                              <w:jc w:val="center"/>
                              <w:rPr>
                                <w:rFonts w:ascii="Nunito Sans ExtraBold" w:hAnsi="Nunito Sans ExtraBold"/>
                                <w:color w:val="0D2C99"/>
                              </w:rPr>
                            </w:pPr>
                            <w:r w:rsidRPr="00B5138D">
                              <w:rPr>
                                <w:rFonts w:ascii="Nunito Sans ExtraBold" w:hAnsi="Nunito Sans ExtraBold"/>
                                <w:color w:val="0D2C99"/>
                              </w:rPr>
                              <w:t xml:space="preserve">V </w:t>
                            </w:r>
                            <w:sdt>
                              <w:sdtPr>
                                <w:rPr>
                                  <w:rFonts w:ascii="Nunito Sans ExtraBold" w:hAnsi="Nunito Sans ExtraBold"/>
                                  <w:color w:val="0D2C99"/>
                                </w:rPr>
                                <w:alias w:val="Stato"/>
                                <w:tag w:val=""/>
                                <w:id w:val="-1326890786"/>
                                <w:dataBinding w:prefixMappings="xmlns:ns0='http://purl.org/dc/elements/1.1/' xmlns:ns1='http://schemas.openxmlformats.org/package/2006/metadata/core-properties' " w:xpath="/ns1:coreProperties[1]/ns1:contentStatus[1]" w:storeItemID="{6C3C8BC8-F283-45AE-878A-BAB7291924A1}"/>
                                <w:text/>
                              </w:sdtPr>
                              <w:sdtContent>
                                <w:r w:rsidR="006F6BF6">
                                  <w:rPr>
                                    <w:rFonts w:ascii="Nunito Sans ExtraBold" w:hAnsi="Nunito Sans ExtraBold"/>
                                    <w:color w:val="0D2C99"/>
                                  </w:rPr>
                                  <w:t>2512</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146DAF4D" id="Rettangolo con angoli arrotondati 6" o:spid="_x0000_s1027" style="position:absolute;left:0;text-align:left;margin-left:203.35pt;margin-top:6pt;width:90.25pt;height:3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" fillcolor="#f9cc2c" strokecolor="#1f3763 [1604]" strokeweight="1pt">
                <v:stroke joinstyle="miter"/>
                <v:textbox style="mso-fit-shape-to-text:t">
                  <w:txbxContent>
                    <w:p w14:paraId="3E2F0AC5" w14:textId="68AADD2F" w:rsidR="00B5138D" w:rsidRPr="00B5138D" w:rsidRDefault="00B5138D" w:rsidP="00B5138D">
                      <w:pPr>
                        <w:spacing w:after="0"/>
                        <w:jc w:val="center"/>
                        <w:rPr>
                          <w:rFonts w:ascii="Nunito Sans ExtraBold" w:hAnsi="Nunito Sans ExtraBold"/>
                          <w:color w:val="0D2C99"/>
                        </w:rPr>
                      </w:pPr>
                      <w:r w:rsidRPr="00B5138D">
                        <w:rPr>
                          <w:rFonts w:ascii="Nunito Sans ExtraBold" w:hAnsi="Nunito Sans ExtraBold"/>
                          <w:color w:val="0D2C99"/>
                        </w:rPr>
                        <w:t xml:space="preserve">V </w:t>
                      </w:r>
                      <w:sdt>
                        <w:sdtPr>
                          <w:rPr>
                            <w:rFonts w:ascii="Nunito Sans ExtraBold" w:hAnsi="Nunito Sans ExtraBold"/>
                            <w:color w:val="0D2C99"/>
                          </w:rPr>
                          <w:alias w:val="Stato"/>
                          <w:tag w:val=""/>
                          <w:id w:val="-1326890786"/>
                          <w:dataBinding w:prefixMappings="xmlns:ns0='http://purl.org/dc/elements/1.1/' xmlns:ns1='http://schemas.openxmlformats.org/package/2006/metadata/core-properties' " w:xpath="/ns1:coreProperties[1]/ns1:contentStatus[1]" w:storeItemID="{6C3C8BC8-F283-45AE-878A-BAB7291924A1}"/>
                          <w:text/>
                        </w:sdtPr>
                        <w:sdtContent>
                          <w:r w:rsidR="006F6BF6">
                            <w:rPr>
                              <w:rFonts w:ascii="Nunito Sans ExtraBold" w:hAnsi="Nunito Sans ExtraBold"/>
                              <w:color w:val="0D2C99"/>
                            </w:rPr>
                            <w:t>2512</w:t>
                          </w:r>
                        </w:sdtContent>
                      </w:sdt>
                    </w:p>
                  </w:txbxContent>
                </v:textbox>
              </v:roundrect>
            </w:pict>
          </mc:Fallback>
        </mc:AlternateContent>
      </w:r>
    </w:p>
    <w:p w14:paraId="14DDFEA6" w14:textId="77777777" w:rsidR="0027438B" w:rsidRPr="00F67066" w:rsidRDefault="00893CBC" w:rsidP="003E128D">
      <w:pPr>
        <w:rPr>
          <w:rFonts w:cs="Poppins"/>
          <w:color w:val="FFFFFF" w:themeColor="background1"/>
        </w:rPr>
      </w:pPr>
      <w:r>
        <w:rPr>
          <w:rFonts w:cs="Poppins"/>
          <w:color w:val="FFFFFF" w:themeColor="background1"/>
        </w:rPr>
        <w:tab/>
      </w:r>
    </w:p>
    <w:p w14:paraId="237ED92F" w14:textId="77777777" w:rsidR="0027438B" w:rsidRPr="00F67066" w:rsidRDefault="0027438B" w:rsidP="003E128D">
      <w:pPr>
        <w:rPr>
          <w:rFonts w:cs="Poppins"/>
          <w:color w:val="FFFFFF" w:themeColor="background1"/>
        </w:rPr>
      </w:pPr>
    </w:p>
    <w:p w14:paraId="545EA05D" w14:textId="77777777" w:rsidR="0027438B" w:rsidRPr="00F67066" w:rsidRDefault="0027438B">
      <w:pPr>
        <w:rPr>
          <w:rFonts w:cs="Poppins"/>
          <w:color w:val="FFFFFF" w:themeColor="background1"/>
        </w:rPr>
        <w:sectPr w:rsidR="0027438B" w:rsidRPr="00F67066" w:rsidSect="000C56CC">
          <w:pgSz w:w="11906" w:h="16838"/>
          <w:pgMar w:top="1417" w:right="1134" w:bottom="1134" w:left="1134" w:header="708" w:footer="708" w:gutter="0"/>
          <w:cols w:space="708"/>
          <w:titlePg/>
          <w:docGrid w:linePitch="360"/>
        </w:sectPr>
      </w:pPr>
    </w:p>
    <w:sdt>
      <w:sdtPr>
        <w:rPr>
          <w:rFonts w:ascii="Poppins" w:eastAsiaTheme="minorHAnsi" w:hAnsi="Poppins" w:cstheme="minorBidi"/>
          <w:color w:val="auto"/>
          <w:sz w:val="24"/>
          <w:szCs w:val="22"/>
          <w:lang w:eastAsia="en-US"/>
        </w:rPr>
        <w:id w:val="-844164730"/>
        <w:docPartObj>
          <w:docPartGallery w:val="Table of Contents"/>
          <w:docPartUnique/>
        </w:docPartObj>
      </w:sdtPr>
      <w:sdtEndPr>
        <w:rPr>
          <w:b/>
          <w:bCs/>
        </w:rPr>
      </w:sdtEndPr>
      <w:sdtContent>
        <w:p w14:paraId="4D3AE3C7" w14:textId="77777777" w:rsidR="004B228A" w:rsidRDefault="004B228A">
          <w:pPr>
            <w:pStyle w:val="Titolosommario"/>
          </w:pPr>
          <w:r>
            <w:t>Sommario</w:t>
          </w:r>
        </w:p>
        <w:p w14:paraId="2B4A408B" w14:textId="6B40CB83" w:rsidR="00B6097C" w:rsidRDefault="004B228A">
          <w:pPr>
            <w:tabs>
              <w:tab w:val="right" w:leader="dot" w:pos="9628"/>
            </w:tabs>
            <w:rPr>
              <w:rFonts w:asciiTheme="minorHAnsi" w:hAnsiTheme="minorHAnsi"/>
              <w:b/>
              <w:noProof/>
            </w:rPr>
          </w:pPr>
          <w:r>
            <w:rPr>
              <w:rFonts w:eastAsiaTheme="minorEastAsia" w:cs="Times New Roman"/>
              <w:sz w:val="22"/>
              <w:lang w:eastAsia="it-IT"/>
            </w:rPr>
            <w:fldChar w:fldCharType="begin"/>
          </w:r>
          <w:r>
            <w:instrText xml:space="preserve"> TOC \o "1-3" \h \z \u </w:instrText>
          </w:r>
          <w:r>
            <w:rPr>
              <w:rFonts w:eastAsiaTheme="minorEastAsia" w:cs="Times New Roman"/>
              <w:sz w:val="22"/>
              <w:lang w:eastAsia="it-IT"/>
            </w:rPr>
            <w:fldChar w:fldCharType="separate"/>
          </w:r>
          <w:hyperlink w:anchor="_Toc217467666" w:history="1">
            <w:r w:rsidR="00B6097C" w:rsidRPr="0096591A">
              <w:rPr>
                <w:noProof/>
              </w:rPr>
              <w:t>Area di Responsabilità (AoR)</w:t>
            </w:r>
            <w:r w:rsidR="00B6097C">
              <w:rPr>
                <w:noProof/>
                <w:webHidden/>
              </w:rPr>
              <w:tab/>
            </w:r>
            <w:r w:rsidR="00B6097C">
              <w:rPr>
                <w:noProof/>
                <w:webHidden/>
              </w:rPr>
              <w:fldChar w:fldCharType="begin"/>
            </w:r>
            <w:r w:rsidR="00B6097C">
              <w:rPr>
                <w:noProof/>
                <w:webHidden/>
              </w:rPr>
              <w:instrText xml:space="preserve"> PAGEREF _Toc217467666 \h </w:instrText>
            </w:r>
            <w:r w:rsidR="00B6097C">
              <w:rPr>
                <w:noProof/>
                <w:webHidden/>
              </w:rPr>
            </w:r>
            <w:r w:rsidR="00B6097C">
              <w:rPr>
                <w:noProof/>
                <w:webHidden/>
              </w:rPr>
              <w:fldChar w:fldCharType="separate"/>
            </w:r>
            <w:r w:rsidR="00B6097C">
              <w:rPr>
                <w:noProof/>
                <w:webHidden/>
              </w:rPr>
              <w:t>3</w:t>
            </w:r>
            <w:r w:rsidR="00B6097C">
              <w:rPr>
                <w:noProof/>
                <w:webHidden/>
              </w:rPr>
              <w:fldChar w:fldCharType="end"/>
            </w:r>
          </w:hyperlink>
        </w:p>
        <w:p w14:paraId="5A9AD469" w14:textId="7EF5CCB9" w:rsidR="00B6097C" w:rsidRDefault="00B6097C">
          <w:pPr>
            <w:tabs>
              <w:tab w:val="right" w:leader="dot" w:pos="9628"/>
            </w:tabs>
            <w:rPr>
              <w:rFonts w:asciiTheme="minorHAnsi" w:hAnsiTheme="minorHAnsi"/>
              <w:b/>
              <w:noProof/>
            </w:rPr>
          </w:pPr>
          <w:hyperlink w:anchor="_Toc217467667" w:history="1">
            <w:r w:rsidRPr="0096591A">
              <w:rPr>
                <w:noProof/>
              </w:rPr>
              <w:t>Frequenze</w:t>
            </w:r>
            <w:r>
              <w:rPr>
                <w:noProof/>
                <w:webHidden/>
              </w:rPr>
              <w:tab/>
            </w:r>
            <w:r>
              <w:rPr>
                <w:noProof/>
                <w:webHidden/>
              </w:rPr>
              <w:fldChar w:fldCharType="begin"/>
            </w:r>
            <w:r>
              <w:rPr>
                <w:noProof/>
                <w:webHidden/>
              </w:rPr>
              <w:instrText xml:space="preserve"> PAGEREF _Toc217467667 \h </w:instrText>
            </w:r>
            <w:r>
              <w:rPr>
                <w:noProof/>
                <w:webHidden/>
              </w:rPr>
            </w:r>
            <w:r>
              <w:rPr>
                <w:noProof/>
                <w:webHidden/>
              </w:rPr>
              <w:fldChar w:fldCharType="separate"/>
            </w:r>
            <w:r>
              <w:rPr>
                <w:noProof/>
                <w:webHidden/>
              </w:rPr>
              <w:t>3</w:t>
            </w:r>
            <w:r>
              <w:rPr>
                <w:noProof/>
                <w:webHidden/>
              </w:rPr>
              <w:fldChar w:fldCharType="end"/>
            </w:r>
          </w:hyperlink>
        </w:p>
        <w:p w14:paraId="00D397AA" w14:textId="7392046E" w:rsidR="00B6097C" w:rsidRDefault="00B6097C">
          <w:pPr>
            <w:tabs>
              <w:tab w:val="right" w:leader="dot" w:pos="9628"/>
            </w:tabs>
            <w:rPr>
              <w:rFonts w:asciiTheme="minorHAnsi" w:hAnsiTheme="minorHAnsi"/>
              <w:b/>
              <w:noProof/>
            </w:rPr>
          </w:pPr>
          <w:hyperlink w:anchor="_Toc217467668" w:history="1">
            <w:r w:rsidRPr="0096591A">
              <w:rPr>
                <w:noProof/>
              </w:rPr>
              <w:t>Settings operativo APP</w:t>
            </w:r>
            <w:r>
              <w:rPr>
                <w:noProof/>
                <w:webHidden/>
              </w:rPr>
              <w:tab/>
            </w:r>
            <w:r>
              <w:rPr>
                <w:noProof/>
                <w:webHidden/>
              </w:rPr>
              <w:fldChar w:fldCharType="begin"/>
            </w:r>
            <w:r>
              <w:rPr>
                <w:noProof/>
                <w:webHidden/>
              </w:rPr>
              <w:instrText xml:space="preserve"> PAGEREF _Toc217467668 \h </w:instrText>
            </w:r>
            <w:r>
              <w:rPr>
                <w:noProof/>
                <w:webHidden/>
              </w:rPr>
            </w:r>
            <w:r>
              <w:rPr>
                <w:noProof/>
                <w:webHidden/>
              </w:rPr>
              <w:fldChar w:fldCharType="separate"/>
            </w:r>
            <w:r>
              <w:rPr>
                <w:noProof/>
                <w:webHidden/>
              </w:rPr>
              <w:t>3</w:t>
            </w:r>
            <w:r>
              <w:rPr>
                <w:noProof/>
                <w:webHidden/>
              </w:rPr>
              <w:fldChar w:fldCharType="end"/>
            </w:r>
          </w:hyperlink>
        </w:p>
        <w:p w14:paraId="506E0E3A" w14:textId="20F1A629" w:rsidR="00B6097C" w:rsidRDefault="00B6097C">
          <w:pPr>
            <w:tabs>
              <w:tab w:val="right" w:leader="dot" w:pos="9628"/>
            </w:tabs>
            <w:rPr>
              <w:rFonts w:asciiTheme="minorHAnsi" w:hAnsiTheme="minorHAnsi"/>
              <w:noProof/>
            </w:rPr>
          </w:pPr>
          <w:hyperlink w:anchor="_Toc217467669" w:history="1">
            <w:r w:rsidRPr="0096591A">
              <w:rPr>
                <w:noProof/>
              </w:rPr>
              <w:t>Aurora</w:t>
            </w:r>
            <w:r>
              <w:rPr>
                <w:noProof/>
                <w:webHidden/>
              </w:rPr>
              <w:tab/>
            </w:r>
            <w:r>
              <w:rPr>
                <w:noProof/>
                <w:webHidden/>
              </w:rPr>
              <w:fldChar w:fldCharType="begin"/>
            </w:r>
            <w:r>
              <w:rPr>
                <w:noProof/>
                <w:webHidden/>
              </w:rPr>
              <w:instrText xml:space="preserve"> PAGEREF _Toc217467669 \h </w:instrText>
            </w:r>
            <w:r>
              <w:rPr>
                <w:noProof/>
                <w:webHidden/>
              </w:rPr>
            </w:r>
            <w:r>
              <w:rPr>
                <w:noProof/>
                <w:webHidden/>
              </w:rPr>
              <w:fldChar w:fldCharType="separate"/>
            </w:r>
            <w:r>
              <w:rPr>
                <w:noProof/>
                <w:webHidden/>
              </w:rPr>
              <w:t>3</w:t>
            </w:r>
            <w:r>
              <w:rPr>
                <w:noProof/>
                <w:webHidden/>
              </w:rPr>
              <w:fldChar w:fldCharType="end"/>
            </w:r>
          </w:hyperlink>
        </w:p>
        <w:p w14:paraId="2924AD20" w14:textId="208646D5" w:rsidR="00B6097C" w:rsidRDefault="00B6097C">
          <w:pPr>
            <w:tabs>
              <w:tab w:val="right" w:leader="dot" w:pos="9628"/>
            </w:tabs>
            <w:rPr>
              <w:rFonts w:asciiTheme="minorHAnsi" w:hAnsiTheme="minorHAnsi"/>
              <w:noProof/>
            </w:rPr>
          </w:pPr>
          <w:hyperlink w:anchor="_Toc217467670" w:history="1">
            <w:r w:rsidRPr="0096591A">
              <w:rPr>
                <w:noProof/>
              </w:rPr>
              <w:t>ATIS</w:t>
            </w:r>
            <w:r>
              <w:rPr>
                <w:noProof/>
                <w:webHidden/>
              </w:rPr>
              <w:tab/>
            </w:r>
            <w:r>
              <w:rPr>
                <w:noProof/>
                <w:webHidden/>
              </w:rPr>
              <w:fldChar w:fldCharType="begin"/>
            </w:r>
            <w:r>
              <w:rPr>
                <w:noProof/>
                <w:webHidden/>
              </w:rPr>
              <w:instrText xml:space="preserve"> PAGEREF _Toc217467670 \h </w:instrText>
            </w:r>
            <w:r>
              <w:rPr>
                <w:noProof/>
                <w:webHidden/>
              </w:rPr>
            </w:r>
            <w:r>
              <w:rPr>
                <w:noProof/>
                <w:webHidden/>
              </w:rPr>
              <w:fldChar w:fldCharType="separate"/>
            </w:r>
            <w:r>
              <w:rPr>
                <w:noProof/>
                <w:webHidden/>
              </w:rPr>
              <w:t>3</w:t>
            </w:r>
            <w:r>
              <w:rPr>
                <w:noProof/>
                <w:webHidden/>
              </w:rPr>
              <w:fldChar w:fldCharType="end"/>
            </w:r>
          </w:hyperlink>
        </w:p>
        <w:p w14:paraId="7F1272B2" w14:textId="6D877919" w:rsidR="00B6097C" w:rsidRDefault="00B6097C">
          <w:pPr>
            <w:tabs>
              <w:tab w:val="right" w:leader="dot" w:pos="9628"/>
            </w:tabs>
            <w:rPr>
              <w:rFonts w:asciiTheme="minorHAnsi" w:hAnsiTheme="minorHAnsi"/>
              <w:noProof/>
            </w:rPr>
          </w:pPr>
          <w:hyperlink w:anchor="_Toc217467671" w:history="1">
            <w:r w:rsidRPr="0096591A">
              <w:rPr>
                <w:noProof/>
              </w:rPr>
              <w:t>AIRPORT</w:t>
            </w:r>
            <w:r>
              <w:rPr>
                <w:noProof/>
                <w:webHidden/>
              </w:rPr>
              <w:tab/>
            </w:r>
            <w:r>
              <w:rPr>
                <w:noProof/>
                <w:webHidden/>
              </w:rPr>
              <w:fldChar w:fldCharType="begin"/>
            </w:r>
            <w:r>
              <w:rPr>
                <w:noProof/>
                <w:webHidden/>
              </w:rPr>
              <w:instrText xml:space="preserve"> PAGEREF _Toc217467671 \h </w:instrText>
            </w:r>
            <w:r>
              <w:rPr>
                <w:noProof/>
                <w:webHidden/>
              </w:rPr>
            </w:r>
            <w:r>
              <w:rPr>
                <w:noProof/>
                <w:webHidden/>
              </w:rPr>
              <w:fldChar w:fldCharType="separate"/>
            </w:r>
            <w:r>
              <w:rPr>
                <w:noProof/>
                <w:webHidden/>
              </w:rPr>
              <w:t>4</w:t>
            </w:r>
            <w:r>
              <w:rPr>
                <w:noProof/>
                <w:webHidden/>
              </w:rPr>
              <w:fldChar w:fldCharType="end"/>
            </w:r>
          </w:hyperlink>
        </w:p>
        <w:p w14:paraId="01C72136" w14:textId="48A520F0" w:rsidR="00B6097C" w:rsidRDefault="00B6097C">
          <w:pPr>
            <w:tabs>
              <w:tab w:val="right" w:leader="dot" w:pos="9628"/>
            </w:tabs>
            <w:rPr>
              <w:rFonts w:asciiTheme="minorHAnsi" w:hAnsiTheme="minorHAnsi"/>
              <w:b/>
              <w:noProof/>
            </w:rPr>
          </w:pPr>
          <w:hyperlink w:anchor="_Toc217467672" w:history="1">
            <w:r w:rsidRPr="0096591A">
              <w:rPr>
                <w:noProof/>
              </w:rPr>
              <w:t>Gestione del traffico</w:t>
            </w:r>
            <w:r>
              <w:rPr>
                <w:noProof/>
                <w:webHidden/>
              </w:rPr>
              <w:tab/>
            </w:r>
            <w:r>
              <w:rPr>
                <w:noProof/>
                <w:webHidden/>
              </w:rPr>
              <w:fldChar w:fldCharType="begin"/>
            </w:r>
            <w:r>
              <w:rPr>
                <w:noProof/>
                <w:webHidden/>
              </w:rPr>
              <w:instrText xml:space="preserve"> PAGEREF _Toc217467672 \h </w:instrText>
            </w:r>
            <w:r>
              <w:rPr>
                <w:noProof/>
                <w:webHidden/>
              </w:rPr>
            </w:r>
            <w:r>
              <w:rPr>
                <w:noProof/>
                <w:webHidden/>
              </w:rPr>
              <w:fldChar w:fldCharType="separate"/>
            </w:r>
            <w:r>
              <w:rPr>
                <w:noProof/>
                <w:webHidden/>
              </w:rPr>
              <w:t>4</w:t>
            </w:r>
            <w:r>
              <w:rPr>
                <w:noProof/>
                <w:webHidden/>
              </w:rPr>
              <w:fldChar w:fldCharType="end"/>
            </w:r>
          </w:hyperlink>
        </w:p>
        <w:p w14:paraId="4F51C28C" w14:textId="753A7E3B" w:rsidR="00B6097C" w:rsidRDefault="00B6097C">
          <w:pPr>
            <w:tabs>
              <w:tab w:val="right" w:leader="dot" w:pos="9628"/>
            </w:tabs>
            <w:rPr>
              <w:rFonts w:asciiTheme="minorHAnsi" w:hAnsiTheme="minorHAnsi"/>
              <w:noProof/>
            </w:rPr>
          </w:pPr>
          <w:hyperlink w:anchor="_Toc217467673" w:history="1">
            <w:r w:rsidRPr="0096591A">
              <w:rPr>
                <w:noProof/>
              </w:rPr>
              <w:t>IFR</w:t>
            </w:r>
            <w:r>
              <w:rPr>
                <w:noProof/>
                <w:webHidden/>
              </w:rPr>
              <w:tab/>
            </w:r>
            <w:r>
              <w:rPr>
                <w:noProof/>
                <w:webHidden/>
              </w:rPr>
              <w:fldChar w:fldCharType="begin"/>
            </w:r>
            <w:r>
              <w:rPr>
                <w:noProof/>
                <w:webHidden/>
              </w:rPr>
              <w:instrText xml:space="preserve"> PAGEREF _Toc217467673 \h </w:instrText>
            </w:r>
            <w:r>
              <w:rPr>
                <w:noProof/>
                <w:webHidden/>
              </w:rPr>
            </w:r>
            <w:r>
              <w:rPr>
                <w:noProof/>
                <w:webHidden/>
              </w:rPr>
              <w:fldChar w:fldCharType="separate"/>
            </w:r>
            <w:r>
              <w:rPr>
                <w:noProof/>
                <w:webHidden/>
              </w:rPr>
              <w:t>4</w:t>
            </w:r>
            <w:r>
              <w:rPr>
                <w:noProof/>
                <w:webHidden/>
              </w:rPr>
              <w:fldChar w:fldCharType="end"/>
            </w:r>
          </w:hyperlink>
        </w:p>
        <w:p w14:paraId="0EA15BF7" w14:textId="49D85F72" w:rsidR="00B6097C" w:rsidRDefault="00B6097C">
          <w:pPr>
            <w:tabs>
              <w:tab w:val="right" w:leader="dot" w:pos="9628"/>
            </w:tabs>
            <w:rPr>
              <w:rFonts w:asciiTheme="minorHAnsi" w:hAnsiTheme="minorHAnsi"/>
              <w:noProof/>
            </w:rPr>
          </w:pPr>
          <w:hyperlink w:anchor="_Toc217467674" w:history="1">
            <w:r w:rsidRPr="0096591A">
              <w:rPr>
                <w:noProof/>
              </w:rPr>
              <w:t>Partenza</w:t>
            </w:r>
            <w:r>
              <w:rPr>
                <w:noProof/>
                <w:webHidden/>
              </w:rPr>
              <w:tab/>
            </w:r>
            <w:r>
              <w:rPr>
                <w:noProof/>
                <w:webHidden/>
              </w:rPr>
              <w:fldChar w:fldCharType="begin"/>
            </w:r>
            <w:r>
              <w:rPr>
                <w:noProof/>
                <w:webHidden/>
              </w:rPr>
              <w:instrText xml:space="preserve"> PAGEREF _Toc217467674 \h </w:instrText>
            </w:r>
            <w:r>
              <w:rPr>
                <w:noProof/>
                <w:webHidden/>
              </w:rPr>
            </w:r>
            <w:r>
              <w:rPr>
                <w:noProof/>
                <w:webHidden/>
              </w:rPr>
              <w:fldChar w:fldCharType="separate"/>
            </w:r>
            <w:r>
              <w:rPr>
                <w:noProof/>
                <w:webHidden/>
              </w:rPr>
              <w:t>4</w:t>
            </w:r>
            <w:r>
              <w:rPr>
                <w:noProof/>
                <w:webHidden/>
              </w:rPr>
              <w:fldChar w:fldCharType="end"/>
            </w:r>
          </w:hyperlink>
        </w:p>
        <w:p w14:paraId="5F51DACF" w14:textId="6DD3422F" w:rsidR="00B6097C" w:rsidRDefault="00B6097C">
          <w:pPr>
            <w:tabs>
              <w:tab w:val="right" w:leader="dot" w:pos="9628"/>
            </w:tabs>
            <w:rPr>
              <w:rFonts w:asciiTheme="minorHAnsi" w:hAnsiTheme="minorHAnsi"/>
              <w:noProof/>
            </w:rPr>
          </w:pPr>
          <w:hyperlink w:anchor="_Toc217467675" w:history="1">
            <w:r w:rsidRPr="0096591A">
              <w:rPr>
                <w:noProof/>
              </w:rPr>
              <w:t>Arrivo</w:t>
            </w:r>
            <w:r>
              <w:rPr>
                <w:noProof/>
                <w:webHidden/>
              </w:rPr>
              <w:tab/>
            </w:r>
            <w:r>
              <w:rPr>
                <w:noProof/>
                <w:webHidden/>
              </w:rPr>
              <w:fldChar w:fldCharType="begin"/>
            </w:r>
            <w:r>
              <w:rPr>
                <w:noProof/>
                <w:webHidden/>
              </w:rPr>
              <w:instrText xml:space="preserve"> PAGEREF _Toc217467675 \h </w:instrText>
            </w:r>
            <w:r>
              <w:rPr>
                <w:noProof/>
                <w:webHidden/>
              </w:rPr>
            </w:r>
            <w:r>
              <w:rPr>
                <w:noProof/>
                <w:webHidden/>
              </w:rPr>
              <w:fldChar w:fldCharType="separate"/>
            </w:r>
            <w:r>
              <w:rPr>
                <w:noProof/>
                <w:webHidden/>
              </w:rPr>
              <w:t>5</w:t>
            </w:r>
            <w:r>
              <w:rPr>
                <w:noProof/>
                <w:webHidden/>
              </w:rPr>
              <w:fldChar w:fldCharType="end"/>
            </w:r>
          </w:hyperlink>
        </w:p>
        <w:p w14:paraId="62442D5C" w14:textId="03BC0879" w:rsidR="00B6097C" w:rsidRDefault="00B6097C">
          <w:pPr>
            <w:tabs>
              <w:tab w:val="right" w:leader="dot" w:pos="9628"/>
            </w:tabs>
            <w:rPr>
              <w:rFonts w:asciiTheme="minorHAnsi" w:hAnsiTheme="minorHAnsi"/>
              <w:noProof/>
            </w:rPr>
          </w:pPr>
          <w:hyperlink w:anchor="_Toc217467676" w:history="1">
            <w:r w:rsidRPr="0096591A">
              <w:rPr>
                <w:noProof/>
              </w:rPr>
              <w:t>VFR</w:t>
            </w:r>
            <w:r>
              <w:rPr>
                <w:noProof/>
                <w:webHidden/>
              </w:rPr>
              <w:tab/>
            </w:r>
            <w:r>
              <w:rPr>
                <w:noProof/>
                <w:webHidden/>
              </w:rPr>
              <w:fldChar w:fldCharType="begin"/>
            </w:r>
            <w:r>
              <w:rPr>
                <w:noProof/>
                <w:webHidden/>
              </w:rPr>
              <w:instrText xml:space="preserve"> PAGEREF _Toc217467676 \h </w:instrText>
            </w:r>
            <w:r>
              <w:rPr>
                <w:noProof/>
                <w:webHidden/>
              </w:rPr>
            </w:r>
            <w:r>
              <w:rPr>
                <w:noProof/>
                <w:webHidden/>
              </w:rPr>
              <w:fldChar w:fldCharType="separate"/>
            </w:r>
            <w:r>
              <w:rPr>
                <w:noProof/>
                <w:webHidden/>
              </w:rPr>
              <w:t>5</w:t>
            </w:r>
            <w:r>
              <w:rPr>
                <w:noProof/>
                <w:webHidden/>
              </w:rPr>
              <w:fldChar w:fldCharType="end"/>
            </w:r>
          </w:hyperlink>
        </w:p>
        <w:p w14:paraId="6C8D0D6B" w14:textId="05A48AA3" w:rsidR="00B6097C" w:rsidRDefault="00B6097C">
          <w:pPr>
            <w:tabs>
              <w:tab w:val="right" w:leader="dot" w:pos="9628"/>
            </w:tabs>
            <w:rPr>
              <w:rFonts w:asciiTheme="minorHAnsi" w:hAnsiTheme="minorHAnsi"/>
              <w:b/>
              <w:noProof/>
            </w:rPr>
          </w:pPr>
          <w:hyperlink w:anchor="_Toc217467677" w:history="1">
            <w:r w:rsidRPr="0096591A">
              <w:rPr>
                <w:noProof/>
              </w:rPr>
              <w:t>Tecnica operativa</w:t>
            </w:r>
            <w:r>
              <w:rPr>
                <w:noProof/>
                <w:webHidden/>
              </w:rPr>
              <w:tab/>
            </w:r>
            <w:r>
              <w:rPr>
                <w:noProof/>
                <w:webHidden/>
              </w:rPr>
              <w:fldChar w:fldCharType="begin"/>
            </w:r>
            <w:r>
              <w:rPr>
                <w:noProof/>
                <w:webHidden/>
              </w:rPr>
              <w:instrText xml:space="preserve"> PAGEREF _Toc217467677 \h </w:instrText>
            </w:r>
            <w:r>
              <w:rPr>
                <w:noProof/>
                <w:webHidden/>
              </w:rPr>
            </w:r>
            <w:r>
              <w:rPr>
                <w:noProof/>
                <w:webHidden/>
              </w:rPr>
              <w:fldChar w:fldCharType="separate"/>
            </w:r>
            <w:r>
              <w:rPr>
                <w:noProof/>
                <w:webHidden/>
              </w:rPr>
              <w:t>5</w:t>
            </w:r>
            <w:r>
              <w:rPr>
                <w:noProof/>
                <w:webHidden/>
              </w:rPr>
              <w:fldChar w:fldCharType="end"/>
            </w:r>
          </w:hyperlink>
        </w:p>
        <w:p w14:paraId="7A48AA65" w14:textId="49EDA730" w:rsidR="00B6097C" w:rsidRDefault="00B6097C">
          <w:pPr>
            <w:tabs>
              <w:tab w:val="right" w:leader="dot" w:pos="9628"/>
            </w:tabs>
            <w:rPr>
              <w:rFonts w:asciiTheme="minorHAnsi" w:hAnsiTheme="minorHAnsi"/>
              <w:noProof/>
            </w:rPr>
          </w:pPr>
          <w:hyperlink w:anchor="_Toc217467678" w:history="1">
            <w:r w:rsidRPr="0096591A">
              <w:rPr>
                <w:noProof/>
              </w:rPr>
              <w:t>Arrivi LICJ</w:t>
            </w:r>
            <w:r>
              <w:rPr>
                <w:noProof/>
                <w:webHidden/>
              </w:rPr>
              <w:tab/>
            </w:r>
            <w:r>
              <w:rPr>
                <w:noProof/>
                <w:webHidden/>
              </w:rPr>
              <w:fldChar w:fldCharType="begin"/>
            </w:r>
            <w:r>
              <w:rPr>
                <w:noProof/>
                <w:webHidden/>
              </w:rPr>
              <w:instrText xml:space="preserve"> PAGEREF _Toc217467678 \h </w:instrText>
            </w:r>
            <w:r>
              <w:rPr>
                <w:noProof/>
                <w:webHidden/>
              </w:rPr>
            </w:r>
            <w:r>
              <w:rPr>
                <w:noProof/>
                <w:webHidden/>
              </w:rPr>
              <w:fldChar w:fldCharType="separate"/>
            </w:r>
            <w:r>
              <w:rPr>
                <w:noProof/>
                <w:webHidden/>
              </w:rPr>
              <w:t>5</w:t>
            </w:r>
            <w:r>
              <w:rPr>
                <w:noProof/>
                <w:webHidden/>
              </w:rPr>
              <w:fldChar w:fldCharType="end"/>
            </w:r>
          </w:hyperlink>
        </w:p>
        <w:p w14:paraId="50BDCD84" w14:textId="4ED12D41" w:rsidR="00B6097C" w:rsidRDefault="00B6097C">
          <w:pPr>
            <w:tabs>
              <w:tab w:val="right" w:leader="dot" w:pos="9628"/>
            </w:tabs>
            <w:rPr>
              <w:rFonts w:asciiTheme="minorHAnsi" w:hAnsiTheme="minorHAnsi"/>
              <w:noProof/>
            </w:rPr>
          </w:pPr>
          <w:hyperlink w:anchor="_Toc217467679" w:history="1">
            <w:r w:rsidRPr="0096591A">
              <w:rPr>
                <w:noProof/>
              </w:rPr>
              <w:t>Partenze LICJ</w:t>
            </w:r>
            <w:r>
              <w:rPr>
                <w:noProof/>
                <w:webHidden/>
              </w:rPr>
              <w:tab/>
            </w:r>
            <w:r>
              <w:rPr>
                <w:noProof/>
                <w:webHidden/>
              </w:rPr>
              <w:fldChar w:fldCharType="begin"/>
            </w:r>
            <w:r>
              <w:rPr>
                <w:noProof/>
                <w:webHidden/>
              </w:rPr>
              <w:instrText xml:space="preserve"> PAGEREF _Toc217467679 \h </w:instrText>
            </w:r>
            <w:r>
              <w:rPr>
                <w:noProof/>
                <w:webHidden/>
              </w:rPr>
            </w:r>
            <w:r>
              <w:rPr>
                <w:noProof/>
                <w:webHidden/>
              </w:rPr>
              <w:fldChar w:fldCharType="separate"/>
            </w:r>
            <w:r>
              <w:rPr>
                <w:noProof/>
                <w:webHidden/>
              </w:rPr>
              <w:t>9</w:t>
            </w:r>
            <w:r>
              <w:rPr>
                <w:noProof/>
                <w:webHidden/>
              </w:rPr>
              <w:fldChar w:fldCharType="end"/>
            </w:r>
          </w:hyperlink>
        </w:p>
        <w:p w14:paraId="1C821F4A" w14:textId="125C525E" w:rsidR="00B6097C" w:rsidRDefault="00B6097C">
          <w:pPr>
            <w:tabs>
              <w:tab w:val="right" w:leader="dot" w:pos="9628"/>
            </w:tabs>
            <w:rPr>
              <w:rFonts w:asciiTheme="minorHAnsi" w:hAnsiTheme="minorHAnsi"/>
              <w:b/>
              <w:noProof/>
            </w:rPr>
          </w:pPr>
          <w:hyperlink w:anchor="_Toc217467680" w:history="1">
            <w:r w:rsidRPr="0096591A">
              <w:rPr>
                <w:noProof/>
              </w:rPr>
              <w:t>Aree e corridoi</w:t>
            </w:r>
            <w:r>
              <w:rPr>
                <w:noProof/>
                <w:webHidden/>
              </w:rPr>
              <w:tab/>
            </w:r>
            <w:r>
              <w:rPr>
                <w:noProof/>
                <w:webHidden/>
              </w:rPr>
              <w:fldChar w:fldCharType="begin"/>
            </w:r>
            <w:r>
              <w:rPr>
                <w:noProof/>
                <w:webHidden/>
              </w:rPr>
              <w:instrText xml:space="preserve"> PAGEREF _Toc217467680 \h </w:instrText>
            </w:r>
            <w:r>
              <w:rPr>
                <w:noProof/>
                <w:webHidden/>
              </w:rPr>
            </w:r>
            <w:r>
              <w:rPr>
                <w:noProof/>
                <w:webHidden/>
              </w:rPr>
              <w:fldChar w:fldCharType="separate"/>
            </w:r>
            <w:r>
              <w:rPr>
                <w:noProof/>
                <w:webHidden/>
              </w:rPr>
              <w:t>9</w:t>
            </w:r>
            <w:r>
              <w:rPr>
                <w:noProof/>
                <w:webHidden/>
              </w:rPr>
              <w:fldChar w:fldCharType="end"/>
            </w:r>
          </w:hyperlink>
        </w:p>
        <w:p w14:paraId="46F727A9" w14:textId="4094F4F2" w:rsidR="00B6097C" w:rsidRDefault="00B6097C">
          <w:pPr>
            <w:tabs>
              <w:tab w:val="right" w:leader="dot" w:pos="9628"/>
            </w:tabs>
            <w:rPr>
              <w:rFonts w:asciiTheme="minorHAnsi" w:hAnsiTheme="minorHAnsi"/>
              <w:b/>
              <w:noProof/>
            </w:rPr>
          </w:pPr>
          <w:hyperlink w:anchor="_Toc217467681" w:history="1">
            <w:r w:rsidRPr="0096591A">
              <w:rPr>
                <w:noProof/>
              </w:rPr>
              <w:t>Lettere di Accordo</w:t>
            </w:r>
            <w:r>
              <w:rPr>
                <w:noProof/>
                <w:webHidden/>
              </w:rPr>
              <w:tab/>
            </w:r>
            <w:r>
              <w:rPr>
                <w:noProof/>
                <w:webHidden/>
              </w:rPr>
              <w:fldChar w:fldCharType="begin"/>
            </w:r>
            <w:r>
              <w:rPr>
                <w:noProof/>
                <w:webHidden/>
              </w:rPr>
              <w:instrText xml:space="preserve"> PAGEREF _Toc217467681 \h </w:instrText>
            </w:r>
            <w:r>
              <w:rPr>
                <w:noProof/>
                <w:webHidden/>
              </w:rPr>
            </w:r>
            <w:r>
              <w:rPr>
                <w:noProof/>
                <w:webHidden/>
              </w:rPr>
              <w:fldChar w:fldCharType="separate"/>
            </w:r>
            <w:r>
              <w:rPr>
                <w:noProof/>
                <w:webHidden/>
              </w:rPr>
              <w:t>9</w:t>
            </w:r>
            <w:r>
              <w:rPr>
                <w:noProof/>
                <w:webHidden/>
              </w:rPr>
              <w:fldChar w:fldCharType="end"/>
            </w:r>
          </w:hyperlink>
        </w:p>
        <w:p w14:paraId="12B946B4" w14:textId="00B4F3B0" w:rsidR="00B6097C" w:rsidRDefault="00B6097C">
          <w:pPr>
            <w:tabs>
              <w:tab w:val="right" w:leader="dot" w:pos="9628"/>
            </w:tabs>
            <w:rPr>
              <w:rFonts w:asciiTheme="minorHAnsi" w:hAnsiTheme="minorHAnsi"/>
              <w:noProof/>
            </w:rPr>
          </w:pPr>
          <w:hyperlink w:anchor="_Toc217467682" w:history="1">
            <w:r w:rsidRPr="0096591A">
              <w:rPr>
                <w:noProof/>
              </w:rPr>
              <w:t>vLoA Palermo APP - Roma ACC (pista 25)</w:t>
            </w:r>
            <w:r>
              <w:rPr>
                <w:noProof/>
                <w:webHidden/>
              </w:rPr>
              <w:tab/>
            </w:r>
            <w:r>
              <w:rPr>
                <w:noProof/>
                <w:webHidden/>
              </w:rPr>
              <w:fldChar w:fldCharType="begin"/>
            </w:r>
            <w:r>
              <w:rPr>
                <w:noProof/>
                <w:webHidden/>
              </w:rPr>
              <w:instrText xml:space="preserve"> PAGEREF _Toc217467682 \h </w:instrText>
            </w:r>
            <w:r>
              <w:rPr>
                <w:noProof/>
                <w:webHidden/>
              </w:rPr>
            </w:r>
            <w:r>
              <w:rPr>
                <w:noProof/>
                <w:webHidden/>
              </w:rPr>
              <w:fldChar w:fldCharType="separate"/>
            </w:r>
            <w:r>
              <w:rPr>
                <w:noProof/>
                <w:webHidden/>
              </w:rPr>
              <w:t>9</w:t>
            </w:r>
            <w:r>
              <w:rPr>
                <w:noProof/>
                <w:webHidden/>
              </w:rPr>
              <w:fldChar w:fldCharType="end"/>
            </w:r>
          </w:hyperlink>
        </w:p>
        <w:p w14:paraId="68DA25BB" w14:textId="52BFA192" w:rsidR="00B6097C" w:rsidRDefault="00B6097C">
          <w:pPr>
            <w:tabs>
              <w:tab w:val="right" w:leader="dot" w:pos="9628"/>
            </w:tabs>
            <w:rPr>
              <w:rFonts w:asciiTheme="minorHAnsi" w:hAnsiTheme="minorHAnsi"/>
              <w:noProof/>
            </w:rPr>
          </w:pPr>
          <w:hyperlink w:anchor="_Toc217467683" w:history="1">
            <w:r w:rsidRPr="0096591A">
              <w:rPr>
                <w:noProof/>
              </w:rPr>
              <w:t>Arrivi pista 25</w:t>
            </w:r>
            <w:r>
              <w:rPr>
                <w:noProof/>
                <w:webHidden/>
              </w:rPr>
              <w:tab/>
            </w:r>
            <w:r>
              <w:rPr>
                <w:noProof/>
                <w:webHidden/>
              </w:rPr>
              <w:fldChar w:fldCharType="begin"/>
            </w:r>
            <w:r>
              <w:rPr>
                <w:noProof/>
                <w:webHidden/>
              </w:rPr>
              <w:instrText xml:space="preserve"> PAGEREF _Toc217467683 \h </w:instrText>
            </w:r>
            <w:r>
              <w:rPr>
                <w:noProof/>
                <w:webHidden/>
              </w:rPr>
            </w:r>
            <w:r>
              <w:rPr>
                <w:noProof/>
                <w:webHidden/>
              </w:rPr>
              <w:fldChar w:fldCharType="separate"/>
            </w:r>
            <w:r>
              <w:rPr>
                <w:noProof/>
                <w:webHidden/>
              </w:rPr>
              <w:t>9</w:t>
            </w:r>
            <w:r>
              <w:rPr>
                <w:noProof/>
                <w:webHidden/>
              </w:rPr>
              <w:fldChar w:fldCharType="end"/>
            </w:r>
          </w:hyperlink>
        </w:p>
        <w:p w14:paraId="13E65592" w14:textId="1006E9CE" w:rsidR="00B6097C" w:rsidRDefault="00B6097C">
          <w:pPr>
            <w:tabs>
              <w:tab w:val="right" w:leader="dot" w:pos="9628"/>
            </w:tabs>
            <w:rPr>
              <w:rFonts w:asciiTheme="minorHAnsi" w:hAnsiTheme="minorHAnsi"/>
              <w:noProof/>
            </w:rPr>
          </w:pPr>
          <w:hyperlink w:anchor="_Toc217467684" w:history="1">
            <w:r w:rsidRPr="0096591A">
              <w:rPr>
                <w:noProof/>
              </w:rPr>
              <w:t>Partenze pista 25</w:t>
            </w:r>
            <w:r>
              <w:rPr>
                <w:noProof/>
                <w:webHidden/>
              </w:rPr>
              <w:tab/>
            </w:r>
            <w:r>
              <w:rPr>
                <w:noProof/>
                <w:webHidden/>
              </w:rPr>
              <w:fldChar w:fldCharType="begin"/>
            </w:r>
            <w:r>
              <w:rPr>
                <w:noProof/>
                <w:webHidden/>
              </w:rPr>
              <w:instrText xml:space="preserve"> PAGEREF _Toc217467684 \h </w:instrText>
            </w:r>
            <w:r>
              <w:rPr>
                <w:noProof/>
                <w:webHidden/>
              </w:rPr>
            </w:r>
            <w:r>
              <w:rPr>
                <w:noProof/>
                <w:webHidden/>
              </w:rPr>
              <w:fldChar w:fldCharType="separate"/>
            </w:r>
            <w:r>
              <w:rPr>
                <w:noProof/>
                <w:webHidden/>
              </w:rPr>
              <w:t>10</w:t>
            </w:r>
            <w:r>
              <w:rPr>
                <w:noProof/>
                <w:webHidden/>
              </w:rPr>
              <w:fldChar w:fldCharType="end"/>
            </w:r>
          </w:hyperlink>
        </w:p>
        <w:p w14:paraId="066D8554" w14:textId="6312107B" w:rsidR="00B6097C" w:rsidRDefault="00B6097C">
          <w:pPr>
            <w:tabs>
              <w:tab w:val="right" w:leader="dot" w:pos="9628"/>
            </w:tabs>
            <w:rPr>
              <w:rFonts w:asciiTheme="minorHAnsi" w:hAnsiTheme="minorHAnsi"/>
              <w:noProof/>
            </w:rPr>
          </w:pPr>
          <w:hyperlink w:anchor="_Toc217467685" w:history="1">
            <w:r w:rsidRPr="0096591A">
              <w:rPr>
                <w:noProof/>
              </w:rPr>
              <w:t>vLoA Palermo APP - Roma ACC (pista 07)</w:t>
            </w:r>
            <w:r>
              <w:rPr>
                <w:noProof/>
                <w:webHidden/>
              </w:rPr>
              <w:tab/>
            </w:r>
            <w:r>
              <w:rPr>
                <w:noProof/>
                <w:webHidden/>
              </w:rPr>
              <w:fldChar w:fldCharType="begin"/>
            </w:r>
            <w:r>
              <w:rPr>
                <w:noProof/>
                <w:webHidden/>
              </w:rPr>
              <w:instrText xml:space="preserve"> PAGEREF _Toc217467685 \h </w:instrText>
            </w:r>
            <w:r>
              <w:rPr>
                <w:noProof/>
                <w:webHidden/>
              </w:rPr>
            </w:r>
            <w:r>
              <w:rPr>
                <w:noProof/>
                <w:webHidden/>
              </w:rPr>
              <w:fldChar w:fldCharType="separate"/>
            </w:r>
            <w:r>
              <w:rPr>
                <w:noProof/>
                <w:webHidden/>
              </w:rPr>
              <w:t>10</w:t>
            </w:r>
            <w:r>
              <w:rPr>
                <w:noProof/>
                <w:webHidden/>
              </w:rPr>
              <w:fldChar w:fldCharType="end"/>
            </w:r>
          </w:hyperlink>
        </w:p>
        <w:p w14:paraId="32A09F57" w14:textId="37DE2B63" w:rsidR="00B6097C" w:rsidRDefault="00B6097C">
          <w:pPr>
            <w:tabs>
              <w:tab w:val="right" w:leader="dot" w:pos="9628"/>
            </w:tabs>
            <w:rPr>
              <w:rFonts w:asciiTheme="minorHAnsi" w:hAnsiTheme="minorHAnsi"/>
              <w:noProof/>
            </w:rPr>
          </w:pPr>
          <w:hyperlink w:anchor="_Toc217467686" w:history="1">
            <w:r w:rsidRPr="0096591A">
              <w:rPr>
                <w:noProof/>
              </w:rPr>
              <w:t>Arrivi pista 07</w:t>
            </w:r>
            <w:r>
              <w:rPr>
                <w:noProof/>
                <w:webHidden/>
              </w:rPr>
              <w:tab/>
            </w:r>
            <w:r>
              <w:rPr>
                <w:noProof/>
                <w:webHidden/>
              </w:rPr>
              <w:fldChar w:fldCharType="begin"/>
            </w:r>
            <w:r>
              <w:rPr>
                <w:noProof/>
                <w:webHidden/>
              </w:rPr>
              <w:instrText xml:space="preserve"> PAGEREF _Toc217467686 \h </w:instrText>
            </w:r>
            <w:r>
              <w:rPr>
                <w:noProof/>
                <w:webHidden/>
              </w:rPr>
            </w:r>
            <w:r>
              <w:rPr>
                <w:noProof/>
                <w:webHidden/>
              </w:rPr>
              <w:fldChar w:fldCharType="separate"/>
            </w:r>
            <w:r>
              <w:rPr>
                <w:noProof/>
                <w:webHidden/>
              </w:rPr>
              <w:t>11</w:t>
            </w:r>
            <w:r>
              <w:rPr>
                <w:noProof/>
                <w:webHidden/>
              </w:rPr>
              <w:fldChar w:fldCharType="end"/>
            </w:r>
          </w:hyperlink>
        </w:p>
        <w:p w14:paraId="570D8C71" w14:textId="0D545907" w:rsidR="00B6097C" w:rsidRDefault="00B6097C">
          <w:pPr>
            <w:tabs>
              <w:tab w:val="right" w:leader="dot" w:pos="9628"/>
            </w:tabs>
            <w:rPr>
              <w:rFonts w:asciiTheme="minorHAnsi" w:hAnsiTheme="minorHAnsi"/>
              <w:noProof/>
            </w:rPr>
          </w:pPr>
          <w:hyperlink w:anchor="_Toc217467687" w:history="1">
            <w:r w:rsidRPr="0096591A">
              <w:rPr>
                <w:noProof/>
              </w:rPr>
              <w:t>Partenze pista 07</w:t>
            </w:r>
            <w:r>
              <w:rPr>
                <w:noProof/>
                <w:webHidden/>
              </w:rPr>
              <w:tab/>
            </w:r>
            <w:r>
              <w:rPr>
                <w:noProof/>
                <w:webHidden/>
              </w:rPr>
              <w:fldChar w:fldCharType="begin"/>
            </w:r>
            <w:r>
              <w:rPr>
                <w:noProof/>
                <w:webHidden/>
              </w:rPr>
              <w:instrText xml:space="preserve"> PAGEREF _Toc217467687 \h </w:instrText>
            </w:r>
            <w:r>
              <w:rPr>
                <w:noProof/>
                <w:webHidden/>
              </w:rPr>
            </w:r>
            <w:r>
              <w:rPr>
                <w:noProof/>
                <w:webHidden/>
              </w:rPr>
              <w:fldChar w:fldCharType="separate"/>
            </w:r>
            <w:r>
              <w:rPr>
                <w:noProof/>
                <w:webHidden/>
              </w:rPr>
              <w:t>11</w:t>
            </w:r>
            <w:r>
              <w:rPr>
                <w:noProof/>
                <w:webHidden/>
              </w:rPr>
              <w:fldChar w:fldCharType="end"/>
            </w:r>
          </w:hyperlink>
        </w:p>
        <w:p w14:paraId="3DD1C1F6" w14:textId="009452CD" w:rsidR="00B6097C" w:rsidRDefault="00B6097C">
          <w:pPr>
            <w:tabs>
              <w:tab w:val="right" w:leader="dot" w:pos="9628"/>
            </w:tabs>
            <w:rPr>
              <w:rFonts w:asciiTheme="minorHAnsi" w:hAnsiTheme="minorHAnsi"/>
              <w:noProof/>
            </w:rPr>
          </w:pPr>
          <w:hyperlink w:anchor="_Toc217467688" w:history="1">
            <w:r w:rsidRPr="0096591A">
              <w:rPr>
                <w:noProof/>
              </w:rPr>
              <w:t>vLoA Palermo APP - Roma ACC (pista 20)</w:t>
            </w:r>
            <w:r>
              <w:rPr>
                <w:noProof/>
                <w:webHidden/>
              </w:rPr>
              <w:tab/>
            </w:r>
            <w:r>
              <w:rPr>
                <w:noProof/>
                <w:webHidden/>
              </w:rPr>
              <w:fldChar w:fldCharType="begin"/>
            </w:r>
            <w:r>
              <w:rPr>
                <w:noProof/>
                <w:webHidden/>
              </w:rPr>
              <w:instrText xml:space="preserve"> PAGEREF _Toc217467688 \h </w:instrText>
            </w:r>
            <w:r>
              <w:rPr>
                <w:noProof/>
                <w:webHidden/>
              </w:rPr>
            </w:r>
            <w:r>
              <w:rPr>
                <w:noProof/>
                <w:webHidden/>
              </w:rPr>
              <w:fldChar w:fldCharType="separate"/>
            </w:r>
            <w:r>
              <w:rPr>
                <w:noProof/>
                <w:webHidden/>
              </w:rPr>
              <w:t>12</w:t>
            </w:r>
            <w:r>
              <w:rPr>
                <w:noProof/>
                <w:webHidden/>
              </w:rPr>
              <w:fldChar w:fldCharType="end"/>
            </w:r>
          </w:hyperlink>
        </w:p>
        <w:p w14:paraId="330ADE53" w14:textId="76DE5826" w:rsidR="00B6097C" w:rsidRDefault="00B6097C">
          <w:pPr>
            <w:tabs>
              <w:tab w:val="right" w:leader="dot" w:pos="9628"/>
            </w:tabs>
            <w:rPr>
              <w:rFonts w:asciiTheme="minorHAnsi" w:hAnsiTheme="minorHAnsi"/>
              <w:noProof/>
            </w:rPr>
          </w:pPr>
          <w:hyperlink w:anchor="_Toc217467689" w:history="1">
            <w:r w:rsidRPr="0096591A">
              <w:rPr>
                <w:noProof/>
              </w:rPr>
              <w:t>Arrivi pista 20</w:t>
            </w:r>
            <w:r>
              <w:rPr>
                <w:noProof/>
                <w:webHidden/>
              </w:rPr>
              <w:tab/>
            </w:r>
            <w:r>
              <w:rPr>
                <w:noProof/>
                <w:webHidden/>
              </w:rPr>
              <w:fldChar w:fldCharType="begin"/>
            </w:r>
            <w:r>
              <w:rPr>
                <w:noProof/>
                <w:webHidden/>
              </w:rPr>
              <w:instrText xml:space="preserve"> PAGEREF _Toc217467689 \h </w:instrText>
            </w:r>
            <w:r>
              <w:rPr>
                <w:noProof/>
                <w:webHidden/>
              </w:rPr>
            </w:r>
            <w:r>
              <w:rPr>
                <w:noProof/>
                <w:webHidden/>
              </w:rPr>
              <w:fldChar w:fldCharType="separate"/>
            </w:r>
            <w:r>
              <w:rPr>
                <w:noProof/>
                <w:webHidden/>
              </w:rPr>
              <w:t>12</w:t>
            </w:r>
            <w:r>
              <w:rPr>
                <w:noProof/>
                <w:webHidden/>
              </w:rPr>
              <w:fldChar w:fldCharType="end"/>
            </w:r>
          </w:hyperlink>
        </w:p>
        <w:p w14:paraId="42FFD578" w14:textId="544EAFD1" w:rsidR="00B6097C" w:rsidRDefault="00B6097C">
          <w:pPr>
            <w:tabs>
              <w:tab w:val="right" w:leader="dot" w:pos="9628"/>
            </w:tabs>
            <w:rPr>
              <w:rFonts w:asciiTheme="minorHAnsi" w:hAnsiTheme="minorHAnsi"/>
              <w:noProof/>
            </w:rPr>
          </w:pPr>
          <w:hyperlink w:anchor="_Toc217467690" w:history="1">
            <w:r w:rsidRPr="0096591A">
              <w:rPr>
                <w:noProof/>
              </w:rPr>
              <w:t>Partenze pista 20</w:t>
            </w:r>
            <w:r>
              <w:rPr>
                <w:noProof/>
                <w:webHidden/>
              </w:rPr>
              <w:tab/>
            </w:r>
            <w:r>
              <w:rPr>
                <w:noProof/>
                <w:webHidden/>
              </w:rPr>
              <w:fldChar w:fldCharType="begin"/>
            </w:r>
            <w:r>
              <w:rPr>
                <w:noProof/>
                <w:webHidden/>
              </w:rPr>
              <w:instrText xml:space="preserve"> PAGEREF _Toc217467690 \h </w:instrText>
            </w:r>
            <w:r>
              <w:rPr>
                <w:noProof/>
                <w:webHidden/>
              </w:rPr>
            </w:r>
            <w:r>
              <w:rPr>
                <w:noProof/>
                <w:webHidden/>
              </w:rPr>
              <w:fldChar w:fldCharType="separate"/>
            </w:r>
            <w:r>
              <w:rPr>
                <w:noProof/>
                <w:webHidden/>
              </w:rPr>
              <w:t>12</w:t>
            </w:r>
            <w:r>
              <w:rPr>
                <w:noProof/>
                <w:webHidden/>
              </w:rPr>
              <w:fldChar w:fldCharType="end"/>
            </w:r>
          </w:hyperlink>
        </w:p>
        <w:p w14:paraId="78FFC321" w14:textId="7A4653B7" w:rsidR="009B0FE2" w:rsidRPr="00BC1950" w:rsidRDefault="004B228A" w:rsidP="00BC1950">
          <w:r>
            <w:rPr>
              <w:b/>
              <w:bCs/>
            </w:rPr>
            <w:lastRenderedPageBreak/>
            <w:fldChar w:fldCharType="end"/>
          </w:r>
        </w:p>
      </w:sdtContent>
    </w:sdt>
    <w:bookmarkStart w:id="3" w:name="_Toc180051190" w:displacedByCustomXml="prev"/>
    <w:p w14:paraId="36372A84" w14:textId="3BB4B546" w:rsidR="00F11F5B" w:rsidRDefault="00F11F5B" w:rsidP="00F11F5B">
      <w:pPr>
        <w:pStyle w:val="Titolo1"/>
      </w:pPr>
      <w:bookmarkStart w:id="4" w:name="_Toc217467666"/>
      <w:bookmarkStart w:id="5" w:name="_Toc180051198"/>
      <w:bookmarkEnd w:id="3"/>
      <w:r w:rsidRPr="00F11F5B">
        <w:t>Area di Responsabilità (AoR)</w:t>
      </w:r>
      <w:bookmarkEnd w:id="4"/>
    </w:p>
    <w:p w14:paraId="74423BBE" w14:textId="77777777" w:rsidR="00F11F5B" w:rsidRPr="00F11F5B" w:rsidRDefault="00F11F5B" w:rsidP="00F11F5B"/>
    <w:tbl>
      <w:tblPr>
        <w:tblStyle w:val="TabellaIVAO"/>
        <w:tblW w:w="9498" w:type="dxa"/>
        <w:tblLayout w:type="fixed"/>
        <w:tblLook w:val="04A0" w:firstRow="1" w:lastRow="0" w:firstColumn="1" w:lastColumn="0" w:noHBand="0" w:noVBand="1"/>
      </w:tblPr>
      <w:tblGrid>
        <w:gridCol w:w="1799"/>
        <w:gridCol w:w="2593"/>
        <w:gridCol w:w="2410"/>
        <w:gridCol w:w="2696"/>
      </w:tblGrid>
      <w:tr w:rsidR="00F11F5B" w14:paraId="03276417" w14:textId="77777777" w:rsidTr="00F11F5B">
        <w:trPr>
          <w:cnfStyle w:val="100000000000" w:firstRow="1" w:lastRow="0" w:firstColumn="0" w:lastColumn="0" w:oddVBand="0" w:evenVBand="0" w:oddHBand="0" w:evenHBand="0" w:firstRowFirstColumn="0" w:firstRowLastColumn="0" w:lastRowFirstColumn="0" w:lastRowLastColumn="0"/>
        </w:trPr>
        <w:tc>
          <w:tcPr>
            <w:tcW w:w="1799" w:type="dxa"/>
          </w:tcPr>
          <w:p w14:paraId="5DFF77ED" w14:textId="77777777" w:rsidR="00F11F5B" w:rsidRPr="00F11F5B" w:rsidRDefault="00F11F5B" w:rsidP="00F11F5B">
            <w:r w:rsidRPr="00F11F5B">
              <w:t>Zona</w:t>
            </w:r>
          </w:p>
        </w:tc>
        <w:tc>
          <w:tcPr>
            <w:tcW w:w="2593" w:type="dxa"/>
          </w:tcPr>
          <w:p w14:paraId="2CA8A91F" w14:textId="77777777" w:rsidR="00F11F5B" w:rsidRPr="00F11F5B" w:rsidRDefault="00F11F5B" w:rsidP="00F11F5B">
            <w:r w:rsidRPr="00F11F5B">
              <w:t>limite veritcale</w:t>
            </w:r>
          </w:p>
        </w:tc>
        <w:tc>
          <w:tcPr>
            <w:tcW w:w="2410" w:type="dxa"/>
          </w:tcPr>
          <w:p w14:paraId="5D6CE4EC" w14:textId="77777777" w:rsidR="00F11F5B" w:rsidRPr="00F11F5B" w:rsidRDefault="00F11F5B" w:rsidP="00F11F5B">
            <w:r w:rsidRPr="00F11F5B">
              <w:t>classificazione</w:t>
            </w:r>
          </w:p>
        </w:tc>
        <w:tc>
          <w:tcPr>
            <w:tcW w:w="2696" w:type="dxa"/>
          </w:tcPr>
          <w:p w14:paraId="359729B2" w14:textId="77777777" w:rsidR="00F11F5B" w:rsidRPr="00F11F5B" w:rsidRDefault="00F11F5B" w:rsidP="00F11F5B">
            <w:r w:rsidRPr="00F11F5B">
              <w:t>note</w:t>
            </w:r>
          </w:p>
        </w:tc>
      </w:tr>
      <w:tr w:rsidR="00F11F5B" w14:paraId="4D605420" w14:textId="77777777" w:rsidTr="00F11F5B">
        <w:trPr>
          <w:cnfStyle w:val="000000100000" w:firstRow="0" w:lastRow="0" w:firstColumn="0" w:lastColumn="0" w:oddVBand="0" w:evenVBand="0" w:oddHBand="1" w:evenHBand="0" w:firstRowFirstColumn="0" w:firstRowLastColumn="0" w:lastRowFirstColumn="0" w:lastRowLastColumn="0"/>
        </w:trPr>
        <w:tc>
          <w:tcPr>
            <w:tcW w:w="1799" w:type="dxa"/>
          </w:tcPr>
          <w:p w14:paraId="19377257" w14:textId="18F0548D" w:rsidR="00F11F5B" w:rsidRPr="00F11F5B" w:rsidRDefault="00F11F5B" w:rsidP="00F11F5B">
            <w:pPr>
              <w:spacing w:after="96"/>
            </w:pPr>
            <w:r w:rsidRPr="00F11F5B">
              <w:t xml:space="preserve">ATZ </w:t>
            </w:r>
          </w:p>
        </w:tc>
        <w:tc>
          <w:tcPr>
            <w:tcW w:w="2593" w:type="dxa"/>
          </w:tcPr>
          <w:p w14:paraId="7F2A3EFB" w14:textId="77777777" w:rsidR="00F11F5B" w:rsidRPr="00F11F5B" w:rsidRDefault="00F11F5B" w:rsidP="00F11F5B">
            <w:pPr>
              <w:spacing w:after="96"/>
            </w:pPr>
            <w:r w:rsidRPr="00F11F5B">
              <w:t>GND - 2000ft AMSL</w:t>
            </w:r>
          </w:p>
        </w:tc>
        <w:tc>
          <w:tcPr>
            <w:tcW w:w="2410" w:type="dxa"/>
          </w:tcPr>
          <w:p w14:paraId="12BF300D" w14:textId="77777777" w:rsidR="00F11F5B" w:rsidRPr="00F11F5B" w:rsidRDefault="00F11F5B" w:rsidP="00F11F5B">
            <w:pPr>
              <w:spacing w:after="96"/>
            </w:pPr>
            <w:r w:rsidRPr="00F11F5B">
              <w:t>D</w:t>
            </w:r>
          </w:p>
        </w:tc>
        <w:tc>
          <w:tcPr>
            <w:tcW w:w="2696" w:type="dxa"/>
          </w:tcPr>
          <w:p w14:paraId="4BA328C8" w14:textId="77777777" w:rsidR="00F11F5B" w:rsidRPr="00F11F5B" w:rsidRDefault="00F11F5B" w:rsidP="00F11F5B">
            <w:pPr>
              <w:spacing w:after="96"/>
            </w:pPr>
            <w:r w:rsidRPr="00F11F5B">
              <w:t>NIL</w:t>
            </w:r>
          </w:p>
        </w:tc>
      </w:tr>
      <w:tr w:rsidR="00F11F5B" w14:paraId="7962C987" w14:textId="77777777" w:rsidTr="00F11F5B">
        <w:trPr>
          <w:cnfStyle w:val="000000010000" w:firstRow="0" w:lastRow="0" w:firstColumn="0" w:lastColumn="0" w:oddVBand="0" w:evenVBand="0" w:oddHBand="0" w:evenHBand="1" w:firstRowFirstColumn="0" w:firstRowLastColumn="0" w:lastRowFirstColumn="0" w:lastRowLastColumn="0"/>
        </w:trPr>
        <w:tc>
          <w:tcPr>
            <w:tcW w:w="1799" w:type="dxa"/>
          </w:tcPr>
          <w:p w14:paraId="038836CE" w14:textId="77777777" w:rsidR="00F11F5B" w:rsidRPr="00F11F5B" w:rsidRDefault="00F11F5B" w:rsidP="00F11F5B">
            <w:pPr>
              <w:spacing w:before="96" w:after="96"/>
            </w:pPr>
            <w:r w:rsidRPr="00F11F5B">
              <w:t>CTR 1</w:t>
            </w:r>
          </w:p>
        </w:tc>
        <w:tc>
          <w:tcPr>
            <w:tcW w:w="2593" w:type="dxa"/>
          </w:tcPr>
          <w:p w14:paraId="1BAB34E3" w14:textId="77777777" w:rsidR="00F11F5B" w:rsidRPr="00F11F5B" w:rsidRDefault="00F11F5B" w:rsidP="00F11F5B">
            <w:pPr>
              <w:spacing w:before="96" w:after="96"/>
            </w:pPr>
            <w:r w:rsidRPr="00F11F5B">
              <w:t>GND - 2000ft AMSL</w:t>
            </w:r>
          </w:p>
        </w:tc>
        <w:tc>
          <w:tcPr>
            <w:tcW w:w="2410" w:type="dxa"/>
          </w:tcPr>
          <w:p w14:paraId="121896D9" w14:textId="77777777" w:rsidR="00F11F5B" w:rsidRPr="00F11F5B" w:rsidRDefault="00F11F5B" w:rsidP="00F11F5B">
            <w:pPr>
              <w:spacing w:before="96" w:after="96"/>
            </w:pPr>
            <w:r w:rsidRPr="00F11F5B">
              <w:t>D</w:t>
            </w:r>
          </w:p>
        </w:tc>
        <w:tc>
          <w:tcPr>
            <w:tcW w:w="2696" w:type="dxa"/>
          </w:tcPr>
          <w:p w14:paraId="545FC704" w14:textId="77777777" w:rsidR="00F11F5B" w:rsidRPr="00F11F5B" w:rsidRDefault="00F11F5B" w:rsidP="00F11F5B">
            <w:pPr>
              <w:spacing w:before="96" w:after="96"/>
            </w:pPr>
            <w:r w:rsidRPr="00F11F5B">
              <w:t>NIL</w:t>
            </w:r>
          </w:p>
        </w:tc>
      </w:tr>
      <w:tr w:rsidR="00F11F5B" w14:paraId="0F6A6868" w14:textId="77777777" w:rsidTr="00F11F5B">
        <w:trPr>
          <w:cnfStyle w:val="000000100000" w:firstRow="0" w:lastRow="0" w:firstColumn="0" w:lastColumn="0" w:oddVBand="0" w:evenVBand="0" w:oddHBand="1" w:evenHBand="0" w:firstRowFirstColumn="0" w:firstRowLastColumn="0" w:lastRowFirstColumn="0" w:lastRowLastColumn="0"/>
        </w:trPr>
        <w:tc>
          <w:tcPr>
            <w:tcW w:w="1799" w:type="dxa"/>
          </w:tcPr>
          <w:p w14:paraId="5DDA4184" w14:textId="77777777" w:rsidR="00F11F5B" w:rsidRPr="00F11F5B" w:rsidRDefault="00F11F5B" w:rsidP="00F11F5B">
            <w:pPr>
              <w:spacing w:after="96"/>
            </w:pPr>
            <w:r w:rsidRPr="00F11F5B">
              <w:t xml:space="preserve">CTR 2 </w:t>
            </w:r>
          </w:p>
        </w:tc>
        <w:tc>
          <w:tcPr>
            <w:tcW w:w="2593" w:type="dxa"/>
          </w:tcPr>
          <w:p w14:paraId="1910605D" w14:textId="5A8EBC75" w:rsidR="00F11F5B" w:rsidRPr="00F11F5B" w:rsidRDefault="00F11F5B" w:rsidP="00F11F5B">
            <w:pPr>
              <w:spacing w:after="96"/>
            </w:pPr>
            <w:r w:rsidRPr="00F11F5B">
              <w:t>2000ft AMSL - FL</w:t>
            </w:r>
            <w:r w:rsidR="005F690B">
              <w:t>165</w:t>
            </w:r>
          </w:p>
        </w:tc>
        <w:tc>
          <w:tcPr>
            <w:tcW w:w="2410" w:type="dxa"/>
          </w:tcPr>
          <w:p w14:paraId="244D897B" w14:textId="77777777" w:rsidR="00F11F5B" w:rsidRPr="00F11F5B" w:rsidRDefault="00F11F5B" w:rsidP="00F11F5B">
            <w:pPr>
              <w:spacing w:after="96"/>
            </w:pPr>
            <w:r w:rsidRPr="00F11F5B">
              <w:t>D</w:t>
            </w:r>
          </w:p>
        </w:tc>
        <w:tc>
          <w:tcPr>
            <w:tcW w:w="2696" w:type="dxa"/>
          </w:tcPr>
          <w:p w14:paraId="4DA00847" w14:textId="77777777" w:rsidR="00F11F5B" w:rsidRPr="00F11F5B" w:rsidRDefault="00F11F5B" w:rsidP="00F11F5B">
            <w:pPr>
              <w:spacing w:after="96"/>
            </w:pPr>
            <w:r w:rsidRPr="00F11F5B">
              <w:t>NIL</w:t>
            </w:r>
          </w:p>
        </w:tc>
      </w:tr>
      <w:tr w:rsidR="00F11F5B" w14:paraId="748D768F" w14:textId="77777777" w:rsidTr="00F11F5B">
        <w:trPr>
          <w:cnfStyle w:val="000000010000" w:firstRow="0" w:lastRow="0" w:firstColumn="0" w:lastColumn="0" w:oddVBand="0" w:evenVBand="0" w:oddHBand="0" w:evenHBand="1" w:firstRowFirstColumn="0" w:firstRowLastColumn="0" w:lastRowFirstColumn="0" w:lastRowLastColumn="0"/>
        </w:trPr>
        <w:tc>
          <w:tcPr>
            <w:tcW w:w="1799" w:type="dxa"/>
          </w:tcPr>
          <w:p w14:paraId="003424BE" w14:textId="77777777" w:rsidR="00F11F5B" w:rsidRPr="00F11F5B" w:rsidRDefault="00F11F5B" w:rsidP="00F11F5B">
            <w:pPr>
              <w:spacing w:before="96" w:after="96"/>
            </w:pPr>
            <w:r w:rsidRPr="00F11F5B">
              <w:t>CTR 3</w:t>
            </w:r>
          </w:p>
        </w:tc>
        <w:tc>
          <w:tcPr>
            <w:tcW w:w="2593" w:type="dxa"/>
          </w:tcPr>
          <w:p w14:paraId="6B724105" w14:textId="6AEBB805" w:rsidR="00F11F5B" w:rsidRPr="00F11F5B" w:rsidRDefault="005F690B" w:rsidP="00F11F5B">
            <w:pPr>
              <w:spacing w:before="96" w:after="96"/>
            </w:pPr>
            <w:r>
              <w:t>4</w:t>
            </w:r>
            <w:r w:rsidR="00F11F5B" w:rsidRPr="00F11F5B">
              <w:t>500ft AGL - FL</w:t>
            </w:r>
            <w:r>
              <w:t>165</w:t>
            </w:r>
          </w:p>
        </w:tc>
        <w:tc>
          <w:tcPr>
            <w:tcW w:w="2410" w:type="dxa"/>
          </w:tcPr>
          <w:p w14:paraId="19355F45" w14:textId="77777777" w:rsidR="00F11F5B" w:rsidRPr="00F11F5B" w:rsidRDefault="00F11F5B" w:rsidP="00F11F5B">
            <w:pPr>
              <w:spacing w:before="96" w:after="96"/>
            </w:pPr>
            <w:r w:rsidRPr="00F11F5B">
              <w:t>D</w:t>
            </w:r>
          </w:p>
        </w:tc>
        <w:tc>
          <w:tcPr>
            <w:tcW w:w="2696" w:type="dxa"/>
          </w:tcPr>
          <w:p w14:paraId="2F94A512" w14:textId="05EAB72F" w:rsidR="00F11F5B" w:rsidRPr="00F11F5B" w:rsidRDefault="005F690B" w:rsidP="00F11F5B">
            <w:pPr>
              <w:spacing w:before="96" w:after="96"/>
            </w:pPr>
            <w:r>
              <w:t>NIL</w:t>
            </w:r>
          </w:p>
        </w:tc>
      </w:tr>
    </w:tbl>
    <w:p w14:paraId="79EED26C" w14:textId="77777777" w:rsidR="00F11F5B" w:rsidRDefault="00F11F5B" w:rsidP="00F11F5B"/>
    <w:p w14:paraId="347303B6" w14:textId="0B129982" w:rsidR="00F11F5B" w:rsidRDefault="00F11F5B" w:rsidP="00F11F5B">
      <w:pPr>
        <w:pStyle w:val="Titolo1"/>
      </w:pPr>
      <w:bookmarkStart w:id="6" w:name="_Toc217467667"/>
      <w:r>
        <w:t>Frequenze</w:t>
      </w:r>
      <w:bookmarkEnd w:id="6"/>
    </w:p>
    <w:tbl>
      <w:tblPr>
        <w:tblStyle w:val="TabellaIVAO"/>
        <w:tblW w:w="9639" w:type="dxa"/>
        <w:tblLayout w:type="fixed"/>
        <w:tblLook w:val="04A0" w:firstRow="1" w:lastRow="0" w:firstColumn="1" w:lastColumn="0" w:noHBand="0" w:noVBand="1"/>
      </w:tblPr>
      <w:tblGrid>
        <w:gridCol w:w="3261"/>
        <w:gridCol w:w="2976"/>
        <w:gridCol w:w="3402"/>
      </w:tblGrid>
      <w:tr w:rsidR="00F11F5B" w14:paraId="5CC37C51" w14:textId="77777777" w:rsidTr="00F11F5B">
        <w:trPr>
          <w:cnfStyle w:val="100000000000" w:firstRow="1" w:lastRow="0" w:firstColumn="0" w:lastColumn="0" w:oddVBand="0" w:evenVBand="0" w:oddHBand="0" w:evenHBand="0" w:firstRowFirstColumn="0" w:firstRowLastColumn="0" w:lastRowFirstColumn="0" w:lastRowLastColumn="0"/>
        </w:trPr>
        <w:tc>
          <w:tcPr>
            <w:tcW w:w="3261" w:type="dxa"/>
          </w:tcPr>
          <w:p w14:paraId="2AD7E974" w14:textId="77777777" w:rsidR="00F11F5B" w:rsidRPr="00F11F5B" w:rsidRDefault="00F11F5B" w:rsidP="00F11F5B">
            <w:r w:rsidRPr="00F11F5B">
              <w:t>Nominativo</w:t>
            </w:r>
          </w:p>
        </w:tc>
        <w:tc>
          <w:tcPr>
            <w:tcW w:w="2976" w:type="dxa"/>
          </w:tcPr>
          <w:p w14:paraId="3823D930" w14:textId="77777777" w:rsidR="00F11F5B" w:rsidRPr="00F11F5B" w:rsidRDefault="00F11F5B" w:rsidP="00F11F5B">
            <w:r w:rsidRPr="00F11F5B">
              <w:t>NOME</w:t>
            </w:r>
          </w:p>
        </w:tc>
        <w:tc>
          <w:tcPr>
            <w:tcW w:w="3402" w:type="dxa"/>
          </w:tcPr>
          <w:p w14:paraId="524FDC4E" w14:textId="77777777" w:rsidR="00F11F5B" w:rsidRPr="00F11F5B" w:rsidRDefault="00F11F5B" w:rsidP="00F11F5B">
            <w:r w:rsidRPr="00F11F5B">
              <w:t>Frequenza</w:t>
            </w:r>
          </w:p>
        </w:tc>
      </w:tr>
      <w:tr w:rsidR="005F690B" w14:paraId="3418E0B2" w14:textId="77777777" w:rsidTr="00F11F5B">
        <w:trPr>
          <w:cnfStyle w:val="000000100000" w:firstRow="0" w:lastRow="0" w:firstColumn="0" w:lastColumn="0" w:oddVBand="0" w:evenVBand="0" w:oddHBand="1" w:evenHBand="0" w:firstRowFirstColumn="0" w:firstRowLastColumn="0" w:lastRowFirstColumn="0" w:lastRowLastColumn="0"/>
        </w:trPr>
        <w:tc>
          <w:tcPr>
            <w:tcW w:w="3261" w:type="dxa"/>
          </w:tcPr>
          <w:p w14:paraId="5285236A" w14:textId="7A52678F" w:rsidR="005F690B" w:rsidRPr="005F690B" w:rsidRDefault="005F690B" w:rsidP="005F690B">
            <w:pPr>
              <w:spacing w:after="96"/>
            </w:pPr>
            <w:r>
              <w:t>R</w:t>
            </w:r>
            <w:r w:rsidRPr="005F690B">
              <w:t>aisi Ground</w:t>
            </w:r>
          </w:p>
        </w:tc>
        <w:tc>
          <w:tcPr>
            <w:tcW w:w="2976" w:type="dxa"/>
          </w:tcPr>
          <w:p w14:paraId="58AC7A3D" w14:textId="743C1015" w:rsidR="005F690B" w:rsidRPr="005F690B" w:rsidRDefault="005F690B" w:rsidP="005F690B">
            <w:pPr>
              <w:spacing w:after="96"/>
            </w:pPr>
            <w:r>
              <w:t>LICJ_GND</w:t>
            </w:r>
          </w:p>
        </w:tc>
        <w:tc>
          <w:tcPr>
            <w:tcW w:w="3402" w:type="dxa"/>
          </w:tcPr>
          <w:p w14:paraId="6BDA631B" w14:textId="56DC1030" w:rsidR="005F690B" w:rsidRPr="005F690B" w:rsidRDefault="005F690B" w:rsidP="005F690B">
            <w:pPr>
              <w:spacing w:after="96"/>
            </w:pPr>
            <w:r>
              <w:t>1</w:t>
            </w:r>
            <w:r w:rsidRPr="005F690B">
              <w:t>21.625MHz</w:t>
            </w:r>
          </w:p>
        </w:tc>
      </w:tr>
      <w:tr w:rsidR="005F690B" w14:paraId="0A60FA5A" w14:textId="77777777" w:rsidTr="00F11F5B">
        <w:trPr>
          <w:cnfStyle w:val="000000010000" w:firstRow="0" w:lastRow="0" w:firstColumn="0" w:lastColumn="0" w:oddVBand="0" w:evenVBand="0" w:oddHBand="0" w:evenHBand="1" w:firstRowFirstColumn="0" w:firstRowLastColumn="0" w:lastRowFirstColumn="0" w:lastRowLastColumn="0"/>
        </w:trPr>
        <w:tc>
          <w:tcPr>
            <w:tcW w:w="3261" w:type="dxa"/>
          </w:tcPr>
          <w:p w14:paraId="3970D712" w14:textId="4ABAF4F4" w:rsidR="005F690B" w:rsidRPr="005F690B" w:rsidRDefault="005F690B" w:rsidP="005F690B">
            <w:pPr>
              <w:spacing w:before="96" w:after="96"/>
            </w:pPr>
            <w:r>
              <w:t>R</w:t>
            </w:r>
            <w:r w:rsidRPr="005F690B">
              <w:t>aisi Tower</w:t>
            </w:r>
          </w:p>
        </w:tc>
        <w:tc>
          <w:tcPr>
            <w:tcW w:w="2976" w:type="dxa"/>
          </w:tcPr>
          <w:p w14:paraId="38F78F2D" w14:textId="5CFAEE20" w:rsidR="005F690B" w:rsidRPr="005F690B" w:rsidRDefault="005F690B" w:rsidP="005F690B">
            <w:pPr>
              <w:spacing w:before="96" w:after="96"/>
            </w:pPr>
            <w:r>
              <w:t>LICJ_TWR</w:t>
            </w:r>
          </w:p>
        </w:tc>
        <w:tc>
          <w:tcPr>
            <w:tcW w:w="3402" w:type="dxa"/>
          </w:tcPr>
          <w:p w14:paraId="0C3C8FB0" w14:textId="604A5A4F" w:rsidR="005F690B" w:rsidRPr="005F690B" w:rsidRDefault="005F690B" w:rsidP="005F690B">
            <w:pPr>
              <w:spacing w:before="96" w:after="96"/>
            </w:pPr>
            <w:r>
              <w:t>1</w:t>
            </w:r>
            <w:r w:rsidRPr="005F690B">
              <w:t>19.050 MHz</w:t>
            </w:r>
          </w:p>
        </w:tc>
      </w:tr>
      <w:tr w:rsidR="005F690B" w14:paraId="7D207D65" w14:textId="77777777" w:rsidTr="00F11F5B">
        <w:trPr>
          <w:cnfStyle w:val="000000100000" w:firstRow="0" w:lastRow="0" w:firstColumn="0" w:lastColumn="0" w:oddVBand="0" w:evenVBand="0" w:oddHBand="1" w:evenHBand="0" w:firstRowFirstColumn="0" w:firstRowLastColumn="0" w:lastRowFirstColumn="0" w:lastRowLastColumn="0"/>
        </w:trPr>
        <w:tc>
          <w:tcPr>
            <w:tcW w:w="3261" w:type="dxa"/>
          </w:tcPr>
          <w:p w14:paraId="6526BD61" w14:textId="12CA5EB1" w:rsidR="005F690B" w:rsidRPr="005F690B" w:rsidRDefault="005F690B" w:rsidP="005F690B">
            <w:pPr>
              <w:spacing w:after="96"/>
            </w:pPr>
            <w:r>
              <w:t>P</w:t>
            </w:r>
            <w:r w:rsidRPr="005F690B">
              <w:t>alermo Approach</w:t>
            </w:r>
          </w:p>
        </w:tc>
        <w:tc>
          <w:tcPr>
            <w:tcW w:w="2976" w:type="dxa"/>
          </w:tcPr>
          <w:p w14:paraId="1A3C1BF7" w14:textId="10A982FC" w:rsidR="005F690B" w:rsidRPr="005F690B" w:rsidRDefault="005F690B" w:rsidP="005F690B">
            <w:pPr>
              <w:spacing w:after="96"/>
            </w:pPr>
            <w:r>
              <w:t>LICJ_APP</w:t>
            </w:r>
          </w:p>
        </w:tc>
        <w:tc>
          <w:tcPr>
            <w:tcW w:w="3402" w:type="dxa"/>
          </w:tcPr>
          <w:p w14:paraId="0F099186" w14:textId="256477A4" w:rsidR="005F690B" w:rsidRDefault="005F690B" w:rsidP="005F690B">
            <w:pPr>
              <w:spacing w:after="96"/>
            </w:pPr>
            <w:r>
              <w:t>120.200 MHz</w:t>
            </w:r>
          </w:p>
        </w:tc>
      </w:tr>
    </w:tbl>
    <w:p w14:paraId="502E7E42" w14:textId="77777777" w:rsidR="00F11F5B" w:rsidRDefault="00F11F5B" w:rsidP="00F11F5B"/>
    <w:p w14:paraId="2976C04C" w14:textId="7669E727" w:rsidR="00F11F5B" w:rsidRDefault="00F11F5B" w:rsidP="00F11F5B">
      <w:pPr>
        <w:pStyle w:val="Titolo1"/>
      </w:pPr>
      <w:bookmarkStart w:id="7" w:name="_Toc217467668"/>
      <w:r w:rsidRPr="00F11F5B">
        <w:t>Settings operativo APP</w:t>
      </w:r>
      <w:bookmarkEnd w:id="7"/>
    </w:p>
    <w:p w14:paraId="5E8A76EA" w14:textId="47C6569E" w:rsidR="00F11F5B" w:rsidRDefault="00F11F5B" w:rsidP="00F11F5B">
      <w:pPr>
        <w:pStyle w:val="Titolo2"/>
      </w:pPr>
      <w:bookmarkStart w:id="8" w:name="_Toc217467669"/>
      <w:r w:rsidRPr="00F11F5B">
        <w:t>Aurora</w:t>
      </w:r>
      <w:bookmarkEnd w:id="8"/>
    </w:p>
    <w:p w14:paraId="26ACA322" w14:textId="4EAD59E4" w:rsidR="00F11F5B" w:rsidRDefault="00F11F5B" w:rsidP="00F11F5B">
      <w:r w:rsidRPr="00F11F5B">
        <w:t>La suite operativa avrà la seguente presentazione grafica:</w:t>
      </w:r>
    </w:p>
    <w:p w14:paraId="5A3A0F1D" w14:textId="77777777" w:rsidR="00EE68F8" w:rsidRPr="00EE68F8" w:rsidRDefault="00EE68F8" w:rsidP="00EE68F8">
      <w:pPr>
        <w:pStyle w:val="IVAODanger"/>
      </w:pPr>
    </w:p>
    <w:p w14:paraId="0062A2FB" w14:textId="77777777" w:rsidR="00EE68F8" w:rsidRPr="00EE68F8" w:rsidRDefault="00EE68F8" w:rsidP="00EE68F8">
      <w:pPr>
        <w:pStyle w:val="IVAODanger"/>
      </w:pPr>
      <w:r w:rsidRPr="00EE68F8">
        <w:t>FOTO</w:t>
      </w:r>
    </w:p>
    <w:p w14:paraId="12A5C78D" w14:textId="7AB51F4D" w:rsidR="00F11F5B" w:rsidRDefault="00F11F5B" w:rsidP="00F11F5B">
      <w:pPr>
        <w:pStyle w:val="Titolo2"/>
      </w:pPr>
      <w:bookmarkStart w:id="9" w:name="_Toc217467670"/>
      <w:r>
        <w:t>ATIS</w:t>
      </w:r>
      <w:bookmarkEnd w:id="9"/>
    </w:p>
    <w:p w14:paraId="58553530" w14:textId="77777777" w:rsidR="00EE68F8" w:rsidRPr="00EE68F8" w:rsidRDefault="00EE68F8" w:rsidP="00EE68F8">
      <w:pPr>
        <w:pStyle w:val="IVAODanger"/>
      </w:pPr>
    </w:p>
    <w:p w14:paraId="57E65531" w14:textId="77777777" w:rsidR="00EE68F8" w:rsidRPr="00EE68F8" w:rsidRDefault="00EE68F8" w:rsidP="00EE68F8">
      <w:pPr>
        <w:pStyle w:val="IVAODanger"/>
      </w:pPr>
      <w:r w:rsidRPr="00EE68F8">
        <w:t>FOTO</w:t>
      </w:r>
    </w:p>
    <w:p w14:paraId="117EBB7F" w14:textId="77777777" w:rsidR="00EE68F8" w:rsidRPr="00EE68F8" w:rsidRDefault="00EE68F8" w:rsidP="00EE68F8"/>
    <w:p w14:paraId="2975AEE1" w14:textId="3D331CDE" w:rsidR="00F11F5B" w:rsidRDefault="00F11F5B" w:rsidP="00F11F5B">
      <w:pPr>
        <w:pStyle w:val="IVAOWarning"/>
      </w:pPr>
      <w:r w:rsidRPr="00F11F5B">
        <w:t>Per ulteriori informazioni riguardo l'ATIS consultare il manuale "Linee Guida ATIS" Disponibile sul sito it.ivao.aero nella sezione ATC-&gt;Manuali.</w:t>
      </w:r>
    </w:p>
    <w:p w14:paraId="0AD1829E" w14:textId="3363C0ED" w:rsidR="00F11F5B" w:rsidRDefault="00F11F5B" w:rsidP="00F11F5B">
      <w:pPr>
        <w:pStyle w:val="Titolo2"/>
      </w:pPr>
      <w:bookmarkStart w:id="10" w:name="_Toc217467671"/>
      <w:r>
        <w:t>AIRPORT</w:t>
      </w:r>
      <w:bookmarkEnd w:id="10"/>
    </w:p>
    <w:p w14:paraId="18341C96" w14:textId="77777777" w:rsidR="00EE68F8" w:rsidRPr="00EE68F8" w:rsidRDefault="00EE68F8" w:rsidP="00EE68F8">
      <w:pPr>
        <w:pStyle w:val="IVAODanger"/>
      </w:pPr>
    </w:p>
    <w:p w14:paraId="22395D44" w14:textId="77777777" w:rsidR="00EE68F8" w:rsidRPr="00EE68F8" w:rsidRDefault="00EE68F8" w:rsidP="00EE68F8">
      <w:pPr>
        <w:pStyle w:val="IVAODanger"/>
      </w:pPr>
      <w:r w:rsidRPr="00EE68F8">
        <w:t>FOTO</w:t>
      </w:r>
    </w:p>
    <w:tbl>
      <w:tblPr>
        <w:tblStyle w:val="TabellaIVAO"/>
        <w:tblpPr w:leftFromText="141" w:rightFromText="141" w:vertAnchor="text" w:horzAnchor="margin" w:tblpY="-6"/>
        <w:tblW w:w="0" w:type="auto"/>
        <w:tblLook w:val="04A0" w:firstRow="1" w:lastRow="0" w:firstColumn="1" w:lastColumn="0" w:noHBand="0" w:noVBand="1"/>
      </w:tblPr>
      <w:tblGrid>
        <w:gridCol w:w="1606"/>
        <w:gridCol w:w="1606"/>
        <w:gridCol w:w="1606"/>
        <w:gridCol w:w="1606"/>
        <w:gridCol w:w="1607"/>
        <w:gridCol w:w="1607"/>
      </w:tblGrid>
      <w:tr w:rsidR="00EE68F8" w14:paraId="38E8CC7F" w14:textId="77777777" w:rsidTr="00DB6C85">
        <w:trPr>
          <w:cnfStyle w:val="100000000000" w:firstRow="1" w:lastRow="0" w:firstColumn="0" w:lastColumn="0" w:oddVBand="0" w:evenVBand="0" w:oddHBand="0" w:evenHBand="0" w:firstRowFirstColumn="0" w:firstRowLastColumn="0" w:lastRowFirstColumn="0" w:lastRowLastColumn="0"/>
        </w:trPr>
        <w:tc>
          <w:tcPr>
            <w:tcW w:w="1606" w:type="dxa"/>
          </w:tcPr>
          <w:p w14:paraId="4C343DAB" w14:textId="77777777" w:rsidR="00EE68F8" w:rsidRPr="00EE68F8" w:rsidRDefault="00EE68F8" w:rsidP="00EE68F8">
            <w:pPr>
              <w:pStyle w:val="CentratoNormaleIVAO"/>
            </w:pPr>
            <w:r w:rsidRPr="00EE68F8">
              <w:t>ICAO</w:t>
            </w:r>
          </w:p>
        </w:tc>
        <w:tc>
          <w:tcPr>
            <w:tcW w:w="1606" w:type="dxa"/>
          </w:tcPr>
          <w:p w14:paraId="0B2E970D" w14:textId="77777777" w:rsidR="00EE68F8" w:rsidRPr="00EE68F8" w:rsidRDefault="00EE68F8" w:rsidP="00EE68F8">
            <w:pPr>
              <w:pStyle w:val="CentratoNormaleIVAO"/>
            </w:pPr>
            <w:r w:rsidRPr="00EE68F8">
              <w:t>C</w:t>
            </w:r>
          </w:p>
        </w:tc>
        <w:tc>
          <w:tcPr>
            <w:tcW w:w="1606" w:type="dxa"/>
          </w:tcPr>
          <w:p w14:paraId="15657D9B" w14:textId="77777777" w:rsidR="00EE68F8" w:rsidRPr="00EE68F8" w:rsidRDefault="00EE68F8" w:rsidP="00EE68F8">
            <w:pPr>
              <w:pStyle w:val="CentratoNormaleIVAO"/>
            </w:pPr>
            <w:r w:rsidRPr="00EE68F8">
              <w:t>V</w:t>
            </w:r>
          </w:p>
        </w:tc>
        <w:tc>
          <w:tcPr>
            <w:tcW w:w="1606" w:type="dxa"/>
          </w:tcPr>
          <w:p w14:paraId="71905967" w14:textId="77777777" w:rsidR="00EE68F8" w:rsidRPr="00EE68F8" w:rsidRDefault="00EE68F8" w:rsidP="00EE68F8">
            <w:pPr>
              <w:pStyle w:val="CentratoNormaleIVAO"/>
            </w:pPr>
            <w:r w:rsidRPr="00EE68F8">
              <w:t>M</w:t>
            </w:r>
          </w:p>
        </w:tc>
        <w:tc>
          <w:tcPr>
            <w:tcW w:w="1607" w:type="dxa"/>
          </w:tcPr>
          <w:p w14:paraId="49C2CA2A" w14:textId="77777777" w:rsidR="00EE68F8" w:rsidRPr="00EE68F8" w:rsidRDefault="00EE68F8" w:rsidP="00EE68F8">
            <w:pPr>
              <w:pStyle w:val="CentratoNormaleIVAO"/>
            </w:pPr>
            <w:r w:rsidRPr="00EE68F8">
              <w:t>DEP RWY*</w:t>
            </w:r>
          </w:p>
        </w:tc>
        <w:tc>
          <w:tcPr>
            <w:tcW w:w="1607" w:type="dxa"/>
          </w:tcPr>
          <w:p w14:paraId="50D28FF0" w14:textId="77777777" w:rsidR="00EE68F8" w:rsidRPr="00EE68F8" w:rsidRDefault="00EE68F8" w:rsidP="00EE68F8">
            <w:pPr>
              <w:pStyle w:val="CentratoNormaleIVAO"/>
            </w:pPr>
            <w:r w:rsidRPr="00EE68F8">
              <w:t>ARR RWY*</w:t>
            </w:r>
          </w:p>
        </w:tc>
      </w:tr>
      <w:tr w:rsidR="00EE68F8" w14:paraId="213E0F92" w14:textId="77777777" w:rsidTr="00DB6C85">
        <w:trPr>
          <w:cnfStyle w:val="000000100000" w:firstRow="0" w:lastRow="0" w:firstColumn="0" w:lastColumn="0" w:oddVBand="0" w:evenVBand="0" w:oddHBand="1" w:evenHBand="0" w:firstRowFirstColumn="0" w:firstRowLastColumn="0" w:lastRowFirstColumn="0" w:lastRowLastColumn="0"/>
        </w:trPr>
        <w:tc>
          <w:tcPr>
            <w:tcW w:w="1606" w:type="dxa"/>
          </w:tcPr>
          <w:p w14:paraId="55F9E39A" w14:textId="126C7FC2" w:rsidR="00EE68F8" w:rsidRPr="00EE68F8" w:rsidRDefault="00EE68F8" w:rsidP="00EE68F8">
            <w:pPr>
              <w:pStyle w:val="CentratoNormaleIVAO"/>
              <w:spacing w:after="96"/>
            </w:pPr>
            <w:r w:rsidRPr="00EE68F8">
              <w:t>LI</w:t>
            </w:r>
            <w:r>
              <w:t>CJ</w:t>
            </w:r>
          </w:p>
        </w:tc>
        <w:tc>
          <w:tcPr>
            <w:tcW w:w="1606" w:type="dxa"/>
          </w:tcPr>
          <w:p w14:paraId="6E9D5F03" w14:textId="77777777" w:rsidR="00EE68F8" w:rsidRPr="00EE68F8" w:rsidRDefault="00EE68F8" w:rsidP="00EE68F8">
            <w:pPr>
              <w:pStyle w:val="CentratoNormaleIVAO"/>
              <w:spacing w:after="96"/>
            </w:pPr>
            <w:r w:rsidRPr="00EE68F8">
              <w:t>SI</w:t>
            </w:r>
          </w:p>
        </w:tc>
        <w:tc>
          <w:tcPr>
            <w:tcW w:w="1606" w:type="dxa"/>
          </w:tcPr>
          <w:p w14:paraId="2652EEA7" w14:textId="77777777" w:rsidR="00EE68F8" w:rsidRPr="00EE68F8" w:rsidRDefault="00EE68F8" w:rsidP="00EE68F8">
            <w:pPr>
              <w:pStyle w:val="CentratoNormaleIVAO"/>
              <w:spacing w:after="96"/>
            </w:pPr>
            <w:r w:rsidRPr="00EE68F8">
              <w:t>SI</w:t>
            </w:r>
          </w:p>
        </w:tc>
        <w:tc>
          <w:tcPr>
            <w:tcW w:w="1606" w:type="dxa"/>
          </w:tcPr>
          <w:p w14:paraId="569A3A2F" w14:textId="77777777" w:rsidR="00EE68F8" w:rsidRPr="00EE68F8" w:rsidRDefault="00EE68F8" w:rsidP="00EE68F8">
            <w:pPr>
              <w:pStyle w:val="CentratoNormaleIVAO"/>
              <w:spacing w:after="96"/>
            </w:pPr>
            <w:r w:rsidRPr="00EE68F8">
              <w:t>SI</w:t>
            </w:r>
          </w:p>
        </w:tc>
        <w:tc>
          <w:tcPr>
            <w:tcW w:w="1607" w:type="dxa"/>
          </w:tcPr>
          <w:p w14:paraId="75B6FBC8" w14:textId="4E206181" w:rsidR="00EE68F8" w:rsidRPr="00EE68F8" w:rsidRDefault="00EE68F8" w:rsidP="00EE68F8">
            <w:pPr>
              <w:pStyle w:val="CentratoNormaleIVAO"/>
              <w:spacing w:after="96"/>
            </w:pPr>
            <w:r>
              <w:t>25</w:t>
            </w:r>
          </w:p>
        </w:tc>
        <w:tc>
          <w:tcPr>
            <w:tcW w:w="1607" w:type="dxa"/>
          </w:tcPr>
          <w:p w14:paraId="07E61847" w14:textId="6F5F2727" w:rsidR="00EE68F8" w:rsidRPr="00EE68F8" w:rsidRDefault="00EE68F8" w:rsidP="00EE68F8">
            <w:pPr>
              <w:pStyle w:val="CentratoNormaleIVAO"/>
              <w:spacing w:after="96"/>
            </w:pPr>
            <w:r>
              <w:t>25</w:t>
            </w:r>
          </w:p>
        </w:tc>
      </w:tr>
    </w:tbl>
    <w:p w14:paraId="6DF3A224" w14:textId="2CB09BDE" w:rsidR="00F11F5B" w:rsidRDefault="00F11F5B" w:rsidP="00F11F5B">
      <w:pPr>
        <w:pStyle w:val="IVAOInfo"/>
      </w:pPr>
      <w:r w:rsidRPr="00F11F5B">
        <w:t>*La configurazione suggerita è quella relativa alla pista considerata preferenziale per quell'operazione. Per maggiori dettagli consultare AIP Italia AD 2.1 dell'aeroporto interessato.</w:t>
      </w:r>
    </w:p>
    <w:p w14:paraId="5DDA36AA" w14:textId="0BE3A704" w:rsidR="00F11F5B" w:rsidRDefault="00F11F5B" w:rsidP="00F11F5B">
      <w:pPr>
        <w:pStyle w:val="Titolo1"/>
      </w:pPr>
      <w:bookmarkStart w:id="11" w:name="_Toc217467672"/>
      <w:r>
        <w:t>Gestione del traffico</w:t>
      </w:r>
      <w:bookmarkEnd w:id="11"/>
    </w:p>
    <w:p w14:paraId="78A86E7F" w14:textId="6751673D" w:rsidR="00F11F5B" w:rsidRDefault="00F11F5B" w:rsidP="00F11F5B">
      <w:pPr>
        <w:pStyle w:val="Titolo2"/>
      </w:pPr>
      <w:bookmarkStart w:id="12" w:name="_Toc217467673"/>
      <w:r>
        <w:t>IFR</w:t>
      </w:r>
      <w:bookmarkEnd w:id="12"/>
    </w:p>
    <w:p w14:paraId="664FBC3A" w14:textId="38D4F4C7" w:rsidR="00F11F5B" w:rsidRPr="00555E28" w:rsidRDefault="00F11F5B" w:rsidP="00F11F5B">
      <w:pPr>
        <w:pStyle w:val="Titolo3"/>
        <w:rPr>
          <w:lang w:val="it-IT"/>
        </w:rPr>
      </w:pPr>
      <w:bookmarkStart w:id="13" w:name="_Toc217467674"/>
      <w:r w:rsidRPr="00555E28">
        <w:rPr>
          <w:lang w:val="it-IT"/>
        </w:rPr>
        <w:t>Partenza</w:t>
      </w:r>
      <w:bookmarkEnd w:id="13"/>
    </w:p>
    <w:p w14:paraId="5EBE5ED9" w14:textId="6530D626" w:rsidR="00F11F5B" w:rsidRPr="00F11F5B" w:rsidRDefault="00EE68F8" w:rsidP="00F11F5B">
      <w:r>
        <w:rPr>
          <w:rStyle w:val="NormaleItalicBoldIVAO"/>
        </w:rPr>
        <w:t>Palermo</w:t>
      </w:r>
      <w:r w:rsidR="00F11F5B" w:rsidRPr="00F11F5B">
        <w:rPr>
          <w:rStyle w:val="NormaleItalicBoldIVAO"/>
        </w:rPr>
        <w:t xml:space="preserve"> TWR</w:t>
      </w:r>
      <w:r w:rsidR="00F11F5B" w:rsidRPr="00F11F5B">
        <w:t xml:space="preserve"> comunicherà, alla ricezione del piano di volo, l'autorizzazione alla rotta comunicando la pista in uso al tfc, e comunicando le seguenti informazioni:</w:t>
      </w:r>
    </w:p>
    <w:p w14:paraId="484987BE" w14:textId="77777777" w:rsidR="00F11F5B" w:rsidRPr="00F11F5B" w:rsidRDefault="00F11F5B" w:rsidP="00F11F5B">
      <w:r w:rsidRPr="00F11F5B">
        <w:rPr>
          <w:rFonts w:ascii="Times New Roman" w:hAnsi="Times New Roman" w:cs="Times New Roman"/>
        </w:rPr>
        <w:t>●</w:t>
      </w:r>
      <w:r w:rsidRPr="00F11F5B">
        <w:tab/>
        <w:t>SID</w:t>
      </w:r>
    </w:p>
    <w:p w14:paraId="47E966DB" w14:textId="77777777" w:rsidR="00F11F5B" w:rsidRPr="00F11F5B" w:rsidRDefault="00F11F5B" w:rsidP="00F11F5B">
      <w:r w:rsidRPr="00F11F5B">
        <w:rPr>
          <w:rFonts w:ascii="Times New Roman" w:hAnsi="Times New Roman" w:cs="Times New Roman"/>
        </w:rPr>
        <w:t>●</w:t>
      </w:r>
      <w:r w:rsidRPr="00F11F5B">
        <w:tab/>
        <w:t>Initial Climb</w:t>
      </w:r>
    </w:p>
    <w:p w14:paraId="601BA970" w14:textId="77777777" w:rsidR="00F11F5B" w:rsidRPr="00F11F5B" w:rsidRDefault="00F11F5B" w:rsidP="00F11F5B">
      <w:r w:rsidRPr="00F11F5B">
        <w:rPr>
          <w:rFonts w:ascii="Times New Roman" w:hAnsi="Times New Roman" w:cs="Times New Roman"/>
        </w:rPr>
        <w:t>●</w:t>
      </w:r>
      <w:r w:rsidRPr="00F11F5B">
        <w:tab/>
        <w:t>Squawk</w:t>
      </w:r>
    </w:p>
    <w:p w14:paraId="53FD513F" w14:textId="1F284DEE" w:rsidR="00F11F5B" w:rsidRPr="00F11F5B" w:rsidRDefault="00F11F5B" w:rsidP="002C26E8">
      <w:pPr>
        <w:pStyle w:val="IVAOSuccess"/>
      </w:pPr>
      <w:r w:rsidRPr="00F11F5B">
        <w:t xml:space="preserve">Le partenze si intendono sempre rilasciate tranne quando </w:t>
      </w:r>
      <w:r w:rsidR="00EE68F8">
        <w:t>Palermo</w:t>
      </w:r>
      <w:r w:rsidRPr="00F11F5B">
        <w:t xml:space="preserve"> APP non faccia richiesta del "Hold for release".</w:t>
      </w:r>
    </w:p>
    <w:p w14:paraId="3067A9BA" w14:textId="1FB4F2D6" w:rsidR="00F11F5B" w:rsidRPr="00555E28" w:rsidRDefault="00F11F5B" w:rsidP="00F11F5B">
      <w:pPr>
        <w:pStyle w:val="Titolo3"/>
        <w:rPr>
          <w:lang w:val="it-IT"/>
        </w:rPr>
      </w:pPr>
      <w:bookmarkStart w:id="14" w:name="_Toc217467675"/>
      <w:r w:rsidRPr="00555E28">
        <w:rPr>
          <w:lang w:val="it-IT"/>
        </w:rPr>
        <w:lastRenderedPageBreak/>
        <w:t>Arrivo</w:t>
      </w:r>
      <w:bookmarkEnd w:id="14"/>
    </w:p>
    <w:p w14:paraId="688B12CC" w14:textId="585E6B50" w:rsidR="00F11F5B" w:rsidRPr="00F11F5B" w:rsidRDefault="002C26E8" w:rsidP="00F11F5B">
      <w:r>
        <w:rPr>
          <w:rStyle w:val="NormaleItalicBoldIVAO"/>
        </w:rPr>
        <w:t>Palermo</w:t>
      </w:r>
      <w:r w:rsidRPr="00F11F5B">
        <w:rPr>
          <w:rStyle w:val="NormaleItalicBoldIVAO"/>
        </w:rPr>
        <w:t xml:space="preserve"> APP</w:t>
      </w:r>
      <w:r w:rsidRPr="00F11F5B">
        <w:t xml:space="preserve"> </w:t>
      </w:r>
      <w:r w:rsidR="00F11F5B" w:rsidRPr="00F11F5B">
        <w:t xml:space="preserve">riceverà da </w:t>
      </w:r>
      <w:r w:rsidR="00EE68F8">
        <w:t>Roma</w:t>
      </w:r>
      <w:r w:rsidR="00F11F5B" w:rsidRPr="00F11F5B">
        <w:t xml:space="preserve"> ACC i dati del traffico in arrivo, coordinando il rilascio che deve avvenire prima dell’entrata nel CTR.</w:t>
      </w:r>
    </w:p>
    <w:p w14:paraId="0CBA56E3" w14:textId="48C1D907" w:rsidR="002C26E8" w:rsidRPr="00F11F5B" w:rsidRDefault="002C26E8" w:rsidP="002C26E8">
      <w:bookmarkStart w:id="15" w:name="_Toc217467676"/>
      <w:r>
        <w:rPr>
          <w:rStyle w:val="NormaleItalicBoldIVAO"/>
        </w:rPr>
        <w:t>Palermo</w:t>
      </w:r>
      <w:r w:rsidRPr="00F11F5B">
        <w:rPr>
          <w:rStyle w:val="NormaleItalicBoldIVAO"/>
        </w:rPr>
        <w:t xml:space="preserve"> APP</w:t>
      </w:r>
      <w:r w:rsidRPr="00F11F5B">
        <w:t xml:space="preserve"> </w:t>
      </w:r>
      <w:r>
        <w:t>non dovrà fornire l'inbound warning alla TWR in quanto vi è continuità di servizio radar.</w:t>
      </w:r>
    </w:p>
    <w:p w14:paraId="3FB9754F" w14:textId="53E676CC" w:rsidR="00F11F5B" w:rsidRDefault="00F11F5B" w:rsidP="00F11F5B">
      <w:pPr>
        <w:pStyle w:val="Titolo2"/>
      </w:pPr>
      <w:r>
        <w:t>VFR</w:t>
      </w:r>
      <w:bookmarkEnd w:id="15"/>
    </w:p>
    <w:p w14:paraId="4B685530" w14:textId="6F8813B4" w:rsidR="00EE68F8" w:rsidRDefault="00EE68F8" w:rsidP="00EE68F8">
      <w:r w:rsidRPr="00EE68F8">
        <w:t>I voli in VFR prima di entrare nel CTR di Palermo Zona 1 dal punto di riporto NORD CAPO GALLO (CJNE1) devono attendere a nord est di NORD CAPO GALLO (CJNE1) non al di sopra di 1000 ft e richiedere l'autorizzazione ATC sulla frequenza</w:t>
      </w:r>
      <w:r w:rsidR="002C26E8">
        <w:t xml:space="preserve"> di Palermo APP</w:t>
      </w:r>
      <w:r w:rsidRPr="00EE68F8">
        <w:t xml:space="preserve"> 120.200 MHz</w:t>
      </w:r>
      <w:r>
        <w:t>.</w:t>
      </w:r>
    </w:p>
    <w:p w14:paraId="1C724AAE" w14:textId="0CFF2B44" w:rsidR="008839E2" w:rsidRDefault="008839E2" w:rsidP="005B4EF2">
      <w:pPr>
        <w:pStyle w:val="IVAOSuccess"/>
      </w:pPr>
      <w:bookmarkStart w:id="16" w:name="_Toc217467677"/>
      <w:r w:rsidRPr="008839E2">
        <w:t xml:space="preserve">I voli in </w:t>
      </w:r>
      <w:r w:rsidRPr="008839E2">
        <w:rPr>
          <w:rStyle w:val="NormaleBold"/>
        </w:rPr>
        <w:t>VFR notturno</w:t>
      </w:r>
      <w:r w:rsidRPr="008839E2">
        <w:t xml:space="preserve"> sono consentiti ai velivoli civili solo per attività locali (decollo, circling ed atterraggio) per RWY07, RWY25 e RWY20.</w:t>
      </w:r>
    </w:p>
    <w:p w14:paraId="04AB73F8" w14:textId="77777777" w:rsidR="0082591B" w:rsidRPr="0087082F" w:rsidRDefault="0082591B" w:rsidP="0082591B">
      <w:pPr>
        <w:pStyle w:val="IVAOWarning"/>
        <w:rPr>
          <w:rStyle w:val="NormaleBold"/>
        </w:rPr>
      </w:pPr>
      <w:r w:rsidRPr="0087082F">
        <w:rPr>
          <w:rStyle w:val="NormaleBold"/>
        </w:rPr>
        <w:t>AD situato in aree montagnose.</w:t>
      </w:r>
    </w:p>
    <w:p w14:paraId="4EBF2480" w14:textId="20AED5CA" w:rsidR="0082591B" w:rsidRPr="001C0D14" w:rsidRDefault="0082591B" w:rsidP="0082591B">
      <w:pPr>
        <w:pStyle w:val="IVAOWarning"/>
      </w:pPr>
      <w:r w:rsidRPr="0087082F">
        <w:rPr>
          <w:rStyle w:val="NormaleItalicBoldIVAO"/>
        </w:rPr>
        <w:t>VMC VFRN</w:t>
      </w:r>
      <w:r w:rsidRPr="0087082F">
        <w:t>. La visibilità al suolo non dovrà essere inferiore a 8Km ed il ceiling non inferiore a 1500ft per operazioni di decollo, atterraggio e circuito di traffico.</w:t>
      </w:r>
    </w:p>
    <w:p w14:paraId="7DA7BFE7" w14:textId="12397095" w:rsidR="00F11F5B" w:rsidRDefault="00F11F5B" w:rsidP="00F11F5B">
      <w:pPr>
        <w:pStyle w:val="Titolo1"/>
      </w:pPr>
      <w:r>
        <w:t>Tecnica operativa</w:t>
      </w:r>
      <w:bookmarkEnd w:id="16"/>
    </w:p>
    <w:p w14:paraId="34673D06" w14:textId="7BE9C6D5" w:rsidR="00C43A3C" w:rsidRPr="00C43A3C" w:rsidRDefault="00C43A3C" w:rsidP="00C43A3C">
      <w:pPr>
        <w:pStyle w:val="Titolo2"/>
      </w:pPr>
      <w:bookmarkStart w:id="17" w:name="_Toc209793216"/>
      <w:bookmarkStart w:id="18" w:name="_Toc215839973"/>
      <w:bookmarkStart w:id="19" w:name="_Toc217467678"/>
      <w:r w:rsidRPr="00C43A3C">
        <w:t>Arrivi</w:t>
      </w:r>
      <w:bookmarkEnd w:id="17"/>
      <w:r w:rsidRPr="00C43A3C">
        <w:t xml:space="preserve"> LI</w:t>
      </w:r>
      <w:bookmarkEnd w:id="18"/>
      <w:r>
        <w:t>CJ</w:t>
      </w:r>
      <w:bookmarkEnd w:id="19"/>
    </w:p>
    <w:p w14:paraId="779CD948" w14:textId="0D295FE3" w:rsidR="00C43A3C" w:rsidRPr="00C43A3C" w:rsidRDefault="00C43A3C" w:rsidP="00C43A3C">
      <w:r>
        <w:t>Roma</w:t>
      </w:r>
      <w:r w:rsidRPr="00C43A3C">
        <w:t xml:space="preserve"> ACC autorizzerà il tfc alla STAR coordinata con l'APP.  Nel caso in cui ci sia attiva una partenza già rilasciata e sia necessaria un’azione di delay le tecniche operative sono le seguenti:</w:t>
      </w:r>
    </w:p>
    <w:p w14:paraId="574891A5" w14:textId="77777777" w:rsidR="00C43A3C" w:rsidRPr="00C43A3C" w:rsidRDefault="00C43A3C" w:rsidP="00C43A3C">
      <w:pPr>
        <w:pStyle w:val="IVAOElencoPuntato"/>
      </w:pPr>
      <w:r w:rsidRPr="00C43A3C">
        <w:t>Vettori per delay</w:t>
      </w:r>
    </w:p>
    <w:p w14:paraId="160855C3" w14:textId="77777777" w:rsidR="00C43A3C" w:rsidRPr="00C43A3C" w:rsidRDefault="00C43A3C" w:rsidP="00C43A3C">
      <w:pPr>
        <w:pStyle w:val="IVAOElencoPuntato"/>
      </w:pPr>
      <w:r w:rsidRPr="00C43A3C">
        <w:t>Holding pubblicate</w:t>
      </w:r>
    </w:p>
    <w:p w14:paraId="40A0AF5D" w14:textId="60139A1B" w:rsidR="00C43A3C" w:rsidRDefault="00C43A3C" w:rsidP="00C43A3C"/>
    <w:p w14:paraId="3B9234DD" w14:textId="2ED543D2" w:rsidR="00C43A3C" w:rsidRDefault="00C43A3C" w:rsidP="00486D42">
      <w:pPr>
        <w:pStyle w:val="IVAOSuccess"/>
      </w:pPr>
      <w:bookmarkStart w:id="20" w:name="_Toc215839974"/>
      <w:r>
        <w:t>BEST PRACTI</w:t>
      </w:r>
      <w:r w:rsidR="002C26E8">
        <w:t>C</w:t>
      </w:r>
      <w:r>
        <w:t>E:</w:t>
      </w:r>
    </w:p>
    <w:bookmarkEnd w:id="20"/>
    <w:p w14:paraId="349C7210" w14:textId="02CAB2D6" w:rsidR="00C43A3C" w:rsidRPr="00C43A3C" w:rsidRDefault="00C43A3C" w:rsidP="00486D42">
      <w:pPr>
        <w:pStyle w:val="IVAOSuccess"/>
      </w:pPr>
      <w:r>
        <w:t>GIANO</w:t>
      </w:r>
    </w:p>
    <w:p w14:paraId="70D0B0C4" w14:textId="78AB8FF4" w:rsidR="00C43A3C" w:rsidRPr="00C43A3C" w:rsidRDefault="00C43A3C" w:rsidP="00486D42">
      <w:pPr>
        <w:pStyle w:val="IVAOSuccess"/>
      </w:pPr>
      <w:r w:rsidRPr="00C43A3C">
        <w:rPr>
          <w:rStyle w:val="NormaleBold"/>
        </w:rPr>
        <w:lastRenderedPageBreak/>
        <w:t xml:space="preserve">RWY </w:t>
      </w:r>
      <w:r>
        <w:rPr>
          <w:rStyle w:val="NormaleBold"/>
        </w:rPr>
        <w:t>25</w:t>
      </w:r>
      <w:r w:rsidRPr="00C43A3C">
        <w:rPr>
          <w:rStyle w:val="NormaleBold"/>
        </w:rPr>
        <w:t>:</w:t>
      </w:r>
      <w:r w:rsidRPr="00C43A3C">
        <w:t xml:space="preserve"> Istruire il traffico a procedere sulla STAR in discesa per FL1</w:t>
      </w:r>
      <w:r>
        <w:t>7</w:t>
      </w:r>
      <w:r w:rsidRPr="00C43A3C">
        <w:t xml:space="preserve">0. Quando possibile, in accordo con il traffico, </w:t>
      </w:r>
      <w:r>
        <w:t>instradarlo</w:t>
      </w:r>
      <w:r w:rsidRPr="00C43A3C">
        <w:t xml:space="preserve"> per </w:t>
      </w:r>
      <w:r>
        <w:t>BINPU - OMVIF</w:t>
      </w:r>
      <w:r w:rsidRPr="00C43A3C">
        <w:t xml:space="preserve"> (in discesa per 4000ft) o per </w:t>
      </w:r>
      <w:r>
        <w:t xml:space="preserve">BADUK </w:t>
      </w:r>
      <w:r w:rsidRPr="00C43A3C">
        <w:t xml:space="preserve">(in discesa per </w:t>
      </w:r>
      <w:r>
        <w:t>3</w:t>
      </w:r>
      <w:r w:rsidRPr="00C43A3C">
        <w:t>500ft) per procedura ILS.</w:t>
      </w:r>
    </w:p>
    <w:p w14:paraId="111A510F" w14:textId="387E20A3" w:rsidR="00C43A3C" w:rsidRDefault="00C43A3C" w:rsidP="00486D42">
      <w:pPr>
        <w:pStyle w:val="IVAOSuccess"/>
      </w:pPr>
      <w:r w:rsidRPr="00C43A3C">
        <w:rPr>
          <w:rStyle w:val="NormaleBold"/>
        </w:rPr>
        <w:t xml:space="preserve">RWY </w:t>
      </w:r>
      <w:r w:rsidR="008F01A7">
        <w:rPr>
          <w:rStyle w:val="NormaleBold"/>
        </w:rPr>
        <w:t>07</w:t>
      </w:r>
      <w:r w:rsidRPr="00C43A3C">
        <w:rPr>
          <w:rStyle w:val="NormaleBold"/>
        </w:rPr>
        <w:t>:</w:t>
      </w:r>
      <w:r w:rsidRPr="00C43A3C">
        <w:t xml:space="preserve"> Istruire il traffico a procedere sulla STAR in discesa per FL1</w:t>
      </w:r>
      <w:r w:rsidR="008F01A7">
        <w:t>7</w:t>
      </w:r>
      <w:r w:rsidRPr="00C43A3C">
        <w:t xml:space="preserve">0. Quando possibile, in accordo con il traffico, autorizzarlo per </w:t>
      </w:r>
      <w:r w:rsidR="008F01A7">
        <w:t>IXOSI</w:t>
      </w:r>
      <w:r w:rsidRPr="00C43A3C">
        <w:t xml:space="preserve"> (in discesa per 5000ft), assicurando la separazione con eventuale traffico in partenza, per procedura </w:t>
      </w:r>
      <w:r w:rsidR="008F01A7">
        <w:t>RNP</w:t>
      </w:r>
      <w:r w:rsidRPr="00C43A3C">
        <w:t>.</w:t>
      </w:r>
    </w:p>
    <w:p w14:paraId="39992093" w14:textId="037546C5" w:rsidR="008F01A7" w:rsidRPr="008F01A7" w:rsidRDefault="008F01A7" w:rsidP="00486D42">
      <w:pPr>
        <w:pStyle w:val="IVAOSuccess"/>
      </w:pPr>
      <w:r w:rsidRPr="008F01A7">
        <w:rPr>
          <w:rStyle w:val="NormaleBold"/>
        </w:rPr>
        <w:t xml:space="preserve">RWY </w:t>
      </w:r>
      <w:r>
        <w:rPr>
          <w:rStyle w:val="NormaleBold"/>
        </w:rPr>
        <w:t>20</w:t>
      </w:r>
      <w:r w:rsidRPr="008F01A7">
        <w:rPr>
          <w:rStyle w:val="NormaleBold"/>
        </w:rPr>
        <w:t>:</w:t>
      </w:r>
      <w:r w:rsidRPr="008F01A7">
        <w:t xml:space="preserve"> Istruire il traffico a procedere sulla STAR in discesa per FL170. Quando possibile, in accordo con il traffico, autorizzarlo per </w:t>
      </w:r>
      <w:r>
        <w:t>KOLOR</w:t>
      </w:r>
      <w:r w:rsidRPr="008F01A7">
        <w:t xml:space="preserve"> (in discesa per 5000ft), assicurando la separazione con eventuale traffico in partenza, per procedura </w:t>
      </w:r>
      <w:r>
        <w:t>ILS</w:t>
      </w:r>
      <w:r w:rsidRPr="008F01A7">
        <w:t>.</w:t>
      </w:r>
    </w:p>
    <w:p w14:paraId="39A457AF" w14:textId="5CD19388" w:rsidR="00C43A3C" w:rsidRPr="00C43A3C" w:rsidRDefault="00C43A3C" w:rsidP="00486D42">
      <w:pPr>
        <w:pStyle w:val="IVAOSuccess"/>
      </w:pPr>
      <w:r>
        <w:t>LURON</w:t>
      </w:r>
    </w:p>
    <w:p w14:paraId="70C4A6FE" w14:textId="280D5255" w:rsidR="00C43A3C" w:rsidRPr="00C43A3C" w:rsidRDefault="00C43A3C" w:rsidP="00486D42">
      <w:pPr>
        <w:pStyle w:val="IVAOSuccess"/>
      </w:pPr>
      <w:r w:rsidRPr="00C43A3C">
        <w:rPr>
          <w:rStyle w:val="NormaleBold"/>
        </w:rPr>
        <w:t xml:space="preserve">RWY </w:t>
      </w:r>
      <w:r w:rsidR="008F01A7">
        <w:rPr>
          <w:rStyle w:val="NormaleBold"/>
        </w:rPr>
        <w:t>25</w:t>
      </w:r>
      <w:r w:rsidRPr="00C43A3C">
        <w:t xml:space="preserve">: </w:t>
      </w:r>
      <w:r w:rsidR="008F01A7" w:rsidRPr="008F01A7">
        <w:t>Istruire il traffico a procedere sulla STAR in discesa per FL170. Quando possibile, in accordo con il traffico, instradarlo per BINPU - OMVIF (in discesa per 4000ft) o per BADUK (in discesa per 3500ft) per procedura ILS.</w:t>
      </w:r>
    </w:p>
    <w:p w14:paraId="15FE62FE" w14:textId="74A30195" w:rsidR="007F31D9" w:rsidRDefault="00C43A3C" w:rsidP="00486D42">
      <w:pPr>
        <w:pStyle w:val="IVAOSuccess"/>
      </w:pPr>
      <w:r w:rsidRPr="00C43A3C">
        <w:rPr>
          <w:rStyle w:val="NormaleBold"/>
        </w:rPr>
        <w:t xml:space="preserve">RWY </w:t>
      </w:r>
      <w:r w:rsidR="007F31D9">
        <w:rPr>
          <w:rStyle w:val="NormaleBold"/>
        </w:rPr>
        <w:t>07</w:t>
      </w:r>
      <w:r w:rsidRPr="00C43A3C">
        <w:rPr>
          <w:rStyle w:val="NormaleBold"/>
        </w:rPr>
        <w:t>:</w:t>
      </w:r>
      <w:r w:rsidRPr="00C43A3C">
        <w:t xml:space="preserve"> </w:t>
      </w:r>
      <w:r w:rsidR="007F31D9" w:rsidRPr="007F31D9">
        <w:t>Istruire il traffico a procedere sulla STAR in discesa per FL170. Quando possibile, in accordo con il traffico, autorizzarlo per IXOSI (in discesa per 5000ft), assicurando la separazione con eventuale traffico in partenza, per procedura RNP.</w:t>
      </w:r>
    </w:p>
    <w:p w14:paraId="3FE07DD2" w14:textId="7254E269" w:rsidR="00842B10" w:rsidRPr="00842B10" w:rsidRDefault="00842B10" w:rsidP="00486D42">
      <w:pPr>
        <w:pStyle w:val="IVAOSuccess"/>
        <w:rPr>
          <w:rStyle w:val="NormaleBold"/>
        </w:rPr>
      </w:pPr>
      <w:r w:rsidRPr="00842B10">
        <w:rPr>
          <w:rStyle w:val="NormaleBold"/>
        </w:rPr>
        <w:t xml:space="preserve">RWY 20: </w:t>
      </w:r>
      <w:r w:rsidRPr="00842B10">
        <w:t xml:space="preserve">Istruire il traffico a procedere sulla STAR in discesa per FL170. Quando possibile, in accordo con il traffico, instradarlo per DOGAK - GEVSO (in discesa per 5000ft) o per KOLOR (in discesa per </w:t>
      </w:r>
      <w:r w:rsidR="0031751F">
        <w:t>5</w:t>
      </w:r>
      <w:r w:rsidRPr="00842B10">
        <w:t>000ft) per procedura ILS.</w:t>
      </w:r>
    </w:p>
    <w:p w14:paraId="22E0CD00" w14:textId="64ACFE14" w:rsidR="00C43A3C" w:rsidRPr="00C43A3C" w:rsidRDefault="00C43A3C" w:rsidP="00486D42">
      <w:pPr>
        <w:pStyle w:val="IVAOSuccess"/>
      </w:pPr>
      <w:r>
        <w:t>ROSAS</w:t>
      </w:r>
    </w:p>
    <w:p w14:paraId="5EC311BF" w14:textId="77777777" w:rsidR="008F01A7" w:rsidRPr="008F01A7" w:rsidRDefault="00C43A3C" w:rsidP="00486D42">
      <w:pPr>
        <w:pStyle w:val="IVAOSuccess"/>
      </w:pPr>
      <w:r w:rsidRPr="00C43A3C">
        <w:rPr>
          <w:rStyle w:val="NormaleBold"/>
        </w:rPr>
        <w:t xml:space="preserve">RWY </w:t>
      </w:r>
      <w:r w:rsidR="008F01A7">
        <w:rPr>
          <w:rStyle w:val="NormaleBold"/>
        </w:rPr>
        <w:t>25</w:t>
      </w:r>
      <w:r w:rsidRPr="00C43A3C">
        <w:t xml:space="preserve">: </w:t>
      </w:r>
      <w:r w:rsidR="008F01A7" w:rsidRPr="008F01A7">
        <w:t>Istruire il traffico a procedere sulla STAR in discesa per FL170. Quando possibile, in accordo con il traffico, instradarlo per BINPU - OMVIF (in discesa per 4000ft) o per BADUK (in discesa per 3500ft) per procedura ILS.</w:t>
      </w:r>
    </w:p>
    <w:p w14:paraId="125D02E7" w14:textId="77777777" w:rsidR="007F31D9" w:rsidRPr="007F31D9" w:rsidRDefault="00C43A3C" w:rsidP="00486D42">
      <w:pPr>
        <w:pStyle w:val="IVAOSuccess"/>
      </w:pPr>
      <w:r w:rsidRPr="00C43A3C">
        <w:rPr>
          <w:rStyle w:val="NormaleBold"/>
        </w:rPr>
        <w:t xml:space="preserve">RWY </w:t>
      </w:r>
      <w:r w:rsidR="007F31D9">
        <w:rPr>
          <w:rStyle w:val="NormaleBold"/>
        </w:rPr>
        <w:t>07</w:t>
      </w:r>
      <w:r w:rsidRPr="00C43A3C">
        <w:rPr>
          <w:rStyle w:val="NormaleBold"/>
        </w:rPr>
        <w:t>:</w:t>
      </w:r>
      <w:r w:rsidRPr="00C43A3C">
        <w:t xml:space="preserve"> </w:t>
      </w:r>
      <w:r w:rsidR="007F31D9" w:rsidRPr="007F31D9">
        <w:t>Istruire il traffico a procedere sulla STAR in discesa per FL170. Quando possibile, in accordo con il traffico, autorizzarlo per IXOSI (in discesa per 5000ft), assicurando la separazione con eventuale traffico in partenza, per procedura RNP.</w:t>
      </w:r>
    </w:p>
    <w:p w14:paraId="10727822" w14:textId="734D6314" w:rsidR="00842B10" w:rsidRPr="00842B10" w:rsidRDefault="00842B10" w:rsidP="00486D42">
      <w:pPr>
        <w:pStyle w:val="IVAOSuccess"/>
        <w:rPr>
          <w:rStyle w:val="NormaleBold"/>
        </w:rPr>
      </w:pPr>
      <w:r w:rsidRPr="00842B10">
        <w:rPr>
          <w:rStyle w:val="NormaleBold"/>
        </w:rPr>
        <w:lastRenderedPageBreak/>
        <w:t xml:space="preserve">RWY 20: </w:t>
      </w:r>
      <w:r w:rsidRPr="00842B10">
        <w:t xml:space="preserve">Istruire il traffico a procedere sulla STAR in discesa per FL170. Quando possibile, in accordo con il traffico, instradarlo per DOGAK - GEVSO (in discesa per 5000ft) o per KOLOR (in discesa per </w:t>
      </w:r>
      <w:r w:rsidR="0031751F">
        <w:t>5</w:t>
      </w:r>
      <w:r w:rsidRPr="00842B10">
        <w:t>000ft) per procedura ILS.</w:t>
      </w:r>
    </w:p>
    <w:p w14:paraId="2D53B59B" w14:textId="34AC1FB2" w:rsidR="00C43A3C" w:rsidRPr="00C43A3C" w:rsidRDefault="00C43A3C" w:rsidP="00486D42">
      <w:pPr>
        <w:pStyle w:val="IVAOSuccess"/>
      </w:pPr>
      <w:r>
        <w:t>PAL</w:t>
      </w:r>
    </w:p>
    <w:p w14:paraId="2E7F2CB6" w14:textId="469005EC" w:rsidR="008F01A7" w:rsidRPr="008F01A7" w:rsidRDefault="00C43A3C" w:rsidP="00486D42">
      <w:pPr>
        <w:pStyle w:val="IVAOSuccess"/>
      </w:pPr>
      <w:r w:rsidRPr="00C43A3C">
        <w:rPr>
          <w:rStyle w:val="NormaleBold"/>
        </w:rPr>
        <w:t xml:space="preserve">RWY </w:t>
      </w:r>
      <w:r w:rsidR="008F01A7">
        <w:rPr>
          <w:rStyle w:val="NormaleBold"/>
        </w:rPr>
        <w:t>25</w:t>
      </w:r>
      <w:r w:rsidRPr="00C43A3C">
        <w:t xml:space="preserve">: </w:t>
      </w:r>
      <w:r w:rsidR="008F01A7" w:rsidRPr="008F01A7">
        <w:t xml:space="preserve">Istruire il traffico a procedere sulla STAR in discesa per FL170. Quando possibile, in accordo con il traffico, instradarlo per BINPU - OMVIF (in discesa per 4000ft) o per </w:t>
      </w:r>
      <w:r w:rsidR="008F01A7">
        <w:t>CJ424 - LAVRU</w:t>
      </w:r>
      <w:r w:rsidR="008F01A7" w:rsidRPr="008F01A7">
        <w:t xml:space="preserve"> (in discesa per 3500ft) per procedura ILS.</w:t>
      </w:r>
    </w:p>
    <w:p w14:paraId="3507570F" w14:textId="633D4CBA" w:rsidR="007F31D9" w:rsidRDefault="00C43A3C" w:rsidP="00486D42">
      <w:pPr>
        <w:pStyle w:val="IVAOSuccess"/>
      </w:pPr>
      <w:r w:rsidRPr="00C43A3C">
        <w:rPr>
          <w:rStyle w:val="NormaleBold"/>
        </w:rPr>
        <w:t xml:space="preserve">RWY </w:t>
      </w:r>
      <w:r w:rsidR="007F31D9">
        <w:rPr>
          <w:rStyle w:val="NormaleBold"/>
        </w:rPr>
        <w:t>07</w:t>
      </w:r>
      <w:r w:rsidRPr="00C43A3C">
        <w:rPr>
          <w:rStyle w:val="NormaleBold"/>
        </w:rPr>
        <w:t>:</w:t>
      </w:r>
      <w:r w:rsidRPr="00C43A3C">
        <w:t xml:space="preserve"> </w:t>
      </w:r>
      <w:r w:rsidR="007F31D9" w:rsidRPr="007F31D9">
        <w:t>Istruire il traffico a procedere sulla STAR in discesa per FL170. Quando possibile, in accordo con il traffico, autorizzarlo per IXOSI (in discesa per 5000ft), assicurando la separazione con eventuale traffico in partenza, per procedura RNP.</w:t>
      </w:r>
    </w:p>
    <w:p w14:paraId="563E98C8" w14:textId="49384A64" w:rsidR="00842B10" w:rsidRPr="00842B10" w:rsidRDefault="00842B10" w:rsidP="00486D42">
      <w:pPr>
        <w:pStyle w:val="IVAOSuccess"/>
        <w:rPr>
          <w:rStyle w:val="NormaleBold"/>
        </w:rPr>
      </w:pPr>
      <w:r w:rsidRPr="00842B10">
        <w:rPr>
          <w:rStyle w:val="NormaleBold"/>
        </w:rPr>
        <w:t xml:space="preserve">RWY 20: </w:t>
      </w:r>
      <w:r w:rsidRPr="00842B10">
        <w:t>Istruire il traffico a procedere sulla STAR in discesa per FL1</w:t>
      </w:r>
      <w:r>
        <w:t>8</w:t>
      </w:r>
      <w:r w:rsidRPr="00842B10">
        <w:t xml:space="preserve">0. Quando possibile, in accordo con il traffico, </w:t>
      </w:r>
      <w:r w:rsidR="0031751F">
        <w:t xml:space="preserve">autorizzarlo diretto KOLOR </w:t>
      </w:r>
      <w:r w:rsidRPr="00842B10">
        <w:t xml:space="preserve">(in discesa per </w:t>
      </w:r>
      <w:r w:rsidR="0031751F">
        <w:t>5</w:t>
      </w:r>
      <w:r w:rsidRPr="00842B10">
        <w:t>000ft) per procedura ILS.</w:t>
      </w:r>
    </w:p>
    <w:p w14:paraId="554B963D" w14:textId="75A3A201" w:rsidR="00C43A3C" w:rsidRPr="00C43A3C" w:rsidRDefault="00C43A3C" w:rsidP="00486D42">
      <w:pPr>
        <w:pStyle w:val="IVAOSuccess"/>
      </w:pPr>
      <w:r>
        <w:t>TRP</w:t>
      </w:r>
    </w:p>
    <w:p w14:paraId="76CA829C" w14:textId="5DDF78CD" w:rsidR="007F31D9" w:rsidRPr="007F31D9" w:rsidRDefault="00C43A3C" w:rsidP="00486D42">
      <w:pPr>
        <w:pStyle w:val="IVAOSuccess"/>
      </w:pPr>
      <w:r w:rsidRPr="00C43A3C">
        <w:rPr>
          <w:rStyle w:val="NormaleBold"/>
        </w:rPr>
        <w:t xml:space="preserve">RWY </w:t>
      </w:r>
      <w:r w:rsidR="007F31D9">
        <w:rPr>
          <w:rStyle w:val="NormaleBold"/>
        </w:rPr>
        <w:t>25</w:t>
      </w:r>
      <w:r w:rsidRPr="00C43A3C">
        <w:t xml:space="preserve">: </w:t>
      </w:r>
      <w:r w:rsidR="007F31D9" w:rsidRPr="007F31D9">
        <w:t>Istruire il traffico a procedere sulla STAR in discesa per FL1</w:t>
      </w:r>
      <w:r w:rsidR="00842B10">
        <w:t>8</w:t>
      </w:r>
      <w:r w:rsidR="007F31D9" w:rsidRPr="007F31D9">
        <w:t>0. Quando possibile, in accordo con il traffico, instradarlo per BINPU - OMVIF (in discesa per 4000ft) o per BADUK (in discesa per 3500ft) per procedura ILS.</w:t>
      </w:r>
    </w:p>
    <w:p w14:paraId="5B0309CE" w14:textId="604B5CFB" w:rsidR="007F31D9" w:rsidRDefault="00C43A3C" w:rsidP="00486D42">
      <w:pPr>
        <w:pStyle w:val="IVAOSuccess"/>
      </w:pPr>
      <w:r w:rsidRPr="00C43A3C">
        <w:rPr>
          <w:rStyle w:val="NormaleBold"/>
        </w:rPr>
        <w:t xml:space="preserve">RWY </w:t>
      </w:r>
      <w:r w:rsidR="007F31D9">
        <w:rPr>
          <w:rStyle w:val="NormaleBold"/>
        </w:rPr>
        <w:t>07</w:t>
      </w:r>
      <w:r w:rsidRPr="00C43A3C">
        <w:rPr>
          <w:rStyle w:val="NormaleBold"/>
        </w:rPr>
        <w:t>:</w:t>
      </w:r>
      <w:r w:rsidRPr="00C43A3C">
        <w:t xml:space="preserve"> </w:t>
      </w:r>
      <w:r w:rsidR="007F31D9" w:rsidRPr="007F31D9">
        <w:t>Istruire il traffico a procedere sulla STAR in discesa per FL1</w:t>
      </w:r>
      <w:r w:rsidR="007F31D9">
        <w:t>8</w:t>
      </w:r>
      <w:r w:rsidR="007F31D9" w:rsidRPr="007F31D9">
        <w:t>0. Quando possibile, in accordo con il traffico, autorizzarlo per IXOSI (in discesa per 5000ft), assicurando la separazione con eventuale traffico in partenza, per procedura RNP.</w:t>
      </w:r>
    </w:p>
    <w:p w14:paraId="7C1B48A2" w14:textId="77777777" w:rsidR="00AB3EF9" w:rsidRPr="00AB3EF9" w:rsidRDefault="00AB3EF9" w:rsidP="00486D42">
      <w:pPr>
        <w:pStyle w:val="IVAOSuccess"/>
        <w:rPr>
          <w:rStyle w:val="NormaleBold"/>
        </w:rPr>
      </w:pPr>
      <w:r w:rsidRPr="00AB3EF9">
        <w:rPr>
          <w:rStyle w:val="NormaleBold"/>
        </w:rPr>
        <w:t xml:space="preserve">RWY 20: </w:t>
      </w:r>
      <w:r w:rsidRPr="00AB3EF9">
        <w:t>Istruire il traffico a procedere sulla STAR in discesa per FL180. Quando possibile, in accordo con il traffico, autorizzarlo diretto KOLOR (in discesa per 5000ft) per procedura ILS.</w:t>
      </w:r>
    </w:p>
    <w:p w14:paraId="51BA8D6F" w14:textId="1E9C0099" w:rsidR="00C43A3C" w:rsidRPr="00C43A3C" w:rsidRDefault="00C43A3C" w:rsidP="00486D42">
      <w:pPr>
        <w:pStyle w:val="IVAOSuccess"/>
      </w:pPr>
      <w:r>
        <w:t>KAPIL</w:t>
      </w:r>
    </w:p>
    <w:p w14:paraId="15B53091" w14:textId="77777777" w:rsidR="007F31D9" w:rsidRPr="007F31D9" w:rsidRDefault="00C43A3C" w:rsidP="00486D42">
      <w:pPr>
        <w:pStyle w:val="IVAOSuccess"/>
      </w:pPr>
      <w:r w:rsidRPr="00C43A3C">
        <w:rPr>
          <w:rStyle w:val="NormaleBold"/>
        </w:rPr>
        <w:t xml:space="preserve">RWY </w:t>
      </w:r>
      <w:r w:rsidR="007F31D9">
        <w:rPr>
          <w:rStyle w:val="NormaleBold"/>
        </w:rPr>
        <w:t>25</w:t>
      </w:r>
      <w:r w:rsidRPr="00C43A3C">
        <w:t xml:space="preserve">: </w:t>
      </w:r>
      <w:r w:rsidR="007F31D9" w:rsidRPr="007F31D9">
        <w:t>Istruire il traffico a procedere sulla STAR in discesa per FL170. Quando possibile, in accordo con il traffico, instradarlo per BINPU - OMVIF (in discesa per 4000ft) o per BADUK (in discesa per 3500ft) per procedura ILS.</w:t>
      </w:r>
    </w:p>
    <w:p w14:paraId="71A95118" w14:textId="77777777" w:rsidR="00842B10" w:rsidRPr="00842B10" w:rsidRDefault="00C43A3C" w:rsidP="00486D42">
      <w:pPr>
        <w:pStyle w:val="IVAOSuccess"/>
      </w:pPr>
      <w:r w:rsidRPr="00C43A3C">
        <w:rPr>
          <w:rStyle w:val="NormaleBold"/>
        </w:rPr>
        <w:lastRenderedPageBreak/>
        <w:t xml:space="preserve">RWY </w:t>
      </w:r>
      <w:r w:rsidR="00842B10">
        <w:rPr>
          <w:rStyle w:val="NormaleBold"/>
        </w:rPr>
        <w:t>07</w:t>
      </w:r>
      <w:r w:rsidRPr="00C43A3C">
        <w:rPr>
          <w:rStyle w:val="NormaleBold"/>
        </w:rPr>
        <w:t>:</w:t>
      </w:r>
      <w:r w:rsidRPr="00C43A3C">
        <w:t xml:space="preserve"> </w:t>
      </w:r>
      <w:r w:rsidR="00842B10" w:rsidRPr="00842B10">
        <w:t>Istruire il traffico a procedere sulla STAR in discesa per FL170. Quando possibile, in accordo con il traffico, autorizzarlo per IXOSI (in discesa per 5000ft), assicurando la separazione con eventuale traffico in partenza, per procedura RNP.</w:t>
      </w:r>
    </w:p>
    <w:p w14:paraId="41F771D4" w14:textId="07990819" w:rsidR="00C43A3C" w:rsidRPr="00C43A3C" w:rsidRDefault="00C43A3C" w:rsidP="00486D42">
      <w:pPr>
        <w:pStyle w:val="IVAOSuccess"/>
      </w:pPr>
      <w:r>
        <w:t>KOLOR</w:t>
      </w:r>
      <w:r w:rsidR="007F31D9">
        <w:t xml:space="preserve"> (ATC Discr.)</w:t>
      </w:r>
    </w:p>
    <w:p w14:paraId="4CD69E98" w14:textId="17BD0859" w:rsidR="00C43A3C" w:rsidRPr="00C43A3C" w:rsidRDefault="00C43A3C" w:rsidP="00486D42">
      <w:pPr>
        <w:pStyle w:val="IVAOSuccess"/>
      </w:pPr>
      <w:r w:rsidRPr="00C43A3C">
        <w:rPr>
          <w:rStyle w:val="NormaleBold"/>
        </w:rPr>
        <w:t xml:space="preserve">RWY </w:t>
      </w:r>
      <w:r w:rsidR="007F31D9">
        <w:rPr>
          <w:rStyle w:val="NormaleBold"/>
        </w:rPr>
        <w:t>25</w:t>
      </w:r>
      <w:r w:rsidRPr="00C43A3C">
        <w:t xml:space="preserve">: </w:t>
      </w:r>
      <w:r w:rsidR="007F31D9" w:rsidRPr="007F31D9">
        <w:t>Istruire il traffico a procedere sulla STAR in discesa per FL</w:t>
      </w:r>
      <w:r w:rsidR="00842B10">
        <w:t>080</w:t>
      </w:r>
      <w:r w:rsidR="007F31D9" w:rsidRPr="007F31D9">
        <w:t>. Quando possibile, in accordo con il traffico, instradarlo per BINPU - OMVIF (in discesa per 4000ft) o per BADUK (in discesa per 3500ft) per procedura ILS</w:t>
      </w:r>
      <w:r w:rsidRPr="00C43A3C">
        <w:t>.</w:t>
      </w:r>
    </w:p>
    <w:p w14:paraId="652807CC" w14:textId="285BACA5" w:rsidR="007F31D9" w:rsidRPr="007F31D9" w:rsidRDefault="00C43A3C" w:rsidP="00486D42">
      <w:pPr>
        <w:pStyle w:val="IVAOSuccess"/>
      </w:pPr>
      <w:r w:rsidRPr="00C43A3C">
        <w:rPr>
          <w:rStyle w:val="NormaleBold"/>
        </w:rPr>
        <w:t xml:space="preserve">RWY </w:t>
      </w:r>
      <w:r w:rsidR="007F31D9">
        <w:rPr>
          <w:rStyle w:val="NormaleBold"/>
        </w:rPr>
        <w:t>07</w:t>
      </w:r>
      <w:r w:rsidRPr="00C43A3C">
        <w:rPr>
          <w:rStyle w:val="NormaleBold"/>
        </w:rPr>
        <w:t>:</w:t>
      </w:r>
      <w:r w:rsidRPr="00C43A3C">
        <w:t xml:space="preserve"> </w:t>
      </w:r>
      <w:r w:rsidR="007F31D9" w:rsidRPr="007F31D9">
        <w:t xml:space="preserve">Istruire il traffico a procedere sulla STAR in discesa per </w:t>
      </w:r>
      <w:r w:rsidR="00842B10">
        <w:t>FL080</w:t>
      </w:r>
      <w:r w:rsidR="007F31D9">
        <w:t xml:space="preserve"> </w:t>
      </w:r>
      <w:r w:rsidR="007F31D9" w:rsidRPr="007F31D9">
        <w:t xml:space="preserve">assicurando la separazione con eventuale traffico in partenza, per procedura </w:t>
      </w:r>
      <w:r w:rsidR="007F31D9">
        <w:t>VOR</w:t>
      </w:r>
      <w:r w:rsidR="007F31D9" w:rsidRPr="007F31D9">
        <w:t>.</w:t>
      </w:r>
    </w:p>
    <w:p w14:paraId="1F399506" w14:textId="62C4615A" w:rsidR="007F31D9" w:rsidRPr="007F31D9" w:rsidRDefault="007F31D9" w:rsidP="00486D42">
      <w:pPr>
        <w:pStyle w:val="IVAOSuccess"/>
      </w:pPr>
      <w:r>
        <w:t>PELEN (ATC Discr.)</w:t>
      </w:r>
    </w:p>
    <w:p w14:paraId="7F16B841" w14:textId="3AC1EA5A" w:rsidR="007F31D9" w:rsidRPr="007F31D9" w:rsidRDefault="007F31D9" w:rsidP="00486D42">
      <w:pPr>
        <w:pStyle w:val="IVAOSuccess"/>
      </w:pPr>
      <w:r w:rsidRPr="007F31D9">
        <w:rPr>
          <w:rStyle w:val="NormaleBold"/>
        </w:rPr>
        <w:t>RWY 25</w:t>
      </w:r>
      <w:r w:rsidRPr="007F31D9">
        <w:t>: Istruire il traffico a procedere sulla STAR in discesa per FL1</w:t>
      </w:r>
      <w:r>
        <w:t>5</w:t>
      </w:r>
      <w:r w:rsidRPr="007F31D9">
        <w:t xml:space="preserve">0. Quando possibile, in accordo con il traffico, </w:t>
      </w:r>
      <w:r>
        <w:t xml:space="preserve">autorizzarlo </w:t>
      </w:r>
      <w:r w:rsidRPr="007F31D9">
        <w:t>per BADUK (in discesa per 3500ft) per procedura ILS.</w:t>
      </w:r>
    </w:p>
    <w:p w14:paraId="5F014AC2" w14:textId="3D50091D" w:rsidR="007F31D9" w:rsidRDefault="007F31D9" w:rsidP="00486D42">
      <w:pPr>
        <w:pStyle w:val="IVAOSuccess"/>
      </w:pPr>
      <w:r w:rsidRPr="007F31D9">
        <w:rPr>
          <w:rStyle w:val="NormaleBold"/>
        </w:rPr>
        <w:t xml:space="preserve">RWY </w:t>
      </w:r>
      <w:r>
        <w:rPr>
          <w:rStyle w:val="NormaleBold"/>
        </w:rPr>
        <w:t>07</w:t>
      </w:r>
      <w:r w:rsidRPr="007F31D9">
        <w:rPr>
          <w:rStyle w:val="NormaleBold"/>
        </w:rPr>
        <w:t>:</w:t>
      </w:r>
      <w:r w:rsidRPr="007F31D9">
        <w:t xml:space="preserve"> Istruire il traffico a procedere sulla STAR in discesa per 5000ft assicurando la separazione con eventuale traffico in partenza, per procedura VOR.</w:t>
      </w:r>
    </w:p>
    <w:p w14:paraId="6096477C" w14:textId="3BFB2B81" w:rsidR="00AB3EF9" w:rsidRDefault="00AB3EF9" w:rsidP="00486D42">
      <w:pPr>
        <w:pStyle w:val="IVAOSuccess"/>
      </w:pPr>
      <w:r w:rsidRPr="00AB3EF9">
        <w:rPr>
          <w:rStyle w:val="NormaleBold"/>
        </w:rPr>
        <w:t xml:space="preserve">RWY 20: </w:t>
      </w:r>
      <w:r w:rsidRPr="00AB3EF9">
        <w:t>Istruire il traffico a procedere sulla STAR in discesa per FL1</w:t>
      </w:r>
      <w:r>
        <w:t>5</w:t>
      </w:r>
      <w:r w:rsidRPr="00AB3EF9">
        <w:t>0. Quando possibile, in accordo con il traffico, autorizzarlo diretto KOLOR (in discesa per 5000ft) per procedura ILS.</w:t>
      </w:r>
    </w:p>
    <w:p w14:paraId="2DC0C696" w14:textId="4AB560EC" w:rsidR="00AB3EF9" w:rsidRDefault="00AB3EF9" w:rsidP="00486D42">
      <w:pPr>
        <w:pStyle w:val="IVAOSuccess"/>
      </w:pPr>
      <w:r>
        <w:t>SALAP (ATC Discr.)</w:t>
      </w:r>
    </w:p>
    <w:p w14:paraId="73352521" w14:textId="77777777" w:rsidR="00AB3EF9" w:rsidRPr="00AB3EF9" w:rsidRDefault="00AB3EF9" w:rsidP="00486D42">
      <w:pPr>
        <w:pStyle w:val="IVAOSuccess"/>
      </w:pPr>
      <w:r w:rsidRPr="00AB3EF9">
        <w:rPr>
          <w:rStyle w:val="NormaleBold"/>
        </w:rPr>
        <w:t xml:space="preserve">RWY 20: </w:t>
      </w:r>
      <w:r w:rsidRPr="00AB3EF9">
        <w:t>Istruire il traffico a procedere sulla STAR in discesa per FL150. Quando possibile, in accordo con il traffico, autorizzarlo diretto KOLOR (in discesa per 5000ft) per procedura ILS.</w:t>
      </w:r>
    </w:p>
    <w:p w14:paraId="1FBF027B" w14:textId="4F9DE372" w:rsidR="00C43A3C" w:rsidRPr="00C43A3C" w:rsidRDefault="00C43A3C" w:rsidP="00486D42">
      <w:pPr>
        <w:pStyle w:val="IVAOSuccess"/>
      </w:pPr>
    </w:p>
    <w:p w14:paraId="7343346E" w14:textId="7B568D54" w:rsidR="00351749" w:rsidRPr="00351749" w:rsidRDefault="00351749" w:rsidP="00351749">
      <w:pPr>
        <w:pStyle w:val="Titolo2"/>
      </w:pPr>
      <w:bookmarkStart w:id="21" w:name="_Toc215839978"/>
      <w:bookmarkStart w:id="22" w:name="_Toc217467679"/>
      <w:r w:rsidRPr="00351749">
        <w:t>Partenze LI</w:t>
      </w:r>
      <w:bookmarkEnd w:id="21"/>
      <w:r w:rsidR="009403B5">
        <w:t>CJ</w:t>
      </w:r>
      <w:bookmarkEnd w:id="22"/>
    </w:p>
    <w:p w14:paraId="743F618C" w14:textId="036976F4" w:rsidR="00351749" w:rsidRPr="00351749" w:rsidRDefault="00351749" w:rsidP="00351749">
      <w:r w:rsidRPr="00351749">
        <w:t xml:space="preserve">Tutti gli aa/mm in partenza si intendono rilasciati a meno di specifica richiesta da parte di </w:t>
      </w:r>
      <w:r>
        <w:t>Palermo</w:t>
      </w:r>
      <w:r w:rsidRPr="00351749">
        <w:t xml:space="preserve"> APP.</w:t>
      </w:r>
    </w:p>
    <w:p w14:paraId="3E8E2A93" w14:textId="2B4AA10B" w:rsidR="00351749" w:rsidRPr="00351749" w:rsidRDefault="00351749" w:rsidP="00351749">
      <w:pPr>
        <w:pStyle w:val="IVAOSuccess"/>
      </w:pPr>
      <w:r w:rsidRPr="00351749">
        <w:lastRenderedPageBreak/>
        <w:t>La pista preferenziale per le partenze è la 2</w:t>
      </w:r>
      <w:r>
        <w:t>5</w:t>
      </w:r>
      <w:r w:rsidRPr="00351749">
        <w:t>.</w:t>
      </w:r>
    </w:p>
    <w:p w14:paraId="70F6B348" w14:textId="169817A4" w:rsidR="00396CBE" w:rsidRDefault="00F11F5B" w:rsidP="00396CBE">
      <w:pPr>
        <w:pStyle w:val="Titolo1"/>
      </w:pPr>
      <w:bookmarkStart w:id="23" w:name="_Toc217467680"/>
      <w:r>
        <w:t>Aree e corridoi</w:t>
      </w:r>
      <w:bookmarkEnd w:id="23"/>
      <w:r w:rsidR="00396CBE" w:rsidRPr="00396CBE">
        <w:t xml:space="preserve"> </w:t>
      </w:r>
    </w:p>
    <w:p w14:paraId="63CFAF50" w14:textId="0A992710" w:rsidR="00842FA7" w:rsidRPr="00842FA7" w:rsidRDefault="00842FA7" w:rsidP="00185DB6">
      <w:pPr>
        <w:pStyle w:val="IVAODanger"/>
        <w:rPr>
          <w:rStyle w:val="NormaleItalic"/>
        </w:rPr>
      </w:pPr>
      <w:r w:rsidRPr="00842FA7">
        <w:rPr>
          <w:rStyle w:val="NormaleItalic"/>
        </w:rPr>
        <w:t>BISGONA INSERIRE LA PARTE DI TRAPANI MA NN RIESCO A MANIPOLARE CORRETTAMENTE IL PDF CHE E' CARICATO IN RETE</w:t>
      </w:r>
    </w:p>
    <w:p w14:paraId="7E81C49B" w14:textId="73391C11" w:rsidR="00396CBE" w:rsidRPr="00396CBE" w:rsidRDefault="00396CBE" w:rsidP="00396CBE">
      <w:pPr>
        <w:pStyle w:val="Titolo1"/>
      </w:pPr>
      <w:bookmarkStart w:id="24" w:name="_Toc217467681"/>
      <w:r w:rsidRPr="00396CBE">
        <w:t>Lettere di Accordo</w:t>
      </w:r>
      <w:bookmarkEnd w:id="24"/>
    </w:p>
    <w:p w14:paraId="7DF7023D" w14:textId="38D7056B" w:rsidR="00351749" w:rsidRPr="00351749" w:rsidRDefault="00351749" w:rsidP="00351749">
      <w:pPr>
        <w:pStyle w:val="Titolo2"/>
      </w:pPr>
      <w:bookmarkStart w:id="25" w:name="_Toc215839982"/>
      <w:bookmarkStart w:id="26" w:name="_Toc217467682"/>
      <w:r w:rsidRPr="00351749">
        <w:t xml:space="preserve">vLoA </w:t>
      </w:r>
      <w:r>
        <w:t>Palermo</w:t>
      </w:r>
      <w:r w:rsidRPr="00351749">
        <w:t xml:space="preserve"> APP - Roma ACC</w:t>
      </w:r>
      <w:bookmarkEnd w:id="25"/>
      <w:r w:rsidR="00396CBE">
        <w:t xml:space="preserve"> (pista 25)</w:t>
      </w:r>
      <w:bookmarkEnd w:id="26"/>
    </w:p>
    <w:p w14:paraId="081DE689" w14:textId="772BD1D2" w:rsidR="00351749" w:rsidRDefault="00351749" w:rsidP="00351749">
      <w:r w:rsidRPr="00351749">
        <w:t xml:space="preserve">Roma </w:t>
      </w:r>
      <w:r>
        <w:t>SU</w:t>
      </w:r>
      <w:r w:rsidRPr="00351749">
        <w:t xml:space="preserve"> trasferisce a </w:t>
      </w:r>
      <w:r>
        <w:t>Palermo</w:t>
      </w:r>
      <w:r w:rsidRPr="00351749">
        <w:t xml:space="preserve"> APP</w:t>
      </w:r>
      <w:r>
        <w:t xml:space="preserve"> </w:t>
      </w:r>
      <w:r w:rsidRPr="00351749">
        <w:t>il traffico autorizzato a scendere a FL1</w:t>
      </w:r>
      <w:r>
        <w:t>7</w:t>
      </w:r>
      <w:r w:rsidRPr="00351749">
        <w:t xml:space="preserve">0 istruendolo sulla STAR via </w:t>
      </w:r>
      <w:r>
        <w:t>GIANO / LURON / ROSAS / PAL / KAPIL</w:t>
      </w:r>
      <w:r w:rsidRPr="00351749">
        <w:t>;</w:t>
      </w:r>
    </w:p>
    <w:p w14:paraId="7BE02F02" w14:textId="0137C63C" w:rsidR="00B2243D" w:rsidRDefault="00B2243D" w:rsidP="00B2243D">
      <w:r w:rsidRPr="00B2243D">
        <w:t>Roma SU trasferisce a Palermo APP il traffico autorizzato a scendere a FL1</w:t>
      </w:r>
      <w:r>
        <w:t>8</w:t>
      </w:r>
      <w:r w:rsidRPr="00B2243D">
        <w:t xml:space="preserve">0 istruendolo sulla STAR via </w:t>
      </w:r>
      <w:r>
        <w:t>TRP</w:t>
      </w:r>
      <w:r w:rsidRPr="00B2243D">
        <w:t>;</w:t>
      </w:r>
    </w:p>
    <w:p w14:paraId="4C0BE16D" w14:textId="1BCF5F99" w:rsidR="00B2243D" w:rsidRDefault="00B2243D" w:rsidP="00B2243D">
      <w:r w:rsidRPr="00B2243D">
        <w:t>Roma SU trasferisce a Palermo APP il traffico autorizzato a scendere a FL</w:t>
      </w:r>
      <w:r>
        <w:t>08</w:t>
      </w:r>
      <w:r w:rsidRPr="00B2243D">
        <w:t xml:space="preserve">0 istruendolo sulla STAR via </w:t>
      </w:r>
      <w:r>
        <w:t>KOLOR</w:t>
      </w:r>
      <w:r w:rsidR="009403B5">
        <w:t>;</w:t>
      </w:r>
    </w:p>
    <w:p w14:paraId="7D933A9C" w14:textId="290E4ADE" w:rsidR="009403B5" w:rsidRDefault="009403B5" w:rsidP="00B2243D">
      <w:r w:rsidRPr="00B2243D">
        <w:t>Roma SU trasferisce a Palermo APP il traffico autorizzato a scendere a FL</w:t>
      </w:r>
      <w:r>
        <w:t>150</w:t>
      </w:r>
      <w:r w:rsidRPr="00B2243D">
        <w:t xml:space="preserve"> istruendolo sulla STAR via </w:t>
      </w:r>
      <w:r>
        <w:t>PELEN;</w:t>
      </w:r>
    </w:p>
    <w:p w14:paraId="779A0980" w14:textId="7F9E9ADF" w:rsidR="00396CBE" w:rsidRDefault="00396CBE" w:rsidP="00B2243D">
      <w:r>
        <w:t xml:space="preserve">Palermo APP trasferisce a Roma SU </w:t>
      </w:r>
      <w:r w:rsidR="00842FA7">
        <w:t>il traffico autorizzato a salire a FL160 sulle SID via GIANO / LURON / ROSAS / PAL.</w:t>
      </w:r>
    </w:p>
    <w:p w14:paraId="507C11C7" w14:textId="150B3655" w:rsidR="00842FA7" w:rsidRDefault="00842FA7" w:rsidP="00842FA7">
      <w:r>
        <w:t>Palermo APP trasferisce a Roma SU il traffico autorizzato a salire a FL140 sulle SID via KAPIL / TRP.</w:t>
      </w:r>
    </w:p>
    <w:p w14:paraId="2C917601" w14:textId="09EBB883" w:rsidR="00842FA7" w:rsidRPr="00120B66" w:rsidRDefault="00842FA7" w:rsidP="00842FA7">
      <w:pPr>
        <w:pStyle w:val="Titolo3"/>
      </w:pPr>
      <w:bookmarkStart w:id="27" w:name="_Toc209793237"/>
      <w:bookmarkStart w:id="28" w:name="_Toc215839983"/>
      <w:bookmarkStart w:id="29" w:name="_Toc217467683"/>
      <w:r>
        <w:t>A</w:t>
      </w:r>
      <w:r w:rsidRPr="00120B66">
        <w:t>rrivi</w:t>
      </w:r>
      <w:bookmarkEnd w:id="27"/>
      <w:bookmarkEnd w:id="28"/>
      <w:r>
        <w:t xml:space="preserve"> pista 25</w:t>
      </w:r>
      <w:bookmarkEnd w:id="29"/>
      <w:r>
        <w:tab/>
      </w:r>
      <w:r>
        <w:tab/>
      </w:r>
      <w:r>
        <w:tab/>
      </w:r>
      <w:r>
        <w:tab/>
      </w:r>
      <w:r>
        <w:tab/>
      </w:r>
      <w:r>
        <w:tab/>
      </w:r>
      <w:r>
        <w:tab/>
      </w:r>
    </w:p>
    <w:tbl>
      <w:tblPr>
        <w:tblStyle w:val="TabellaIVAO"/>
        <w:tblW w:w="6804" w:type="dxa"/>
        <w:tblLook w:val="04A0" w:firstRow="1" w:lastRow="0" w:firstColumn="1" w:lastColumn="0" w:noHBand="0" w:noVBand="1"/>
      </w:tblPr>
      <w:tblGrid>
        <w:gridCol w:w="1028"/>
        <w:gridCol w:w="957"/>
        <w:gridCol w:w="4819"/>
      </w:tblGrid>
      <w:tr w:rsidR="00842FA7" w:rsidRPr="00120B66" w14:paraId="338EAA6F" w14:textId="77777777" w:rsidTr="00842FA7">
        <w:trPr>
          <w:cnfStyle w:val="100000000000" w:firstRow="1" w:lastRow="0" w:firstColumn="0" w:lastColumn="0" w:oddVBand="0" w:evenVBand="0" w:oddHBand="0" w:evenHBand="0" w:firstRowFirstColumn="0" w:firstRowLastColumn="0" w:lastRowFirstColumn="0" w:lastRowLastColumn="0"/>
        </w:trPr>
        <w:tc>
          <w:tcPr>
            <w:tcW w:w="1028" w:type="dxa"/>
          </w:tcPr>
          <w:p w14:paraId="6368C387" w14:textId="77777777" w:rsidR="00842FA7" w:rsidRPr="00842FA7" w:rsidRDefault="00842FA7" w:rsidP="00842FA7">
            <w:r>
              <w:t>FIX</w:t>
            </w:r>
          </w:p>
        </w:tc>
        <w:tc>
          <w:tcPr>
            <w:tcW w:w="957" w:type="dxa"/>
          </w:tcPr>
          <w:p w14:paraId="4521F09A" w14:textId="08E80DA6" w:rsidR="00842FA7" w:rsidRPr="00842FA7" w:rsidRDefault="00842FA7" w:rsidP="00842FA7">
            <w:r>
              <w:t>LICJ</w:t>
            </w:r>
          </w:p>
        </w:tc>
        <w:tc>
          <w:tcPr>
            <w:tcW w:w="4819" w:type="dxa"/>
          </w:tcPr>
          <w:p w14:paraId="421826A0" w14:textId="77777777" w:rsidR="00842FA7" w:rsidRPr="00842FA7" w:rsidRDefault="00842FA7" w:rsidP="00842FA7">
            <w:r>
              <w:t>NoTE</w:t>
            </w:r>
          </w:p>
        </w:tc>
      </w:tr>
      <w:tr w:rsidR="00842FA7" w:rsidRPr="00120B66" w14:paraId="6A50120C" w14:textId="77777777" w:rsidTr="00842FA7">
        <w:trPr>
          <w:cnfStyle w:val="000000100000" w:firstRow="0" w:lastRow="0" w:firstColumn="0" w:lastColumn="0" w:oddVBand="0" w:evenVBand="0" w:oddHBand="1" w:evenHBand="0" w:firstRowFirstColumn="0" w:firstRowLastColumn="0" w:lastRowFirstColumn="0" w:lastRowLastColumn="0"/>
        </w:trPr>
        <w:tc>
          <w:tcPr>
            <w:tcW w:w="1028" w:type="dxa"/>
          </w:tcPr>
          <w:p w14:paraId="032D23CB" w14:textId="749A8B5A" w:rsidR="00842FA7" w:rsidRPr="00842FA7" w:rsidRDefault="00842FA7" w:rsidP="00842FA7">
            <w:pPr>
              <w:spacing w:after="96"/>
            </w:pPr>
            <w:r>
              <w:t>GIANO</w:t>
            </w:r>
          </w:p>
        </w:tc>
        <w:tc>
          <w:tcPr>
            <w:tcW w:w="957" w:type="dxa"/>
            <w:vAlign w:val="center"/>
          </w:tcPr>
          <w:p w14:paraId="75C2D073" w14:textId="0121FCE5" w:rsidR="00842FA7" w:rsidRPr="00842FA7" w:rsidRDefault="00842FA7" w:rsidP="00842FA7">
            <w:pPr>
              <w:spacing w:after="96"/>
            </w:pPr>
            <w:r>
              <w:t>FL170</w:t>
            </w:r>
          </w:p>
        </w:tc>
        <w:tc>
          <w:tcPr>
            <w:tcW w:w="4819" w:type="dxa"/>
          </w:tcPr>
          <w:p w14:paraId="4DC3C457" w14:textId="47675C63" w:rsidR="00842FA7" w:rsidRDefault="00842FA7" w:rsidP="00842FA7">
            <w:pPr>
              <w:spacing w:after="96"/>
            </w:pPr>
            <w:r>
              <w:t>NIL</w:t>
            </w:r>
          </w:p>
        </w:tc>
      </w:tr>
      <w:tr w:rsidR="00842FA7" w:rsidRPr="00120B66" w14:paraId="1F29BE34" w14:textId="77777777" w:rsidTr="00842FA7">
        <w:trPr>
          <w:cnfStyle w:val="000000010000" w:firstRow="0" w:lastRow="0" w:firstColumn="0" w:lastColumn="0" w:oddVBand="0" w:evenVBand="0" w:oddHBand="0" w:evenHBand="1" w:firstRowFirstColumn="0" w:firstRowLastColumn="0" w:lastRowFirstColumn="0" w:lastRowLastColumn="0"/>
        </w:trPr>
        <w:tc>
          <w:tcPr>
            <w:tcW w:w="1028" w:type="dxa"/>
          </w:tcPr>
          <w:p w14:paraId="1CD14B66" w14:textId="2D8DE160" w:rsidR="00842FA7" w:rsidRPr="00842FA7" w:rsidRDefault="00842FA7" w:rsidP="00842FA7">
            <w:pPr>
              <w:spacing w:before="96" w:after="96"/>
            </w:pPr>
            <w:r>
              <w:t>LURON</w:t>
            </w:r>
          </w:p>
        </w:tc>
        <w:tc>
          <w:tcPr>
            <w:tcW w:w="957" w:type="dxa"/>
            <w:vAlign w:val="center"/>
          </w:tcPr>
          <w:p w14:paraId="24465742" w14:textId="2B2357BF" w:rsidR="00842FA7" w:rsidRPr="00842FA7" w:rsidRDefault="00842FA7" w:rsidP="00842FA7">
            <w:pPr>
              <w:spacing w:before="96" w:after="96"/>
            </w:pPr>
            <w:r>
              <w:t>F</w:t>
            </w:r>
            <w:r w:rsidRPr="00842FA7">
              <w:t>L170</w:t>
            </w:r>
          </w:p>
        </w:tc>
        <w:tc>
          <w:tcPr>
            <w:tcW w:w="4819" w:type="dxa"/>
          </w:tcPr>
          <w:p w14:paraId="398E323A" w14:textId="40370CD5" w:rsidR="00842FA7" w:rsidRDefault="00842FA7" w:rsidP="00842FA7">
            <w:pPr>
              <w:spacing w:before="96" w:after="96"/>
            </w:pPr>
            <w:r>
              <w:t>NIL</w:t>
            </w:r>
          </w:p>
        </w:tc>
      </w:tr>
      <w:tr w:rsidR="00842FA7" w:rsidRPr="00120B66" w14:paraId="78B311AC" w14:textId="77777777" w:rsidTr="00842FA7">
        <w:trPr>
          <w:cnfStyle w:val="000000100000" w:firstRow="0" w:lastRow="0" w:firstColumn="0" w:lastColumn="0" w:oddVBand="0" w:evenVBand="0" w:oddHBand="1" w:evenHBand="0" w:firstRowFirstColumn="0" w:firstRowLastColumn="0" w:lastRowFirstColumn="0" w:lastRowLastColumn="0"/>
        </w:trPr>
        <w:tc>
          <w:tcPr>
            <w:tcW w:w="1028" w:type="dxa"/>
          </w:tcPr>
          <w:p w14:paraId="1F729048" w14:textId="26F4B6A7" w:rsidR="00842FA7" w:rsidRPr="00842FA7" w:rsidRDefault="00842FA7" w:rsidP="00842FA7">
            <w:pPr>
              <w:spacing w:after="96"/>
            </w:pPr>
            <w:r>
              <w:t>ROSAS</w:t>
            </w:r>
          </w:p>
        </w:tc>
        <w:tc>
          <w:tcPr>
            <w:tcW w:w="957" w:type="dxa"/>
          </w:tcPr>
          <w:p w14:paraId="0915E743" w14:textId="7FC950E5" w:rsidR="00842FA7" w:rsidRPr="00842FA7" w:rsidRDefault="00842FA7" w:rsidP="00842FA7">
            <w:pPr>
              <w:spacing w:after="96"/>
            </w:pPr>
            <w:r>
              <w:t>F</w:t>
            </w:r>
            <w:r w:rsidRPr="00842FA7">
              <w:t>L170</w:t>
            </w:r>
          </w:p>
        </w:tc>
        <w:tc>
          <w:tcPr>
            <w:tcW w:w="4819" w:type="dxa"/>
          </w:tcPr>
          <w:p w14:paraId="2855A54C" w14:textId="612BBD66" w:rsidR="00842FA7" w:rsidRDefault="00842FA7" w:rsidP="00842FA7">
            <w:pPr>
              <w:spacing w:after="96"/>
            </w:pPr>
            <w:r>
              <w:t>NIL</w:t>
            </w:r>
          </w:p>
        </w:tc>
      </w:tr>
      <w:tr w:rsidR="00842FA7" w:rsidRPr="00120B66" w14:paraId="7D7745AB" w14:textId="77777777" w:rsidTr="00842FA7">
        <w:trPr>
          <w:cnfStyle w:val="000000010000" w:firstRow="0" w:lastRow="0" w:firstColumn="0" w:lastColumn="0" w:oddVBand="0" w:evenVBand="0" w:oddHBand="0" w:evenHBand="1" w:firstRowFirstColumn="0" w:firstRowLastColumn="0" w:lastRowFirstColumn="0" w:lastRowLastColumn="0"/>
        </w:trPr>
        <w:tc>
          <w:tcPr>
            <w:tcW w:w="1028" w:type="dxa"/>
          </w:tcPr>
          <w:p w14:paraId="08B9F51D" w14:textId="54CB0757" w:rsidR="00842FA7" w:rsidRPr="00842FA7" w:rsidRDefault="00842FA7" w:rsidP="00842FA7">
            <w:pPr>
              <w:spacing w:before="96" w:after="96"/>
            </w:pPr>
            <w:r>
              <w:t>PAL</w:t>
            </w:r>
          </w:p>
        </w:tc>
        <w:tc>
          <w:tcPr>
            <w:tcW w:w="957" w:type="dxa"/>
          </w:tcPr>
          <w:p w14:paraId="60FD164D" w14:textId="789514B7" w:rsidR="00842FA7" w:rsidRPr="00842FA7" w:rsidRDefault="00842FA7" w:rsidP="00842FA7">
            <w:pPr>
              <w:spacing w:before="96" w:after="96"/>
            </w:pPr>
            <w:r>
              <w:t>F</w:t>
            </w:r>
            <w:r w:rsidRPr="00842FA7">
              <w:t>L170</w:t>
            </w:r>
          </w:p>
        </w:tc>
        <w:tc>
          <w:tcPr>
            <w:tcW w:w="4819" w:type="dxa"/>
          </w:tcPr>
          <w:p w14:paraId="684D6DB9" w14:textId="0E3B4DA3" w:rsidR="00842FA7" w:rsidRDefault="00842FA7" w:rsidP="00842FA7">
            <w:pPr>
              <w:spacing w:before="96" w:after="96"/>
            </w:pPr>
            <w:r>
              <w:t>NIL</w:t>
            </w:r>
          </w:p>
        </w:tc>
      </w:tr>
      <w:tr w:rsidR="00842FA7" w:rsidRPr="00BC1950" w14:paraId="03B7D0B2" w14:textId="77777777" w:rsidTr="00842FA7">
        <w:trPr>
          <w:cnfStyle w:val="000000100000" w:firstRow="0" w:lastRow="0" w:firstColumn="0" w:lastColumn="0" w:oddVBand="0" w:evenVBand="0" w:oddHBand="1" w:evenHBand="0" w:firstRowFirstColumn="0" w:firstRowLastColumn="0" w:lastRowFirstColumn="0" w:lastRowLastColumn="0"/>
        </w:trPr>
        <w:tc>
          <w:tcPr>
            <w:tcW w:w="1028" w:type="dxa"/>
          </w:tcPr>
          <w:p w14:paraId="63B8ADCD" w14:textId="193B1203" w:rsidR="00842FA7" w:rsidRPr="00842FA7" w:rsidRDefault="00842FA7" w:rsidP="00842FA7">
            <w:pPr>
              <w:spacing w:after="96"/>
            </w:pPr>
            <w:r>
              <w:t>TRP</w:t>
            </w:r>
          </w:p>
        </w:tc>
        <w:tc>
          <w:tcPr>
            <w:tcW w:w="957" w:type="dxa"/>
          </w:tcPr>
          <w:p w14:paraId="3EF074E7" w14:textId="1916E896" w:rsidR="00842FA7" w:rsidRPr="00842FA7" w:rsidRDefault="00842FA7" w:rsidP="00842FA7">
            <w:pPr>
              <w:spacing w:after="96"/>
            </w:pPr>
            <w:r>
              <w:t>F</w:t>
            </w:r>
            <w:r w:rsidRPr="00842FA7">
              <w:t>L1</w:t>
            </w:r>
            <w:r>
              <w:t>80</w:t>
            </w:r>
          </w:p>
        </w:tc>
        <w:tc>
          <w:tcPr>
            <w:tcW w:w="4819" w:type="dxa"/>
          </w:tcPr>
          <w:p w14:paraId="29C19D2F" w14:textId="7BDF34F2" w:rsidR="00842FA7" w:rsidRPr="002C26E8" w:rsidRDefault="00842FA7" w:rsidP="00842FA7">
            <w:pPr>
              <w:spacing w:after="96"/>
              <w:rPr>
                <w:lang w:val="en-US"/>
              </w:rPr>
            </w:pPr>
            <w:r w:rsidRPr="002C26E8">
              <w:rPr>
                <w:lang w:val="en-US"/>
              </w:rPr>
              <w:t>NOT Available with R503 Active</w:t>
            </w:r>
          </w:p>
        </w:tc>
      </w:tr>
      <w:tr w:rsidR="00842FA7" w:rsidRPr="00BC1950" w14:paraId="51F8DBD2" w14:textId="77777777" w:rsidTr="00842FA7">
        <w:trPr>
          <w:cnfStyle w:val="000000010000" w:firstRow="0" w:lastRow="0" w:firstColumn="0" w:lastColumn="0" w:oddVBand="0" w:evenVBand="0" w:oddHBand="0" w:evenHBand="1" w:firstRowFirstColumn="0" w:firstRowLastColumn="0" w:lastRowFirstColumn="0" w:lastRowLastColumn="0"/>
        </w:trPr>
        <w:tc>
          <w:tcPr>
            <w:tcW w:w="1028" w:type="dxa"/>
          </w:tcPr>
          <w:p w14:paraId="292E9F3C" w14:textId="1230CA65" w:rsidR="00842FA7" w:rsidRDefault="00842FA7" w:rsidP="00842FA7">
            <w:pPr>
              <w:spacing w:before="96" w:after="96"/>
            </w:pPr>
            <w:r>
              <w:lastRenderedPageBreak/>
              <w:t>KAPIL</w:t>
            </w:r>
          </w:p>
        </w:tc>
        <w:tc>
          <w:tcPr>
            <w:tcW w:w="957" w:type="dxa"/>
          </w:tcPr>
          <w:p w14:paraId="7C9F9949" w14:textId="03C94756" w:rsidR="00842FA7" w:rsidRDefault="00842FA7" w:rsidP="00842FA7">
            <w:pPr>
              <w:spacing w:before="96" w:after="96"/>
            </w:pPr>
            <w:r>
              <w:t>F</w:t>
            </w:r>
            <w:r w:rsidRPr="00842FA7">
              <w:t>L170</w:t>
            </w:r>
          </w:p>
        </w:tc>
        <w:tc>
          <w:tcPr>
            <w:tcW w:w="4819" w:type="dxa"/>
          </w:tcPr>
          <w:p w14:paraId="11C87338" w14:textId="72F0A4F1" w:rsidR="00842FA7" w:rsidRPr="002C26E8" w:rsidRDefault="00842FA7" w:rsidP="00842FA7">
            <w:pPr>
              <w:spacing w:before="96" w:after="96"/>
              <w:rPr>
                <w:lang w:val="en-US"/>
              </w:rPr>
            </w:pPr>
            <w:r w:rsidRPr="002C26E8">
              <w:rPr>
                <w:lang w:val="en-US"/>
              </w:rPr>
              <w:t>ATC Discr. / NOT Available with R503 Active</w:t>
            </w:r>
          </w:p>
        </w:tc>
      </w:tr>
      <w:tr w:rsidR="00842FA7" w:rsidRPr="00120B66" w14:paraId="7239D44F" w14:textId="77777777" w:rsidTr="00842FA7">
        <w:trPr>
          <w:cnfStyle w:val="000000100000" w:firstRow="0" w:lastRow="0" w:firstColumn="0" w:lastColumn="0" w:oddVBand="0" w:evenVBand="0" w:oddHBand="1" w:evenHBand="0" w:firstRowFirstColumn="0" w:firstRowLastColumn="0" w:lastRowFirstColumn="0" w:lastRowLastColumn="0"/>
        </w:trPr>
        <w:tc>
          <w:tcPr>
            <w:tcW w:w="1028" w:type="dxa"/>
          </w:tcPr>
          <w:p w14:paraId="00327D98" w14:textId="6B411394" w:rsidR="00842FA7" w:rsidRDefault="00842FA7" w:rsidP="00842FA7">
            <w:pPr>
              <w:spacing w:before="96" w:after="96"/>
            </w:pPr>
            <w:r>
              <w:t>KOLOR</w:t>
            </w:r>
          </w:p>
        </w:tc>
        <w:tc>
          <w:tcPr>
            <w:tcW w:w="957" w:type="dxa"/>
          </w:tcPr>
          <w:p w14:paraId="2C08D131" w14:textId="41161F63" w:rsidR="00842FA7" w:rsidRDefault="00842FA7" w:rsidP="00842FA7">
            <w:pPr>
              <w:spacing w:before="96" w:after="96"/>
            </w:pPr>
            <w:r>
              <w:t>FL080</w:t>
            </w:r>
          </w:p>
        </w:tc>
        <w:tc>
          <w:tcPr>
            <w:tcW w:w="4819" w:type="dxa"/>
          </w:tcPr>
          <w:p w14:paraId="694E0C46" w14:textId="6924B918" w:rsidR="00842FA7" w:rsidRDefault="00842FA7" w:rsidP="00842FA7">
            <w:pPr>
              <w:spacing w:before="96" w:after="96"/>
            </w:pPr>
            <w:r>
              <w:t>ATC Discr.</w:t>
            </w:r>
          </w:p>
        </w:tc>
      </w:tr>
      <w:tr w:rsidR="00842FA7" w:rsidRPr="00120B66" w14:paraId="51E15462" w14:textId="77777777" w:rsidTr="00842FA7">
        <w:trPr>
          <w:cnfStyle w:val="000000010000" w:firstRow="0" w:lastRow="0" w:firstColumn="0" w:lastColumn="0" w:oddVBand="0" w:evenVBand="0" w:oddHBand="0" w:evenHBand="1" w:firstRowFirstColumn="0" w:firstRowLastColumn="0" w:lastRowFirstColumn="0" w:lastRowLastColumn="0"/>
        </w:trPr>
        <w:tc>
          <w:tcPr>
            <w:tcW w:w="1028" w:type="dxa"/>
          </w:tcPr>
          <w:p w14:paraId="770F35BC" w14:textId="29D9B56C" w:rsidR="00842FA7" w:rsidRDefault="00842FA7" w:rsidP="00842FA7">
            <w:pPr>
              <w:spacing w:before="96" w:after="96"/>
            </w:pPr>
            <w:r>
              <w:t>PELEN</w:t>
            </w:r>
          </w:p>
        </w:tc>
        <w:tc>
          <w:tcPr>
            <w:tcW w:w="957" w:type="dxa"/>
          </w:tcPr>
          <w:p w14:paraId="1D8D5FCA" w14:textId="6117E4E5" w:rsidR="00842FA7" w:rsidRDefault="00842FA7" w:rsidP="00842FA7">
            <w:pPr>
              <w:spacing w:before="96" w:after="96"/>
            </w:pPr>
            <w:r>
              <w:t>FL150</w:t>
            </w:r>
          </w:p>
        </w:tc>
        <w:tc>
          <w:tcPr>
            <w:tcW w:w="4819" w:type="dxa"/>
          </w:tcPr>
          <w:p w14:paraId="53A090D6" w14:textId="61DA9667" w:rsidR="00842FA7" w:rsidRDefault="00842FA7" w:rsidP="00842FA7">
            <w:pPr>
              <w:spacing w:before="96" w:after="96"/>
            </w:pPr>
            <w:r>
              <w:t>ATC Discr.</w:t>
            </w:r>
          </w:p>
        </w:tc>
      </w:tr>
    </w:tbl>
    <w:p w14:paraId="3DCDEE1E" w14:textId="77777777" w:rsidR="00842FA7" w:rsidRPr="00120B66" w:rsidRDefault="00842FA7" w:rsidP="00842FA7"/>
    <w:p w14:paraId="2034CA3E" w14:textId="4FB6E055" w:rsidR="00842FA7" w:rsidRPr="00120B66" w:rsidRDefault="00842FA7" w:rsidP="00842FA7">
      <w:pPr>
        <w:pStyle w:val="Titolo3"/>
      </w:pPr>
      <w:bookmarkStart w:id="30" w:name="_Toc215839984"/>
      <w:bookmarkStart w:id="31" w:name="_Toc217467684"/>
      <w:r>
        <w:t>Partenze</w:t>
      </w:r>
      <w:bookmarkEnd w:id="30"/>
      <w:r w:rsidR="009403B5">
        <w:t xml:space="preserve"> pista 25</w:t>
      </w:r>
      <w:bookmarkEnd w:id="31"/>
      <w:r>
        <w:tab/>
      </w:r>
      <w:r>
        <w:tab/>
      </w:r>
      <w:r>
        <w:tab/>
      </w:r>
      <w:r>
        <w:tab/>
      </w:r>
      <w:r>
        <w:tab/>
      </w:r>
      <w:r>
        <w:tab/>
      </w:r>
      <w:r>
        <w:tab/>
      </w:r>
    </w:p>
    <w:tbl>
      <w:tblPr>
        <w:tblStyle w:val="TabellaIVAO"/>
        <w:tblW w:w="3544" w:type="dxa"/>
        <w:tblLook w:val="04A0" w:firstRow="1" w:lastRow="0" w:firstColumn="1" w:lastColumn="0" w:noHBand="0" w:noVBand="1"/>
      </w:tblPr>
      <w:tblGrid>
        <w:gridCol w:w="1090"/>
        <w:gridCol w:w="1037"/>
        <w:gridCol w:w="1417"/>
      </w:tblGrid>
      <w:tr w:rsidR="00842FA7" w:rsidRPr="00120B66" w14:paraId="0B0CA7DD" w14:textId="77777777" w:rsidTr="00DB6C85">
        <w:trPr>
          <w:cnfStyle w:val="100000000000" w:firstRow="1" w:lastRow="0" w:firstColumn="0" w:lastColumn="0" w:oddVBand="0" w:evenVBand="0" w:oddHBand="0" w:evenHBand="0" w:firstRowFirstColumn="0" w:firstRowLastColumn="0" w:lastRowFirstColumn="0" w:lastRowLastColumn="0"/>
        </w:trPr>
        <w:tc>
          <w:tcPr>
            <w:tcW w:w="1090" w:type="dxa"/>
          </w:tcPr>
          <w:p w14:paraId="243F8218" w14:textId="77777777" w:rsidR="00842FA7" w:rsidRPr="00842FA7" w:rsidRDefault="00842FA7" w:rsidP="00842FA7">
            <w:r>
              <w:t>FIX</w:t>
            </w:r>
          </w:p>
        </w:tc>
        <w:tc>
          <w:tcPr>
            <w:tcW w:w="1037" w:type="dxa"/>
          </w:tcPr>
          <w:p w14:paraId="336E96D4" w14:textId="4BC0971C" w:rsidR="00842FA7" w:rsidRPr="00842FA7" w:rsidRDefault="00C34433" w:rsidP="00842FA7">
            <w:r>
              <w:t>licj</w:t>
            </w:r>
          </w:p>
        </w:tc>
        <w:tc>
          <w:tcPr>
            <w:tcW w:w="1417" w:type="dxa"/>
          </w:tcPr>
          <w:p w14:paraId="349D2120" w14:textId="77777777" w:rsidR="00842FA7" w:rsidRPr="00842FA7" w:rsidRDefault="00842FA7" w:rsidP="00842FA7">
            <w:r>
              <w:t>NOTE</w:t>
            </w:r>
          </w:p>
        </w:tc>
      </w:tr>
      <w:tr w:rsidR="00842FA7" w:rsidRPr="00120B66" w14:paraId="4AA2454A" w14:textId="77777777" w:rsidTr="00DB6C85">
        <w:trPr>
          <w:cnfStyle w:val="000000100000" w:firstRow="0" w:lastRow="0" w:firstColumn="0" w:lastColumn="0" w:oddVBand="0" w:evenVBand="0" w:oddHBand="1" w:evenHBand="0" w:firstRowFirstColumn="0" w:firstRowLastColumn="0" w:lastRowFirstColumn="0" w:lastRowLastColumn="0"/>
        </w:trPr>
        <w:tc>
          <w:tcPr>
            <w:tcW w:w="1090" w:type="dxa"/>
          </w:tcPr>
          <w:p w14:paraId="7F907796" w14:textId="566FC4AB" w:rsidR="00842FA7" w:rsidRPr="00842FA7" w:rsidRDefault="00C34433" w:rsidP="00842FA7">
            <w:pPr>
              <w:spacing w:after="96"/>
            </w:pPr>
            <w:r>
              <w:t>GIANO</w:t>
            </w:r>
          </w:p>
        </w:tc>
        <w:tc>
          <w:tcPr>
            <w:tcW w:w="1037" w:type="dxa"/>
            <w:vAlign w:val="center"/>
          </w:tcPr>
          <w:p w14:paraId="6448BF6F" w14:textId="6DBA82BB" w:rsidR="00C34433" w:rsidRPr="00842FA7" w:rsidRDefault="00C34433" w:rsidP="00842FA7">
            <w:pPr>
              <w:spacing w:after="96"/>
            </w:pPr>
            <w:r>
              <w:t>FL 160</w:t>
            </w:r>
          </w:p>
        </w:tc>
        <w:tc>
          <w:tcPr>
            <w:tcW w:w="1417" w:type="dxa"/>
          </w:tcPr>
          <w:p w14:paraId="55E4EE99" w14:textId="77777777" w:rsidR="00842FA7" w:rsidRDefault="00842FA7" w:rsidP="00842FA7">
            <w:pPr>
              <w:spacing w:after="96"/>
            </w:pPr>
          </w:p>
        </w:tc>
      </w:tr>
      <w:tr w:rsidR="00842FA7" w:rsidRPr="00120B66" w14:paraId="10F73D9E" w14:textId="77777777" w:rsidTr="00DB6C85">
        <w:trPr>
          <w:cnfStyle w:val="000000010000" w:firstRow="0" w:lastRow="0" w:firstColumn="0" w:lastColumn="0" w:oddVBand="0" w:evenVBand="0" w:oddHBand="0" w:evenHBand="1" w:firstRowFirstColumn="0" w:firstRowLastColumn="0" w:lastRowFirstColumn="0" w:lastRowLastColumn="0"/>
        </w:trPr>
        <w:tc>
          <w:tcPr>
            <w:tcW w:w="1090" w:type="dxa"/>
          </w:tcPr>
          <w:p w14:paraId="4E48FC54" w14:textId="1722E872" w:rsidR="00842FA7" w:rsidRPr="00842FA7" w:rsidRDefault="00C34433" w:rsidP="00842FA7">
            <w:pPr>
              <w:spacing w:before="96" w:after="96"/>
            </w:pPr>
            <w:r>
              <w:t>LURON</w:t>
            </w:r>
          </w:p>
        </w:tc>
        <w:tc>
          <w:tcPr>
            <w:tcW w:w="1037" w:type="dxa"/>
            <w:vAlign w:val="center"/>
          </w:tcPr>
          <w:p w14:paraId="6104F130" w14:textId="79DD7E45" w:rsidR="00842FA7" w:rsidRPr="00842FA7" w:rsidRDefault="00C34433" w:rsidP="00842FA7">
            <w:pPr>
              <w:spacing w:before="96" w:after="96"/>
            </w:pPr>
            <w:r>
              <w:t>FL 160</w:t>
            </w:r>
          </w:p>
        </w:tc>
        <w:tc>
          <w:tcPr>
            <w:tcW w:w="1417" w:type="dxa"/>
          </w:tcPr>
          <w:p w14:paraId="15A5B401" w14:textId="77777777" w:rsidR="00842FA7" w:rsidRDefault="00842FA7" w:rsidP="00842FA7">
            <w:pPr>
              <w:spacing w:before="96" w:after="96"/>
            </w:pPr>
          </w:p>
        </w:tc>
      </w:tr>
      <w:tr w:rsidR="00842FA7" w:rsidRPr="00120B66" w14:paraId="2E9285DC" w14:textId="77777777" w:rsidTr="00DB6C85">
        <w:trPr>
          <w:cnfStyle w:val="000000100000" w:firstRow="0" w:lastRow="0" w:firstColumn="0" w:lastColumn="0" w:oddVBand="0" w:evenVBand="0" w:oddHBand="1" w:evenHBand="0" w:firstRowFirstColumn="0" w:firstRowLastColumn="0" w:lastRowFirstColumn="0" w:lastRowLastColumn="0"/>
        </w:trPr>
        <w:tc>
          <w:tcPr>
            <w:tcW w:w="1090" w:type="dxa"/>
          </w:tcPr>
          <w:p w14:paraId="7803932A" w14:textId="392AC5AD" w:rsidR="00842FA7" w:rsidRPr="00842FA7" w:rsidRDefault="00C34433" w:rsidP="00842FA7">
            <w:pPr>
              <w:spacing w:after="96"/>
            </w:pPr>
            <w:r>
              <w:t>ROSAS</w:t>
            </w:r>
          </w:p>
        </w:tc>
        <w:tc>
          <w:tcPr>
            <w:tcW w:w="1037" w:type="dxa"/>
          </w:tcPr>
          <w:p w14:paraId="3C319803" w14:textId="20281168" w:rsidR="00842FA7" w:rsidRPr="00842FA7" w:rsidRDefault="00C34433" w:rsidP="00842FA7">
            <w:pPr>
              <w:spacing w:after="96"/>
            </w:pPr>
            <w:r>
              <w:t>FL 160</w:t>
            </w:r>
          </w:p>
        </w:tc>
        <w:tc>
          <w:tcPr>
            <w:tcW w:w="1417" w:type="dxa"/>
          </w:tcPr>
          <w:p w14:paraId="55A17857" w14:textId="77777777" w:rsidR="00842FA7" w:rsidRDefault="00842FA7" w:rsidP="00842FA7">
            <w:pPr>
              <w:spacing w:after="96"/>
            </w:pPr>
          </w:p>
        </w:tc>
      </w:tr>
      <w:tr w:rsidR="00842FA7" w:rsidRPr="00120B66" w14:paraId="062AE510" w14:textId="77777777" w:rsidTr="00DB6C85">
        <w:trPr>
          <w:cnfStyle w:val="000000010000" w:firstRow="0" w:lastRow="0" w:firstColumn="0" w:lastColumn="0" w:oddVBand="0" w:evenVBand="0" w:oddHBand="0" w:evenHBand="1" w:firstRowFirstColumn="0" w:firstRowLastColumn="0" w:lastRowFirstColumn="0" w:lastRowLastColumn="0"/>
        </w:trPr>
        <w:tc>
          <w:tcPr>
            <w:tcW w:w="1090" w:type="dxa"/>
          </w:tcPr>
          <w:p w14:paraId="4626241C" w14:textId="246FAC72" w:rsidR="00842FA7" w:rsidRPr="00842FA7" w:rsidRDefault="00F46827" w:rsidP="00842FA7">
            <w:pPr>
              <w:spacing w:before="96" w:after="96"/>
            </w:pPr>
            <w:r>
              <w:t>PAL</w:t>
            </w:r>
          </w:p>
        </w:tc>
        <w:tc>
          <w:tcPr>
            <w:tcW w:w="1037" w:type="dxa"/>
          </w:tcPr>
          <w:p w14:paraId="4044222F" w14:textId="62F6DC8F" w:rsidR="00842FA7" w:rsidRPr="00842FA7" w:rsidRDefault="00F46827" w:rsidP="00842FA7">
            <w:pPr>
              <w:spacing w:before="96" w:after="96"/>
            </w:pPr>
            <w:r>
              <w:t>FL 160</w:t>
            </w:r>
          </w:p>
        </w:tc>
        <w:tc>
          <w:tcPr>
            <w:tcW w:w="1417" w:type="dxa"/>
          </w:tcPr>
          <w:p w14:paraId="10E04104" w14:textId="77777777" w:rsidR="00842FA7" w:rsidRDefault="00842FA7" w:rsidP="00842FA7">
            <w:pPr>
              <w:spacing w:before="96" w:after="96"/>
            </w:pPr>
          </w:p>
        </w:tc>
      </w:tr>
      <w:tr w:rsidR="00F46827" w:rsidRPr="00120B66" w14:paraId="43655D05" w14:textId="77777777" w:rsidTr="00DB6C85">
        <w:trPr>
          <w:cnfStyle w:val="000000100000" w:firstRow="0" w:lastRow="0" w:firstColumn="0" w:lastColumn="0" w:oddVBand="0" w:evenVBand="0" w:oddHBand="1" w:evenHBand="0" w:firstRowFirstColumn="0" w:firstRowLastColumn="0" w:lastRowFirstColumn="0" w:lastRowLastColumn="0"/>
        </w:trPr>
        <w:tc>
          <w:tcPr>
            <w:tcW w:w="1090" w:type="dxa"/>
          </w:tcPr>
          <w:p w14:paraId="36A2498A" w14:textId="1126A206" w:rsidR="00F46827" w:rsidRPr="00F46827" w:rsidRDefault="00F46827" w:rsidP="00F46827">
            <w:pPr>
              <w:spacing w:after="96"/>
            </w:pPr>
            <w:r>
              <w:t>K</w:t>
            </w:r>
            <w:r w:rsidRPr="00F46827">
              <w:t>APIL</w:t>
            </w:r>
          </w:p>
        </w:tc>
        <w:tc>
          <w:tcPr>
            <w:tcW w:w="1037" w:type="dxa"/>
          </w:tcPr>
          <w:p w14:paraId="0AEC0BDA" w14:textId="12227083" w:rsidR="00F46827" w:rsidRPr="00F46827" w:rsidRDefault="00F46827" w:rsidP="00F46827">
            <w:pPr>
              <w:spacing w:after="96"/>
            </w:pPr>
            <w:r>
              <w:t>F</w:t>
            </w:r>
            <w:r w:rsidRPr="00F46827">
              <w:t>L 140</w:t>
            </w:r>
          </w:p>
        </w:tc>
        <w:tc>
          <w:tcPr>
            <w:tcW w:w="1417" w:type="dxa"/>
          </w:tcPr>
          <w:p w14:paraId="1C8F6012" w14:textId="77777777" w:rsidR="00F46827" w:rsidRDefault="00F46827" w:rsidP="00F46827">
            <w:pPr>
              <w:spacing w:after="96"/>
            </w:pPr>
          </w:p>
        </w:tc>
      </w:tr>
      <w:tr w:rsidR="00F46827" w:rsidRPr="00120B66" w14:paraId="7A905A3E" w14:textId="77777777" w:rsidTr="00DB6C85">
        <w:trPr>
          <w:cnfStyle w:val="000000010000" w:firstRow="0" w:lastRow="0" w:firstColumn="0" w:lastColumn="0" w:oddVBand="0" w:evenVBand="0" w:oddHBand="0" w:evenHBand="1" w:firstRowFirstColumn="0" w:firstRowLastColumn="0" w:lastRowFirstColumn="0" w:lastRowLastColumn="0"/>
        </w:trPr>
        <w:tc>
          <w:tcPr>
            <w:tcW w:w="1090" w:type="dxa"/>
          </w:tcPr>
          <w:p w14:paraId="22AE516D" w14:textId="4E430B22" w:rsidR="00F46827" w:rsidRPr="00F46827" w:rsidRDefault="00F46827" w:rsidP="00F46827">
            <w:pPr>
              <w:spacing w:before="96" w:after="96"/>
            </w:pPr>
            <w:r>
              <w:t>T</w:t>
            </w:r>
            <w:r w:rsidRPr="00F46827">
              <w:t>RP</w:t>
            </w:r>
          </w:p>
        </w:tc>
        <w:tc>
          <w:tcPr>
            <w:tcW w:w="1037" w:type="dxa"/>
          </w:tcPr>
          <w:p w14:paraId="14767673" w14:textId="7D0F045E" w:rsidR="00F46827" w:rsidRPr="00F46827" w:rsidRDefault="00F46827" w:rsidP="00F46827">
            <w:pPr>
              <w:spacing w:before="96" w:after="96"/>
            </w:pPr>
            <w:r>
              <w:t>F</w:t>
            </w:r>
            <w:r w:rsidRPr="00F46827">
              <w:t>L 140</w:t>
            </w:r>
          </w:p>
        </w:tc>
        <w:tc>
          <w:tcPr>
            <w:tcW w:w="1417" w:type="dxa"/>
          </w:tcPr>
          <w:p w14:paraId="1FAAE7EE" w14:textId="2ECF96A0" w:rsidR="00F46827" w:rsidRPr="00842FA7" w:rsidRDefault="00F46827" w:rsidP="00F46827">
            <w:pPr>
              <w:spacing w:before="96" w:after="96"/>
            </w:pPr>
          </w:p>
        </w:tc>
      </w:tr>
    </w:tbl>
    <w:p w14:paraId="10CBE662" w14:textId="7A0E5C2D" w:rsidR="009403B5" w:rsidRPr="00351749" w:rsidRDefault="009403B5" w:rsidP="009403B5">
      <w:pPr>
        <w:pStyle w:val="Titolo2"/>
      </w:pPr>
      <w:bookmarkStart w:id="32" w:name="_Toc217467685"/>
      <w:r w:rsidRPr="00351749">
        <w:t xml:space="preserve">vLoA </w:t>
      </w:r>
      <w:r>
        <w:t>Palermo</w:t>
      </w:r>
      <w:r w:rsidRPr="00351749">
        <w:t xml:space="preserve"> APP - Roma ACC</w:t>
      </w:r>
      <w:r>
        <w:t xml:space="preserve"> (pista 07)</w:t>
      </w:r>
      <w:bookmarkEnd w:id="32"/>
    </w:p>
    <w:p w14:paraId="7F88684C" w14:textId="77777777" w:rsidR="009403B5" w:rsidRDefault="009403B5" w:rsidP="009403B5">
      <w:r w:rsidRPr="00351749">
        <w:t xml:space="preserve">Roma </w:t>
      </w:r>
      <w:r>
        <w:t>SU</w:t>
      </w:r>
      <w:r w:rsidRPr="00351749">
        <w:t xml:space="preserve"> trasferisce a </w:t>
      </w:r>
      <w:r>
        <w:t>Palermo</w:t>
      </w:r>
      <w:r w:rsidRPr="00351749">
        <w:t xml:space="preserve"> APP</w:t>
      </w:r>
      <w:r>
        <w:t xml:space="preserve"> </w:t>
      </w:r>
      <w:r w:rsidRPr="00351749">
        <w:t>il traffico autorizzato a scendere a FL1</w:t>
      </w:r>
      <w:r>
        <w:t>7</w:t>
      </w:r>
      <w:r w:rsidRPr="00351749">
        <w:t xml:space="preserve">0 istruendolo sulla STAR via </w:t>
      </w:r>
      <w:r>
        <w:t>GIANO / LURON / ROSAS / PAL / KAPIL</w:t>
      </w:r>
      <w:r w:rsidRPr="00351749">
        <w:t>;</w:t>
      </w:r>
    </w:p>
    <w:p w14:paraId="2F16219F" w14:textId="77777777" w:rsidR="009403B5" w:rsidRDefault="009403B5" w:rsidP="009403B5">
      <w:r w:rsidRPr="00B2243D">
        <w:t>Roma SU trasferisce a Palermo APP il traffico autorizzato a scendere a FL1</w:t>
      </w:r>
      <w:r>
        <w:t>8</w:t>
      </w:r>
      <w:r w:rsidRPr="00B2243D">
        <w:t xml:space="preserve">0 istruendolo sulla STAR via </w:t>
      </w:r>
      <w:r>
        <w:t>TRP</w:t>
      </w:r>
      <w:r w:rsidRPr="00B2243D">
        <w:t>;</w:t>
      </w:r>
    </w:p>
    <w:p w14:paraId="7F14ADE5" w14:textId="77777777" w:rsidR="009403B5" w:rsidRDefault="009403B5" w:rsidP="009403B5">
      <w:r w:rsidRPr="00B2243D">
        <w:t>Roma SU trasferisce a Palermo APP il traffico autorizzato a scendere a FL</w:t>
      </w:r>
      <w:r>
        <w:t>08</w:t>
      </w:r>
      <w:r w:rsidRPr="00B2243D">
        <w:t xml:space="preserve">0 istruendolo sulla STAR via </w:t>
      </w:r>
      <w:r>
        <w:t>KOLOR;</w:t>
      </w:r>
    </w:p>
    <w:p w14:paraId="576021ED" w14:textId="77777777" w:rsidR="009403B5" w:rsidRDefault="009403B5" w:rsidP="009403B5">
      <w:r w:rsidRPr="00B2243D">
        <w:t>Roma SU trasferisce a Palermo APP il traffico autorizzato a scendere a FL</w:t>
      </w:r>
      <w:r>
        <w:t>150</w:t>
      </w:r>
      <w:r w:rsidRPr="00B2243D">
        <w:t xml:space="preserve"> istruendolo sulla STAR via </w:t>
      </w:r>
      <w:r>
        <w:t>PELEN;</w:t>
      </w:r>
    </w:p>
    <w:p w14:paraId="1E026521" w14:textId="77777777" w:rsidR="009403B5" w:rsidRDefault="009403B5" w:rsidP="009403B5">
      <w:r>
        <w:t>Palermo APP trasferisce a Roma SU il traffico autorizzato a salire a FL160 sulle SID via GIANO / LURON / ROSAS / PAL.</w:t>
      </w:r>
    </w:p>
    <w:p w14:paraId="5CEE6945" w14:textId="77777777" w:rsidR="009403B5" w:rsidRDefault="009403B5" w:rsidP="009403B5">
      <w:r>
        <w:t>Palermo APP trasferisce a Roma SU il traffico autorizzato a salire a FL140 sulle SID via KAPIL / TRP.</w:t>
      </w:r>
    </w:p>
    <w:p w14:paraId="39E1F0D8" w14:textId="413A17D5" w:rsidR="009403B5" w:rsidRPr="00120B66" w:rsidRDefault="009403B5" w:rsidP="009403B5">
      <w:pPr>
        <w:pStyle w:val="Titolo3"/>
      </w:pPr>
      <w:bookmarkStart w:id="33" w:name="_Toc217467686"/>
      <w:r>
        <w:lastRenderedPageBreak/>
        <w:t>A</w:t>
      </w:r>
      <w:r w:rsidRPr="00120B66">
        <w:t>rrivi</w:t>
      </w:r>
      <w:r>
        <w:t xml:space="preserve"> pista 07</w:t>
      </w:r>
      <w:bookmarkEnd w:id="33"/>
      <w:r>
        <w:tab/>
      </w:r>
      <w:r>
        <w:tab/>
      </w:r>
      <w:r>
        <w:tab/>
      </w:r>
      <w:r>
        <w:tab/>
      </w:r>
      <w:r>
        <w:tab/>
      </w:r>
      <w:r>
        <w:tab/>
      </w:r>
      <w:r>
        <w:tab/>
      </w:r>
    </w:p>
    <w:tbl>
      <w:tblPr>
        <w:tblStyle w:val="TabellaIVAO"/>
        <w:tblW w:w="6804" w:type="dxa"/>
        <w:tblLook w:val="04A0" w:firstRow="1" w:lastRow="0" w:firstColumn="1" w:lastColumn="0" w:noHBand="0" w:noVBand="1"/>
      </w:tblPr>
      <w:tblGrid>
        <w:gridCol w:w="1028"/>
        <w:gridCol w:w="957"/>
        <w:gridCol w:w="4819"/>
      </w:tblGrid>
      <w:tr w:rsidR="009403B5" w:rsidRPr="00120B66" w14:paraId="46161232" w14:textId="77777777" w:rsidTr="00DB6C85">
        <w:trPr>
          <w:cnfStyle w:val="100000000000" w:firstRow="1" w:lastRow="0" w:firstColumn="0" w:lastColumn="0" w:oddVBand="0" w:evenVBand="0" w:oddHBand="0" w:evenHBand="0" w:firstRowFirstColumn="0" w:firstRowLastColumn="0" w:lastRowFirstColumn="0" w:lastRowLastColumn="0"/>
        </w:trPr>
        <w:tc>
          <w:tcPr>
            <w:tcW w:w="1028" w:type="dxa"/>
          </w:tcPr>
          <w:p w14:paraId="2BE16443" w14:textId="77777777" w:rsidR="009403B5" w:rsidRPr="009403B5" w:rsidRDefault="009403B5" w:rsidP="009403B5">
            <w:r>
              <w:t>FIX</w:t>
            </w:r>
          </w:p>
        </w:tc>
        <w:tc>
          <w:tcPr>
            <w:tcW w:w="957" w:type="dxa"/>
          </w:tcPr>
          <w:p w14:paraId="00D0375C" w14:textId="77777777" w:rsidR="009403B5" w:rsidRPr="009403B5" w:rsidRDefault="009403B5" w:rsidP="009403B5">
            <w:r>
              <w:t>L</w:t>
            </w:r>
            <w:r w:rsidRPr="009403B5">
              <w:t>ICJ</w:t>
            </w:r>
          </w:p>
        </w:tc>
        <w:tc>
          <w:tcPr>
            <w:tcW w:w="4819" w:type="dxa"/>
          </w:tcPr>
          <w:p w14:paraId="4EE86FCE" w14:textId="77777777" w:rsidR="009403B5" w:rsidRPr="009403B5" w:rsidRDefault="009403B5" w:rsidP="009403B5">
            <w:r>
              <w:t>NoTE</w:t>
            </w:r>
          </w:p>
        </w:tc>
      </w:tr>
      <w:tr w:rsidR="009403B5" w:rsidRPr="00120B66" w14:paraId="746B920F" w14:textId="77777777" w:rsidTr="00DB6C85">
        <w:trPr>
          <w:cnfStyle w:val="000000100000" w:firstRow="0" w:lastRow="0" w:firstColumn="0" w:lastColumn="0" w:oddVBand="0" w:evenVBand="0" w:oddHBand="1" w:evenHBand="0" w:firstRowFirstColumn="0" w:firstRowLastColumn="0" w:lastRowFirstColumn="0" w:lastRowLastColumn="0"/>
        </w:trPr>
        <w:tc>
          <w:tcPr>
            <w:tcW w:w="1028" w:type="dxa"/>
          </w:tcPr>
          <w:p w14:paraId="57C4DDBB" w14:textId="77777777" w:rsidR="009403B5" w:rsidRPr="009403B5" w:rsidRDefault="009403B5" w:rsidP="009403B5">
            <w:pPr>
              <w:spacing w:after="96"/>
            </w:pPr>
            <w:r>
              <w:t>G</w:t>
            </w:r>
            <w:r w:rsidRPr="009403B5">
              <w:t>IANO</w:t>
            </w:r>
          </w:p>
        </w:tc>
        <w:tc>
          <w:tcPr>
            <w:tcW w:w="957" w:type="dxa"/>
            <w:vAlign w:val="center"/>
          </w:tcPr>
          <w:p w14:paraId="367B3968" w14:textId="77777777" w:rsidR="009403B5" w:rsidRPr="009403B5" w:rsidRDefault="009403B5" w:rsidP="009403B5">
            <w:pPr>
              <w:spacing w:after="96"/>
            </w:pPr>
            <w:r>
              <w:t>F</w:t>
            </w:r>
            <w:r w:rsidRPr="009403B5">
              <w:t>L170</w:t>
            </w:r>
          </w:p>
        </w:tc>
        <w:tc>
          <w:tcPr>
            <w:tcW w:w="4819" w:type="dxa"/>
          </w:tcPr>
          <w:p w14:paraId="305628E4" w14:textId="77777777" w:rsidR="009403B5" w:rsidRPr="009403B5" w:rsidRDefault="009403B5" w:rsidP="009403B5">
            <w:pPr>
              <w:spacing w:after="96"/>
            </w:pPr>
            <w:r>
              <w:t>N</w:t>
            </w:r>
            <w:r w:rsidRPr="009403B5">
              <w:t>IL</w:t>
            </w:r>
          </w:p>
        </w:tc>
      </w:tr>
      <w:tr w:rsidR="009403B5" w:rsidRPr="00120B66" w14:paraId="1E6459CE" w14:textId="77777777" w:rsidTr="00DB6C85">
        <w:trPr>
          <w:cnfStyle w:val="000000010000" w:firstRow="0" w:lastRow="0" w:firstColumn="0" w:lastColumn="0" w:oddVBand="0" w:evenVBand="0" w:oddHBand="0" w:evenHBand="1" w:firstRowFirstColumn="0" w:firstRowLastColumn="0" w:lastRowFirstColumn="0" w:lastRowLastColumn="0"/>
        </w:trPr>
        <w:tc>
          <w:tcPr>
            <w:tcW w:w="1028" w:type="dxa"/>
          </w:tcPr>
          <w:p w14:paraId="5DCF447B" w14:textId="77777777" w:rsidR="009403B5" w:rsidRPr="009403B5" w:rsidRDefault="009403B5" w:rsidP="009403B5">
            <w:pPr>
              <w:spacing w:before="96" w:after="96"/>
            </w:pPr>
            <w:r>
              <w:t>L</w:t>
            </w:r>
            <w:r w:rsidRPr="009403B5">
              <w:t>URON</w:t>
            </w:r>
          </w:p>
        </w:tc>
        <w:tc>
          <w:tcPr>
            <w:tcW w:w="957" w:type="dxa"/>
            <w:vAlign w:val="center"/>
          </w:tcPr>
          <w:p w14:paraId="73830669" w14:textId="77777777" w:rsidR="009403B5" w:rsidRPr="009403B5" w:rsidRDefault="009403B5" w:rsidP="009403B5">
            <w:pPr>
              <w:spacing w:before="96" w:after="96"/>
            </w:pPr>
            <w:r>
              <w:t>F</w:t>
            </w:r>
            <w:r w:rsidRPr="009403B5">
              <w:t>L170</w:t>
            </w:r>
          </w:p>
        </w:tc>
        <w:tc>
          <w:tcPr>
            <w:tcW w:w="4819" w:type="dxa"/>
          </w:tcPr>
          <w:p w14:paraId="0499E149" w14:textId="77777777" w:rsidR="009403B5" w:rsidRPr="009403B5" w:rsidRDefault="009403B5" w:rsidP="009403B5">
            <w:pPr>
              <w:spacing w:before="96" w:after="96"/>
            </w:pPr>
            <w:r>
              <w:t>N</w:t>
            </w:r>
            <w:r w:rsidRPr="009403B5">
              <w:t>IL</w:t>
            </w:r>
          </w:p>
        </w:tc>
      </w:tr>
      <w:tr w:rsidR="009403B5" w:rsidRPr="00120B66" w14:paraId="5E5D5475" w14:textId="77777777" w:rsidTr="00DB6C85">
        <w:trPr>
          <w:cnfStyle w:val="000000100000" w:firstRow="0" w:lastRow="0" w:firstColumn="0" w:lastColumn="0" w:oddVBand="0" w:evenVBand="0" w:oddHBand="1" w:evenHBand="0" w:firstRowFirstColumn="0" w:firstRowLastColumn="0" w:lastRowFirstColumn="0" w:lastRowLastColumn="0"/>
        </w:trPr>
        <w:tc>
          <w:tcPr>
            <w:tcW w:w="1028" w:type="dxa"/>
          </w:tcPr>
          <w:p w14:paraId="0AD5F4BA" w14:textId="77777777" w:rsidR="009403B5" w:rsidRPr="009403B5" w:rsidRDefault="009403B5" w:rsidP="009403B5">
            <w:pPr>
              <w:spacing w:after="96"/>
            </w:pPr>
            <w:r>
              <w:t>R</w:t>
            </w:r>
            <w:r w:rsidRPr="009403B5">
              <w:t>OSAS</w:t>
            </w:r>
          </w:p>
        </w:tc>
        <w:tc>
          <w:tcPr>
            <w:tcW w:w="957" w:type="dxa"/>
          </w:tcPr>
          <w:p w14:paraId="4D1A4296" w14:textId="77777777" w:rsidR="009403B5" w:rsidRPr="009403B5" w:rsidRDefault="009403B5" w:rsidP="009403B5">
            <w:pPr>
              <w:spacing w:after="96"/>
            </w:pPr>
            <w:r>
              <w:t>F</w:t>
            </w:r>
            <w:r w:rsidRPr="009403B5">
              <w:t>L170</w:t>
            </w:r>
          </w:p>
        </w:tc>
        <w:tc>
          <w:tcPr>
            <w:tcW w:w="4819" w:type="dxa"/>
          </w:tcPr>
          <w:p w14:paraId="0379451E" w14:textId="77777777" w:rsidR="009403B5" w:rsidRPr="009403B5" w:rsidRDefault="009403B5" w:rsidP="009403B5">
            <w:pPr>
              <w:spacing w:after="96"/>
            </w:pPr>
            <w:r>
              <w:t>N</w:t>
            </w:r>
            <w:r w:rsidRPr="009403B5">
              <w:t>IL</w:t>
            </w:r>
          </w:p>
        </w:tc>
      </w:tr>
      <w:tr w:rsidR="009403B5" w:rsidRPr="00120B66" w14:paraId="33D3C034" w14:textId="77777777" w:rsidTr="00DB6C85">
        <w:trPr>
          <w:cnfStyle w:val="000000010000" w:firstRow="0" w:lastRow="0" w:firstColumn="0" w:lastColumn="0" w:oddVBand="0" w:evenVBand="0" w:oddHBand="0" w:evenHBand="1" w:firstRowFirstColumn="0" w:firstRowLastColumn="0" w:lastRowFirstColumn="0" w:lastRowLastColumn="0"/>
        </w:trPr>
        <w:tc>
          <w:tcPr>
            <w:tcW w:w="1028" w:type="dxa"/>
          </w:tcPr>
          <w:p w14:paraId="3D7DEE10" w14:textId="77777777" w:rsidR="009403B5" w:rsidRPr="009403B5" w:rsidRDefault="009403B5" w:rsidP="009403B5">
            <w:pPr>
              <w:spacing w:before="96" w:after="96"/>
            </w:pPr>
            <w:r>
              <w:t>P</w:t>
            </w:r>
            <w:r w:rsidRPr="009403B5">
              <w:t>AL</w:t>
            </w:r>
          </w:p>
        </w:tc>
        <w:tc>
          <w:tcPr>
            <w:tcW w:w="957" w:type="dxa"/>
          </w:tcPr>
          <w:p w14:paraId="2322A252" w14:textId="77777777" w:rsidR="009403B5" w:rsidRPr="009403B5" w:rsidRDefault="009403B5" w:rsidP="009403B5">
            <w:pPr>
              <w:spacing w:before="96" w:after="96"/>
            </w:pPr>
            <w:r>
              <w:t>F</w:t>
            </w:r>
            <w:r w:rsidRPr="009403B5">
              <w:t>L170</w:t>
            </w:r>
          </w:p>
        </w:tc>
        <w:tc>
          <w:tcPr>
            <w:tcW w:w="4819" w:type="dxa"/>
          </w:tcPr>
          <w:p w14:paraId="02B9FAB6" w14:textId="77777777" w:rsidR="009403B5" w:rsidRPr="009403B5" w:rsidRDefault="009403B5" w:rsidP="009403B5">
            <w:pPr>
              <w:spacing w:before="96" w:after="96"/>
            </w:pPr>
            <w:r>
              <w:t>N</w:t>
            </w:r>
            <w:r w:rsidRPr="009403B5">
              <w:t>IL</w:t>
            </w:r>
          </w:p>
        </w:tc>
      </w:tr>
      <w:tr w:rsidR="009403B5" w:rsidRPr="00BC1950" w14:paraId="7518CA23" w14:textId="77777777" w:rsidTr="00DB6C85">
        <w:trPr>
          <w:cnfStyle w:val="000000100000" w:firstRow="0" w:lastRow="0" w:firstColumn="0" w:lastColumn="0" w:oddVBand="0" w:evenVBand="0" w:oddHBand="1" w:evenHBand="0" w:firstRowFirstColumn="0" w:firstRowLastColumn="0" w:lastRowFirstColumn="0" w:lastRowLastColumn="0"/>
        </w:trPr>
        <w:tc>
          <w:tcPr>
            <w:tcW w:w="1028" w:type="dxa"/>
          </w:tcPr>
          <w:p w14:paraId="5D816B8D" w14:textId="77777777" w:rsidR="009403B5" w:rsidRPr="009403B5" w:rsidRDefault="009403B5" w:rsidP="009403B5">
            <w:pPr>
              <w:spacing w:after="96"/>
            </w:pPr>
            <w:r>
              <w:t>T</w:t>
            </w:r>
            <w:r w:rsidRPr="009403B5">
              <w:t>RP</w:t>
            </w:r>
          </w:p>
        </w:tc>
        <w:tc>
          <w:tcPr>
            <w:tcW w:w="957" w:type="dxa"/>
          </w:tcPr>
          <w:p w14:paraId="4907D6D7" w14:textId="77777777" w:rsidR="009403B5" w:rsidRPr="009403B5" w:rsidRDefault="009403B5" w:rsidP="009403B5">
            <w:pPr>
              <w:spacing w:after="96"/>
            </w:pPr>
            <w:r>
              <w:t>F</w:t>
            </w:r>
            <w:r w:rsidRPr="009403B5">
              <w:t>L180</w:t>
            </w:r>
          </w:p>
        </w:tc>
        <w:tc>
          <w:tcPr>
            <w:tcW w:w="4819" w:type="dxa"/>
          </w:tcPr>
          <w:p w14:paraId="4CC9CF0B" w14:textId="77777777" w:rsidR="009403B5" w:rsidRPr="002C26E8" w:rsidRDefault="009403B5" w:rsidP="009403B5">
            <w:pPr>
              <w:spacing w:after="96"/>
              <w:rPr>
                <w:lang w:val="en-US"/>
              </w:rPr>
            </w:pPr>
            <w:r w:rsidRPr="002C26E8">
              <w:rPr>
                <w:lang w:val="en-US"/>
              </w:rPr>
              <w:t>NOT Available with R503 Active</w:t>
            </w:r>
          </w:p>
        </w:tc>
      </w:tr>
      <w:tr w:rsidR="009403B5" w:rsidRPr="00BC1950" w14:paraId="7ADE770E" w14:textId="77777777" w:rsidTr="00DB6C85">
        <w:trPr>
          <w:cnfStyle w:val="000000010000" w:firstRow="0" w:lastRow="0" w:firstColumn="0" w:lastColumn="0" w:oddVBand="0" w:evenVBand="0" w:oddHBand="0" w:evenHBand="1" w:firstRowFirstColumn="0" w:firstRowLastColumn="0" w:lastRowFirstColumn="0" w:lastRowLastColumn="0"/>
        </w:trPr>
        <w:tc>
          <w:tcPr>
            <w:tcW w:w="1028" w:type="dxa"/>
          </w:tcPr>
          <w:p w14:paraId="530F8531" w14:textId="77777777" w:rsidR="009403B5" w:rsidRPr="009403B5" w:rsidRDefault="009403B5" w:rsidP="009403B5">
            <w:pPr>
              <w:spacing w:before="96" w:after="96"/>
            </w:pPr>
            <w:r>
              <w:t>K</w:t>
            </w:r>
            <w:r w:rsidRPr="009403B5">
              <w:t>APIL</w:t>
            </w:r>
          </w:p>
        </w:tc>
        <w:tc>
          <w:tcPr>
            <w:tcW w:w="957" w:type="dxa"/>
          </w:tcPr>
          <w:p w14:paraId="157598F9" w14:textId="77777777" w:rsidR="009403B5" w:rsidRPr="009403B5" w:rsidRDefault="009403B5" w:rsidP="009403B5">
            <w:pPr>
              <w:spacing w:before="96" w:after="96"/>
            </w:pPr>
            <w:r>
              <w:t>F</w:t>
            </w:r>
            <w:r w:rsidRPr="009403B5">
              <w:t>L170</w:t>
            </w:r>
          </w:p>
        </w:tc>
        <w:tc>
          <w:tcPr>
            <w:tcW w:w="4819" w:type="dxa"/>
          </w:tcPr>
          <w:p w14:paraId="5B7A38B6" w14:textId="77777777" w:rsidR="009403B5" w:rsidRPr="002C26E8" w:rsidRDefault="009403B5" w:rsidP="009403B5">
            <w:pPr>
              <w:spacing w:before="96" w:after="96"/>
              <w:rPr>
                <w:lang w:val="en-US"/>
              </w:rPr>
            </w:pPr>
            <w:r w:rsidRPr="002C26E8">
              <w:rPr>
                <w:lang w:val="en-US"/>
              </w:rPr>
              <w:t>ATC Discr. / NOT Available with R503 Active</w:t>
            </w:r>
          </w:p>
        </w:tc>
      </w:tr>
      <w:tr w:rsidR="009403B5" w:rsidRPr="00120B66" w14:paraId="705A8C11" w14:textId="77777777" w:rsidTr="00DB6C85">
        <w:trPr>
          <w:cnfStyle w:val="000000100000" w:firstRow="0" w:lastRow="0" w:firstColumn="0" w:lastColumn="0" w:oddVBand="0" w:evenVBand="0" w:oddHBand="1" w:evenHBand="0" w:firstRowFirstColumn="0" w:firstRowLastColumn="0" w:lastRowFirstColumn="0" w:lastRowLastColumn="0"/>
        </w:trPr>
        <w:tc>
          <w:tcPr>
            <w:tcW w:w="1028" w:type="dxa"/>
          </w:tcPr>
          <w:p w14:paraId="438A453A" w14:textId="77777777" w:rsidR="009403B5" w:rsidRPr="009403B5" w:rsidRDefault="009403B5" w:rsidP="009403B5">
            <w:pPr>
              <w:spacing w:after="96"/>
            </w:pPr>
            <w:r>
              <w:t>K</w:t>
            </w:r>
            <w:r w:rsidRPr="009403B5">
              <w:t>OLOR</w:t>
            </w:r>
          </w:p>
        </w:tc>
        <w:tc>
          <w:tcPr>
            <w:tcW w:w="957" w:type="dxa"/>
          </w:tcPr>
          <w:p w14:paraId="2A8EA6B3" w14:textId="77777777" w:rsidR="009403B5" w:rsidRPr="009403B5" w:rsidRDefault="009403B5" w:rsidP="009403B5">
            <w:pPr>
              <w:spacing w:after="96"/>
            </w:pPr>
            <w:r>
              <w:t>F</w:t>
            </w:r>
            <w:r w:rsidRPr="009403B5">
              <w:t>L080</w:t>
            </w:r>
          </w:p>
        </w:tc>
        <w:tc>
          <w:tcPr>
            <w:tcW w:w="4819" w:type="dxa"/>
          </w:tcPr>
          <w:p w14:paraId="3D9DF8B2" w14:textId="77777777" w:rsidR="009403B5" w:rsidRPr="009403B5" w:rsidRDefault="009403B5" w:rsidP="009403B5">
            <w:pPr>
              <w:spacing w:after="96"/>
            </w:pPr>
            <w:r>
              <w:t>ATC Discr.</w:t>
            </w:r>
          </w:p>
        </w:tc>
      </w:tr>
      <w:tr w:rsidR="009403B5" w:rsidRPr="00120B66" w14:paraId="1A26A83E" w14:textId="77777777" w:rsidTr="00DB6C85">
        <w:trPr>
          <w:cnfStyle w:val="000000010000" w:firstRow="0" w:lastRow="0" w:firstColumn="0" w:lastColumn="0" w:oddVBand="0" w:evenVBand="0" w:oddHBand="0" w:evenHBand="1" w:firstRowFirstColumn="0" w:firstRowLastColumn="0" w:lastRowFirstColumn="0" w:lastRowLastColumn="0"/>
        </w:trPr>
        <w:tc>
          <w:tcPr>
            <w:tcW w:w="1028" w:type="dxa"/>
          </w:tcPr>
          <w:p w14:paraId="5CBC6C59" w14:textId="77777777" w:rsidR="009403B5" w:rsidRPr="009403B5" w:rsidRDefault="009403B5" w:rsidP="009403B5">
            <w:pPr>
              <w:spacing w:before="96" w:after="96"/>
            </w:pPr>
            <w:r>
              <w:t>P</w:t>
            </w:r>
            <w:r w:rsidRPr="009403B5">
              <w:t>ELEN</w:t>
            </w:r>
          </w:p>
        </w:tc>
        <w:tc>
          <w:tcPr>
            <w:tcW w:w="957" w:type="dxa"/>
          </w:tcPr>
          <w:p w14:paraId="43957C0E" w14:textId="77777777" w:rsidR="009403B5" w:rsidRPr="009403B5" w:rsidRDefault="009403B5" w:rsidP="009403B5">
            <w:pPr>
              <w:spacing w:before="96" w:after="96"/>
            </w:pPr>
            <w:r>
              <w:t>F</w:t>
            </w:r>
            <w:r w:rsidRPr="009403B5">
              <w:t>L150</w:t>
            </w:r>
          </w:p>
        </w:tc>
        <w:tc>
          <w:tcPr>
            <w:tcW w:w="4819" w:type="dxa"/>
          </w:tcPr>
          <w:p w14:paraId="58C50A3D" w14:textId="77777777" w:rsidR="009403B5" w:rsidRPr="009403B5" w:rsidRDefault="009403B5" w:rsidP="009403B5">
            <w:pPr>
              <w:spacing w:before="96" w:after="96"/>
            </w:pPr>
            <w:r>
              <w:t>ATC Discr.</w:t>
            </w:r>
          </w:p>
        </w:tc>
      </w:tr>
    </w:tbl>
    <w:p w14:paraId="58112372" w14:textId="77777777" w:rsidR="009403B5" w:rsidRPr="00120B66" w:rsidRDefault="009403B5" w:rsidP="009403B5"/>
    <w:p w14:paraId="2489ACD9" w14:textId="7F89B278" w:rsidR="009403B5" w:rsidRPr="00120B66" w:rsidRDefault="009403B5" w:rsidP="009403B5">
      <w:pPr>
        <w:pStyle w:val="Titolo3"/>
      </w:pPr>
      <w:bookmarkStart w:id="34" w:name="_Toc217467687"/>
      <w:r>
        <w:t>Partenze pista 07</w:t>
      </w:r>
      <w:bookmarkEnd w:id="34"/>
      <w:r>
        <w:tab/>
      </w:r>
      <w:r>
        <w:tab/>
      </w:r>
      <w:r>
        <w:tab/>
      </w:r>
      <w:r>
        <w:tab/>
      </w:r>
      <w:r>
        <w:tab/>
      </w:r>
      <w:r>
        <w:tab/>
      </w:r>
    </w:p>
    <w:tbl>
      <w:tblPr>
        <w:tblStyle w:val="TabellaIVAO"/>
        <w:tblW w:w="3544" w:type="dxa"/>
        <w:tblLook w:val="04A0" w:firstRow="1" w:lastRow="0" w:firstColumn="1" w:lastColumn="0" w:noHBand="0" w:noVBand="1"/>
      </w:tblPr>
      <w:tblGrid>
        <w:gridCol w:w="1090"/>
        <w:gridCol w:w="1037"/>
        <w:gridCol w:w="1417"/>
      </w:tblGrid>
      <w:tr w:rsidR="009403B5" w:rsidRPr="00120B66" w14:paraId="1E83393D" w14:textId="77777777" w:rsidTr="00DB6C85">
        <w:trPr>
          <w:cnfStyle w:val="100000000000" w:firstRow="1" w:lastRow="0" w:firstColumn="0" w:lastColumn="0" w:oddVBand="0" w:evenVBand="0" w:oddHBand="0" w:evenHBand="0" w:firstRowFirstColumn="0" w:firstRowLastColumn="0" w:lastRowFirstColumn="0" w:lastRowLastColumn="0"/>
        </w:trPr>
        <w:tc>
          <w:tcPr>
            <w:tcW w:w="1090" w:type="dxa"/>
          </w:tcPr>
          <w:p w14:paraId="50B8D1E7" w14:textId="77777777" w:rsidR="009403B5" w:rsidRPr="009403B5" w:rsidRDefault="009403B5" w:rsidP="009403B5">
            <w:r>
              <w:t>FIX</w:t>
            </w:r>
          </w:p>
        </w:tc>
        <w:tc>
          <w:tcPr>
            <w:tcW w:w="1037" w:type="dxa"/>
          </w:tcPr>
          <w:p w14:paraId="5D597949" w14:textId="77777777" w:rsidR="009403B5" w:rsidRPr="009403B5" w:rsidRDefault="009403B5" w:rsidP="009403B5">
            <w:r>
              <w:t>l</w:t>
            </w:r>
            <w:r w:rsidRPr="009403B5">
              <w:t>icj</w:t>
            </w:r>
          </w:p>
        </w:tc>
        <w:tc>
          <w:tcPr>
            <w:tcW w:w="1417" w:type="dxa"/>
          </w:tcPr>
          <w:p w14:paraId="4C8ED4B6" w14:textId="77777777" w:rsidR="009403B5" w:rsidRPr="009403B5" w:rsidRDefault="009403B5" w:rsidP="009403B5">
            <w:r>
              <w:t>NOTE</w:t>
            </w:r>
          </w:p>
        </w:tc>
      </w:tr>
      <w:tr w:rsidR="009403B5" w:rsidRPr="00120B66" w14:paraId="186B2984" w14:textId="77777777" w:rsidTr="00DB6C85">
        <w:trPr>
          <w:cnfStyle w:val="000000100000" w:firstRow="0" w:lastRow="0" w:firstColumn="0" w:lastColumn="0" w:oddVBand="0" w:evenVBand="0" w:oddHBand="1" w:evenHBand="0" w:firstRowFirstColumn="0" w:firstRowLastColumn="0" w:lastRowFirstColumn="0" w:lastRowLastColumn="0"/>
        </w:trPr>
        <w:tc>
          <w:tcPr>
            <w:tcW w:w="1090" w:type="dxa"/>
          </w:tcPr>
          <w:p w14:paraId="2B379AF3" w14:textId="77777777" w:rsidR="009403B5" w:rsidRPr="009403B5" w:rsidRDefault="009403B5" w:rsidP="009403B5">
            <w:pPr>
              <w:spacing w:after="96"/>
            </w:pPr>
            <w:r>
              <w:t>G</w:t>
            </w:r>
            <w:r w:rsidRPr="009403B5">
              <w:t>IANO</w:t>
            </w:r>
          </w:p>
        </w:tc>
        <w:tc>
          <w:tcPr>
            <w:tcW w:w="1037" w:type="dxa"/>
            <w:vAlign w:val="center"/>
          </w:tcPr>
          <w:p w14:paraId="0F402230" w14:textId="77777777" w:rsidR="009403B5" w:rsidRPr="009403B5" w:rsidRDefault="009403B5" w:rsidP="009403B5">
            <w:pPr>
              <w:spacing w:after="96"/>
            </w:pPr>
            <w:r>
              <w:t>F</w:t>
            </w:r>
            <w:r w:rsidRPr="009403B5">
              <w:t>L 160</w:t>
            </w:r>
          </w:p>
        </w:tc>
        <w:tc>
          <w:tcPr>
            <w:tcW w:w="1417" w:type="dxa"/>
          </w:tcPr>
          <w:p w14:paraId="2A6C50F9" w14:textId="77777777" w:rsidR="009403B5" w:rsidRDefault="009403B5" w:rsidP="009403B5">
            <w:pPr>
              <w:spacing w:after="96"/>
            </w:pPr>
          </w:p>
        </w:tc>
      </w:tr>
      <w:tr w:rsidR="009403B5" w:rsidRPr="00120B66" w14:paraId="77170816" w14:textId="77777777" w:rsidTr="00DB6C85">
        <w:trPr>
          <w:cnfStyle w:val="000000010000" w:firstRow="0" w:lastRow="0" w:firstColumn="0" w:lastColumn="0" w:oddVBand="0" w:evenVBand="0" w:oddHBand="0" w:evenHBand="1" w:firstRowFirstColumn="0" w:firstRowLastColumn="0" w:lastRowFirstColumn="0" w:lastRowLastColumn="0"/>
        </w:trPr>
        <w:tc>
          <w:tcPr>
            <w:tcW w:w="1090" w:type="dxa"/>
          </w:tcPr>
          <w:p w14:paraId="62246440" w14:textId="77777777" w:rsidR="009403B5" w:rsidRPr="009403B5" w:rsidRDefault="009403B5" w:rsidP="009403B5">
            <w:pPr>
              <w:spacing w:before="96" w:after="96"/>
            </w:pPr>
            <w:r>
              <w:t>L</w:t>
            </w:r>
            <w:r w:rsidRPr="009403B5">
              <w:t>URON</w:t>
            </w:r>
          </w:p>
        </w:tc>
        <w:tc>
          <w:tcPr>
            <w:tcW w:w="1037" w:type="dxa"/>
            <w:vAlign w:val="center"/>
          </w:tcPr>
          <w:p w14:paraId="2926C70A" w14:textId="77777777" w:rsidR="009403B5" w:rsidRPr="009403B5" w:rsidRDefault="009403B5" w:rsidP="009403B5">
            <w:pPr>
              <w:spacing w:before="96" w:after="96"/>
            </w:pPr>
            <w:r>
              <w:t>F</w:t>
            </w:r>
            <w:r w:rsidRPr="009403B5">
              <w:t>L 160</w:t>
            </w:r>
          </w:p>
        </w:tc>
        <w:tc>
          <w:tcPr>
            <w:tcW w:w="1417" w:type="dxa"/>
          </w:tcPr>
          <w:p w14:paraId="4FAE91AA" w14:textId="77777777" w:rsidR="009403B5" w:rsidRDefault="009403B5" w:rsidP="009403B5">
            <w:pPr>
              <w:spacing w:before="96" w:after="96"/>
            </w:pPr>
          </w:p>
        </w:tc>
      </w:tr>
      <w:tr w:rsidR="009403B5" w:rsidRPr="00120B66" w14:paraId="465A4F4A" w14:textId="77777777" w:rsidTr="00DB6C85">
        <w:trPr>
          <w:cnfStyle w:val="000000100000" w:firstRow="0" w:lastRow="0" w:firstColumn="0" w:lastColumn="0" w:oddVBand="0" w:evenVBand="0" w:oddHBand="1" w:evenHBand="0" w:firstRowFirstColumn="0" w:firstRowLastColumn="0" w:lastRowFirstColumn="0" w:lastRowLastColumn="0"/>
        </w:trPr>
        <w:tc>
          <w:tcPr>
            <w:tcW w:w="1090" w:type="dxa"/>
          </w:tcPr>
          <w:p w14:paraId="499E3252" w14:textId="77777777" w:rsidR="009403B5" w:rsidRPr="009403B5" w:rsidRDefault="009403B5" w:rsidP="009403B5">
            <w:pPr>
              <w:spacing w:after="96"/>
            </w:pPr>
            <w:r>
              <w:t>R</w:t>
            </w:r>
            <w:r w:rsidRPr="009403B5">
              <w:t>OSAS</w:t>
            </w:r>
          </w:p>
        </w:tc>
        <w:tc>
          <w:tcPr>
            <w:tcW w:w="1037" w:type="dxa"/>
          </w:tcPr>
          <w:p w14:paraId="54FD5738" w14:textId="77777777" w:rsidR="009403B5" w:rsidRPr="009403B5" w:rsidRDefault="009403B5" w:rsidP="009403B5">
            <w:pPr>
              <w:spacing w:after="96"/>
            </w:pPr>
            <w:r>
              <w:t>F</w:t>
            </w:r>
            <w:r w:rsidRPr="009403B5">
              <w:t>L 160</w:t>
            </w:r>
          </w:p>
        </w:tc>
        <w:tc>
          <w:tcPr>
            <w:tcW w:w="1417" w:type="dxa"/>
          </w:tcPr>
          <w:p w14:paraId="1607DA9C" w14:textId="77777777" w:rsidR="009403B5" w:rsidRDefault="009403B5" w:rsidP="009403B5">
            <w:pPr>
              <w:spacing w:after="96"/>
            </w:pPr>
          </w:p>
        </w:tc>
      </w:tr>
      <w:tr w:rsidR="009403B5" w:rsidRPr="00120B66" w14:paraId="72A780BC" w14:textId="77777777" w:rsidTr="00DB6C85">
        <w:trPr>
          <w:cnfStyle w:val="000000010000" w:firstRow="0" w:lastRow="0" w:firstColumn="0" w:lastColumn="0" w:oddVBand="0" w:evenVBand="0" w:oddHBand="0" w:evenHBand="1" w:firstRowFirstColumn="0" w:firstRowLastColumn="0" w:lastRowFirstColumn="0" w:lastRowLastColumn="0"/>
        </w:trPr>
        <w:tc>
          <w:tcPr>
            <w:tcW w:w="1090" w:type="dxa"/>
          </w:tcPr>
          <w:p w14:paraId="11A0A1B4" w14:textId="77777777" w:rsidR="009403B5" w:rsidRPr="009403B5" w:rsidRDefault="009403B5" w:rsidP="009403B5">
            <w:pPr>
              <w:spacing w:before="96" w:after="96"/>
            </w:pPr>
            <w:r>
              <w:t>P</w:t>
            </w:r>
            <w:r w:rsidRPr="009403B5">
              <w:t>AL</w:t>
            </w:r>
          </w:p>
        </w:tc>
        <w:tc>
          <w:tcPr>
            <w:tcW w:w="1037" w:type="dxa"/>
          </w:tcPr>
          <w:p w14:paraId="5A68255F" w14:textId="77777777" w:rsidR="009403B5" w:rsidRPr="009403B5" w:rsidRDefault="009403B5" w:rsidP="009403B5">
            <w:pPr>
              <w:spacing w:before="96" w:after="96"/>
            </w:pPr>
            <w:r>
              <w:t>F</w:t>
            </w:r>
            <w:r w:rsidRPr="009403B5">
              <w:t>L 160</w:t>
            </w:r>
          </w:p>
        </w:tc>
        <w:tc>
          <w:tcPr>
            <w:tcW w:w="1417" w:type="dxa"/>
          </w:tcPr>
          <w:p w14:paraId="686E8314" w14:textId="77777777" w:rsidR="009403B5" w:rsidRDefault="009403B5" w:rsidP="009403B5">
            <w:pPr>
              <w:spacing w:before="96" w:after="96"/>
            </w:pPr>
          </w:p>
        </w:tc>
      </w:tr>
      <w:tr w:rsidR="009403B5" w:rsidRPr="00120B66" w14:paraId="717C75A8" w14:textId="77777777" w:rsidTr="00DB6C85">
        <w:trPr>
          <w:cnfStyle w:val="000000100000" w:firstRow="0" w:lastRow="0" w:firstColumn="0" w:lastColumn="0" w:oddVBand="0" w:evenVBand="0" w:oddHBand="1" w:evenHBand="0" w:firstRowFirstColumn="0" w:firstRowLastColumn="0" w:lastRowFirstColumn="0" w:lastRowLastColumn="0"/>
        </w:trPr>
        <w:tc>
          <w:tcPr>
            <w:tcW w:w="1090" w:type="dxa"/>
          </w:tcPr>
          <w:p w14:paraId="1F02B0C6" w14:textId="77777777" w:rsidR="009403B5" w:rsidRPr="009403B5" w:rsidRDefault="009403B5" w:rsidP="009403B5">
            <w:pPr>
              <w:spacing w:after="96"/>
            </w:pPr>
            <w:r>
              <w:t>K</w:t>
            </w:r>
            <w:r w:rsidRPr="009403B5">
              <w:t>APIL</w:t>
            </w:r>
          </w:p>
        </w:tc>
        <w:tc>
          <w:tcPr>
            <w:tcW w:w="1037" w:type="dxa"/>
          </w:tcPr>
          <w:p w14:paraId="454454CD" w14:textId="77777777" w:rsidR="009403B5" w:rsidRPr="009403B5" w:rsidRDefault="009403B5" w:rsidP="009403B5">
            <w:pPr>
              <w:spacing w:after="96"/>
            </w:pPr>
            <w:r>
              <w:t>F</w:t>
            </w:r>
            <w:r w:rsidRPr="009403B5">
              <w:t>L 140</w:t>
            </w:r>
          </w:p>
        </w:tc>
        <w:tc>
          <w:tcPr>
            <w:tcW w:w="1417" w:type="dxa"/>
          </w:tcPr>
          <w:p w14:paraId="69761124" w14:textId="77777777" w:rsidR="009403B5" w:rsidRDefault="009403B5" w:rsidP="009403B5">
            <w:pPr>
              <w:spacing w:after="96"/>
            </w:pPr>
          </w:p>
        </w:tc>
      </w:tr>
      <w:tr w:rsidR="009403B5" w:rsidRPr="00120B66" w14:paraId="2EE15486" w14:textId="77777777" w:rsidTr="00DB6C85">
        <w:trPr>
          <w:cnfStyle w:val="000000010000" w:firstRow="0" w:lastRow="0" w:firstColumn="0" w:lastColumn="0" w:oddVBand="0" w:evenVBand="0" w:oddHBand="0" w:evenHBand="1" w:firstRowFirstColumn="0" w:firstRowLastColumn="0" w:lastRowFirstColumn="0" w:lastRowLastColumn="0"/>
        </w:trPr>
        <w:tc>
          <w:tcPr>
            <w:tcW w:w="1090" w:type="dxa"/>
          </w:tcPr>
          <w:p w14:paraId="4EBA973B" w14:textId="77777777" w:rsidR="009403B5" w:rsidRPr="009403B5" w:rsidRDefault="009403B5" w:rsidP="009403B5">
            <w:pPr>
              <w:spacing w:before="96" w:after="96"/>
            </w:pPr>
            <w:r>
              <w:t>T</w:t>
            </w:r>
            <w:r w:rsidRPr="009403B5">
              <w:t>RP</w:t>
            </w:r>
          </w:p>
        </w:tc>
        <w:tc>
          <w:tcPr>
            <w:tcW w:w="1037" w:type="dxa"/>
          </w:tcPr>
          <w:p w14:paraId="67488D2B" w14:textId="77777777" w:rsidR="009403B5" w:rsidRPr="009403B5" w:rsidRDefault="009403B5" w:rsidP="009403B5">
            <w:pPr>
              <w:spacing w:before="96" w:after="96"/>
            </w:pPr>
            <w:r>
              <w:t>F</w:t>
            </w:r>
            <w:r w:rsidRPr="009403B5">
              <w:t>L 140</w:t>
            </w:r>
          </w:p>
        </w:tc>
        <w:tc>
          <w:tcPr>
            <w:tcW w:w="1417" w:type="dxa"/>
          </w:tcPr>
          <w:p w14:paraId="655CA98C" w14:textId="77777777" w:rsidR="009403B5" w:rsidRPr="00842FA7" w:rsidRDefault="009403B5" w:rsidP="009403B5">
            <w:pPr>
              <w:spacing w:before="96" w:after="96"/>
            </w:pPr>
          </w:p>
        </w:tc>
      </w:tr>
    </w:tbl>
    <w:p w14:paraId="2B9CAADF" w14:textId="75832A68" w:rsidR="009403B5" w:rsidRDefault="009403B5" w:rsidP="00842FA7"/>
    <w:p w14:paraId="48144D71" w14:textId="7ABD0A79" w:rsidR="00194198" w:rsidRPr="00351749" w:rsidRDefault="00194198" w:rsidP="00194198">
      <w:pPr>
        <w:pStyle w:val="Titolo2"/>
      </w:pPr>
      <w:bookmarkStart w:id="35" w:name="_Toc217467688"/>
      <w:r w:rsidRPr="00351749">
        <w:t xml:space="preserve">vLoA </w:t>
      </w:r>
      <w:r>
        <w:t>Palermo</w:t>
      </w:r>
      <w:r w:rsidRPr="00351749">
        <w:t xml:space="preserve"> APP - Roma ACC</w:t>
      </w:r>
      <w:r>
        <w:t xml:space="preserve"> (pista 2</w:t>
      </w:r>
      <w:r w:rsidR="00FD1EAE">
        <w:t>0</w:t>
      </w:r>
      <w:r>
        <w:t>)</w:t>
      </w:r>
      <w:bookmarkEnd w:id="35"/>
    </w:p>
    <w:p w14:paraId="4DEBB4DA" w14:textId="60B1B18A" w:rsidR="00194198" w:rsidRDefault="00194198" w:rsidP="00194198">
      <w:r w:rsidRPr="00351749">
        <w:t xml:space="preserve">Roma </w:t>
      </w:r>
      <w:r>
        <w:t>SU</w:t>
      </w:r>
      <w:r w:rsidRPr="00351749">
        <w:t xml:space="preserve"> trasferisce a </w:t>
      </w:r>
      <w:r>
        <w:t>Palermo</w:t>
      </w:r>
      <w:r w:rsidRPr="00351749">
        <w:t xml:space="preserve"> APP</w:t>
      </w:r>
      <w:r>
        <w:t xml:space="preserve"> </w:t>
      </w:r>
      <w:r w:rsidRPr="00351749">
        <w:t>il traffico autorizzato a scendere a FL1</w:t>
      </w:r>
      <w:r>
        <w:t>7</w:t>
      </w:r>
      <w:r w:rsidRPr="00351749">
        <w:t xml:space="preserve">0 istruendolo sulla STAR via </w:t>
      </w:r>
      <w:r>
        <w:t>GIANO / LURON / ROSAS</w:t>
      </w:r>
      <w:r w:rsidRPr="00351749">
        <w:t>;</w:t>
      </w:r>
    </w:p>
    <w:p w14:paraId="6685F000" w14:textId="08D8B297" w:rsidR="00194198" w:rsidRDefault="00194198" w:rsidP="00194198">
      <w:r w:rsidRPr="00B2243D">
        <w:t>Roma SU trasferisce a Palermo APP il traffico autorizzato a scendere a FL1</w:t>
      </w:r>
      <w:r>
        <w:t>8</w:t>
      </w:r>
      <w:r w:rsidRPr="00B2243D">
        <w:t xml:space="preserve">0 istruendolo sulla STAR via </w:t>
      </w:r>
      <w:r w:rsidR="00FD1EAE">
        <w:t xml:space="preserve">PAL / </w:t>
      </w:r>
      <w:r>
        <w:t>TRP</w:t>
      </w:r>
      <w:r w:rsidRPr="00B2243D">
        <w:t>;</w:t>
      </w:r>
    </w:p>
    <w:p w14:paraId="4C4FA1C5" w14:textId="5795710D" w:rsidR="00194198" w:rsidRDefault="00194198" w:rsidP="00194198">
      <w:r w:rsidRPr="00B2243D">
        <w:lastRenderedPageBreak/>
        <w:t>Roma SU trasferisce a Palermo APP il traffico autorizzato a scendere a FL</w:t>
      </w:r>
      <w:r>
        <w:t>150</w:t>
      </w:r>
      <w:r w:rsidRPr="00B2243D">
        <w:t xml:space="preserve"> istruendolo sulla STAR via </w:t>
      </w:r>
      <w:r w:rsidR="00FD1EAE">
        <w:t xml:space="preserve">SALAP / </w:t>
      </w:r>
      <w:r>
        <w:t>PELEN;</w:t>
      </w:r>
    </w:p>
    <w:p w14:paraId="25FDF3A3" w14:textId="77777777" w:rsidR="00194198" w:rsidRDefault="00194198" w:rsidP="00194198">
      <w:r>
        <w:t>Palermo APP trasferisce a Roma SU il traffico autorizzato a salire a FL160 sulle SID via GIANO / LURON / ROSAS / PAL.</w:t>
      </w:r>
    </w:p>
    <w:p w14:paraId="1A786B5D" w14:textId="77777777" w:rsidR="00194198" w:rsidRDefault="00194198" w:rsidP="00194198">
      <w:r>
        <w:t>Palermo APP trasferisce a Roma SU il traffico autorizzato a salire a FL140 sulle SID via KAPIL / TRP.</w:t>
      </w:r>
    </w:p>
    <w:p w14:paraId="18BB9CA3" w14:textId="29D0C5E6" w:rsidR="00194198" w:rsidRPr="00120B66" w:rsidRDefault="00194198" w:rsidP="00194198">
      <w:pPr>
        <w:pStyle w:val="Titolo3"/>
      </w:pPr>
      <w:bookmarkStart w:id="36" w:name="_Toc217467689"/>
      <w:r>
        <w:t>A</w:t>
      </w:r>
      <w:r w:rsidRPr="00120B66">
        <w:t>rrivi</w:t>
      </w:r>
      <w:r>
        <w:t xml:space="preserve"> pista </w:t>
      </w:r>
      <w:r w:rsidR="00920BA9">
        <w:t>2</w:t>
      </w:r>
      <w:r w:rsidR="00FD1EAE">
        <w:t>0</w:t>
      </w:r>
      <w:bookmarkEnd w:id="36"/>
      <w:r>
        <w:tab/>
      </w:r>
      <w:r>
        <w:tab/>
      </w:r>
      <w:r>
        <w:tab/>
      </w:r>
      <w:r>
        <w:tab/>
      </w:r>
      <w:r>
        <w:tab/>
      </w:r>
      <w:r>
        <w:tab/>
      </w:r>
      <w:r>
        <w:tab/>
      </w:r>
    </w:p>
    <w:tbl>
      <w:tblPr>
        <w:tblStyle w:val="TabellaIVAO"/>
        <w:tblW w:w="6804" w:type="dxa"/>
        <w:tblLook w:val="04A0" w:firstRow="1" w:lastRow="0" w:firstColumn="1" w:lastColumn="0" w:noHBand="0" w:noVBand="1"/>
      </w:tblPr>
      <w:tblGrid>
        <w:gridCol w:w="1028"/>
        <w:gridCol w:w="957"/>
        <w:gridCol w:w="4819"/>
      </w:tblGrid>
      <w:tr w:rsidR="00194198" w:rsidRPr="00120B66" w14:paraId="11DD9E28" w14:textId="77777777" w:rsidTr="00DB6C85">
        <w:trPr>
          <w:cnfStyle w:val="100000000000" w:firstRow="1" w:lastRow="0" w:firstColumn="0" w:lastColumn="0" w:oddVBand="0" w:evenVBand="0" w:oddHBand="0" w:evenHBand="0" w:firstRowFirstColumn="0" w:firstRowLastColumn="0" w:lastRowFirstColumn="0" w:lastRowLastColumn="0"/>
        </w:trPr>
        <w:tc>
          <w:tcPr>
            <w:tcW w:w="1028" w:type="dxa"/>
          </w:tcPr>
          <w:p w14:paraId="7074E87D" w14:textId="77777777" w:rsidR="00194198" w:rsidRPr="00194198" w:rsidRDefault="00194198" w:rsidP="00194198">
            <w:r>
              <w:t>FIX</w:t>
            </w:r>
          </w:p>
        </w:tc>
        <w:tc>
          <w:tcPr>
            <w:tcW w:w="957" w:type="dxa"/>
          </w:tcPr>
          <w:p w14:paraId="5007E3FE" w14:textId="77777777" w:rsidR="00194198" w:rsidRPr="00194198" w:rsidRDefault="00194198" w:rsidP="00194198">
            <w:r>
              <w:t>L</w:t>
            </w:r>
            <w:r w:rsidRPr="00194198">
              <w:t>ICJ</w:t>
            </w:r>
          </w:p>
        </w:tc>
        <w:tc>
          <w:tcPr>
            <w:tcW w:w="4819" w:type="dxa"/>
          </w:tcPr>
          <w:p w14:paraId="59C2665B" w14:textId="77777777" w:rsidR="00194198" w:rsidRPr="00194198" w:rsidRDefault="00194198" w:rsidP="00194198">
            <w:r>
              <w:t>NoTE</w:t>
            </w:r>
          </w:p>
        </w:tc>
      </w:tr>
      <w:tr w:rsidR="00194198" w:rsidRPr="00120B66" w14:paraId="6053340B" w14:textId="77777777" w:rsidTr="00DB6C85">
        <w:trPr>
          <w:cnfStyle w:val="000000100000" w:firstRow="0" w:lastRow="0" w:firstColumn="0" w:lastColumn="0" w:oddVBand="0" w:evenVBand="0" w:oddHBand="1" w:evenHBand="0" w:firstRowFirstColumn="0" w:firstRowLastColumn="0" w:lastRowFirstColumn="0" w:lastRowLastColumn="0"/>
        </w:trPr>
        <w:tc>
          <w:tcPr>
            <w:tcW w:w="1028" w:type="dxa"/>
          </w:tcPr>
          <w:p w14:paraId="7E0929FC" w14:textId="77777777" w:rsidR="00194198" w:rsidRPr="00194198" w:rsidRDefault="00194198" w:rsidP="00194198">
            <w:pPr>
              <w:spacing w:after="96"/>
            </w:pPr>
            <w:r>
              <w:t>G</w:t>
            </w:r>
            <w:r w:rsidRPr="00194198">
              <w:t>IANO</w:t>
            </w:r>
          </w:p>
        </w:tc>
        <w:tc>
          <w:tcPr>
            <w:tcW w:w="957" w:type="dxa"/>
            <w:vAlign w:val="center"/>
          </w:tcPr>
          <w:p w14:paraId="409CB75C" w14:textId="77777777" w:rsidR="00194198" w:rsidRPr="00194198" w:rsidRDefault="00194198" w:rsidP="00194198">
            <w:pPr>
              <w:spacing w:after="96"/>
            </w:pPr>
            <w:r>
              <w:t>F</w:t>
            </w:r>
            <w:r w:rsidRPr="00194198">
              <w:t>L170</w:t>
            </w:r>
          </w:p>
        </w:tc>
        <w:tc>
          <w:tcPr>
            <w:tcW w:w="4819" w:type="dxa"/>
          </w:tcPr>
          <w:p w14:paraId="5733265A" w14:textId="77777777" w:rsidR="00194198" w:rsidRPr="00194198" w:rsidRDefault="00194198" w:rsidP="00194198">
            <w:pPr>
              <w:spacing w:after="96"/>
            </w:pPr>
            <w:r>
              <w:t>N</w:t>
            </w:r>
            <w:r w:rsidRPr="00194198">
              <w:t>IL</w:t>
            </w:r>
          </w:p>
        </w:tc>
      </w:tr>
      <w:tr w:rsidR="00194198" w:rsidRPr="00120B66" w14:paraId="41966701" w14:textId="77777777" w:rsidTr="00DB6C85">
        <w:trPr>
          <w:cnfStyle w:val="000000010000" w:firstRow="0" w:lastRow="0" w:firstColumn="0" w:lastColumn="0" w:oddVBand="0" w:evenVBand="0" w:oddHBand="0" w:evenHBand="1" w:firstRowFirstColumn="0" w:firstRowLastColumn="0" w:lastRowFirstColumn="0" w:lastRowLastColumn="0"/>
        </w:trPr>
        <w:tc>
          <w:tcPr>
            <w:tcW w:w="1028" w:type="dxa"/>
          </w:tcPr>
          <w:p w14:paraId="730072AB" w14:textId="77777777" w:rsidR="00194198" w:rsidRPr="00194198" w:rsidRDefault="00194198" w:rsidP="00194198">
            <w:pPr>
              <w:spacing w:before="96" w:after="96"/>
            </w:pPr>
            <w:r>
              <w:t>L</w:t>
            </w:r>
            <w:r w:rsidRPr="00194198">
              <w:t>URON</w:t>
            </w:r>
          </w:p>
        </w:tc>
        <w:tc>
          <w:tcPr>
            <w:tcW w:w="957" w:type="dxa"/>
            <w:vAlign w:val="center"/>
          </w:tcPr>
          <w:p w14:paraId="733C00CE" w14:textId="77777777" w:rsidR="00194198" w:rsidRPr="00194198" w:rsidRDefault="00194198" w:rsidP="00194198">
            <w:pPr>
              <w:spacing w:before="96" w:after="96"/>
            </w:pPr>
            <w:r>
              <w:t>F</w:t>
            </w:r>
            <w:r w:rsidRPr="00194198">
              <w:t>L170</w:t>
            </w:r>
          </w:p>
        </w:tc>
        <w:tc>
          <w:tcPr>
            <w:tcW w:w="4819" w:type="dxa"/>
          </w:tcPr>
          <w:p w14:paraId="5FF7D43F" w14:textId="77777777" w:rsidR="00194198" w:rsidRPr="00194198" w:rsidRDefault="00194198" w:rsidP="00194198">
            <w:pPr>
              <w:spacing w:before="96" w:after="96"/>
            </w:pPr>
            <w:r>
              <w:t>N</w:t>
            </w:r>
            <w:r w:rsidRPr="00194198">
              <w:t>IL</w:t>
            </w:r>
          </w:p>
        </w:tc>
      </w:tr>
      <w:tr w:rsidR="00194198" w:rsidRPr="00120B66" w14:paraId="2D87FE1B" w14:textId="77777777" w:rsidTr="00DB6C85">
        <w:trPr>
          <w:cnfStyle w:val="000000100000" w:firstRow="0" w:lastRow="0" w:firstColumn="0" w:lastColumn="0" w:oddVBand="0" w:evenVBand="0" w:oddHBand="1" w:evenHBand="0" w:firstRowFirstColumn="0" w:firstRowLastColumn="0" w:lastRowFirstColumn="0" w:lastRowLastColumn="0"/>
        </w:trPr>
        <w:tc>
          <w:tcPr>
            <w:tcW w:w="1028" w:type="dxa"/>
          </w:tcPr>
          <w:p w14:paraId="41FA5D57" w14:textId="77777777" w:rsidR="00194198" w:rsidRPr="00194198" w:rsidRDefault="00194198" w:rsidP="00194198">
            <w:pPr>
              <w:spacing w:after="96"/>
            </w:pPr>
            <w:r>
              <w:t>R</w:t>
            </w:r>
            <w:r w:rsidRPr="00194198">
              <w:t>OSAS</w:t>
            </w:r>
          </w:p>
        </w:tc>
        <w:tc>
          <w:tcPr>
            <w:tcW w:w="957" w:type="dxa"/>
          </w:tcPr>
          <w:p w14:paraId="3CDBB37D" w14:textId="77777777" w:rsidR="00194198" w:rsidRPr="00194198" w:rsidRDefault="00194198" w:rsidP="00194198">
            <w:pPr>
              <w:spacing w:after="96"/>
            </w:pPr>
            <w:r>
              <w:t>F</w:t>
            </w:r>
            <w:r w:rsidRPr="00194198">
              <w:t>L170</w:t>
            </w:r>
          </w:p>
        </w:tc>
        <w:tc>
          <w:tcPr>
            <w:tcW w:w="4819" w:type="dxa"/>
          </w:tcPr>
          <w:p w14:paraId="538196EE" w14:textId="77777777" w:rsidR="00194198" w:rsidRPr="00194198" w:rsidRDefault="00194198" w:rsidP="00194198">
            <w:pPr>
              <w:spacing w:after="96"/>
            </w:pPr>
            <w:r>
              <w:t>N</w:t>
            </w:r>
            <w:r w:rsidRPr="00194198">
              <w:t>IL</w:t>
            </w:r>
          </w:p>
        </w:tc>
      </w:tr>
      <w:tr w:rsidR="00194198" w:rsidRPr="00120B66" w14:paraId="3A3C0DE6" w14:textId="77777777" w:rsidTr="00DB6C85">
        <w:trPr>
          <w:cnfStyle w:val="000000010000" w:firstRow="0" w:lastRow="0" w:firstColumn="0" w:lastColumn="0" w:oddVBand="0" w:evenVBand="0" w:oddHBand="0" w:evenHBand="1" w:firstRowFirstColumn="0" w:firstRowLastColumn="0" w:lastRowFirstColumn="0" w:lastRowLastColumn="0"/>
        </w:trPr>
        <w:tc>
          <w:tcPr>
            <w:tcW w:w="1028" w:type="dxa"/>
          </w:tcPr>
          <w:p w14:paraId="552C1CE3" w14:textId="77777777" w:rsidR="00194198" w:rsidRPr="00194198" w:rsidRDefault="00194198" w:rsidP="00194198">
            <w:pPr>
              <w:spacing w:before="96" w:after="96"/>
            </w:pPr>
            <w:r>
              <w:t>P</w:t>
            </w:r>
            <w:r w:rsidRPr="00194198">
              <w:t>AL</w:t>
            </w:r>
          </w:p>
        </w:tc>
        <w:tc>
          <w:tcPr>
            <w:tcW w:w="957" w:type="dxa"/>
          </w:tcPr>
          <w:p w14:paraId="185D0A75" w14:textId="54A93A64" w:rsidR="00194198" w:rsidRPr="00194198" w:rsidRDefault="00194198" w:rsidP="00194198">
            <w:pPr>
              <w:spacing w:before="96" w:after="96"/>
            </w:pPr>
            <w:r>
              <w:t>F</w:t>
            </w:r>
            <w:r w:rsidRPr="00194198">
              <w:t>L1</w:t>
            </w:r>
            <w:r w:rsidR="00FD1EAE">
              <w:t>8</w:t>
            </w:r>
            <w:r w:rsidRPr="00194198">
              <w:t>0</w:t>
            </w:r>
          </w:p>
        </w:tc>
        <w:tc>
          <w:tcPr>
            <w:tcW w:w="4819" w:type="dxa"/>
          </w:tcPr>
          <w:p w14:paraId="4466E3C0" w14:textId="77777777" w:rsidR="00194198" w:rsidRPr="00194198" w:rsidRDefault="00194198" w:rsidP="00194198">
            <w:pPr>
              <w:spacing w:before="96" w:after="96"/>
            </w:pPr>
            <w:r>
              <w:t>N</w:t>
            </w:r>
            <w:r w:rsidRPr="00194198">
              <w:t>IL</w:t>
            </w:r>
          </w:p>
        </w:tc>
      </w:tr>
      <w:tr w:rsidR="00194198" w:rsidRPr="00BC1950" w14:paraId="1DF7EA2D" w14:textId="77777777" w:rsidTr="00DB6C85">
        <w:trPr>
          <w:cnfStyle w:val="000000100000" w:firstRow="0" w:lastRow="0" w:firstColumn="0" w:lastColumn="0" w:oddVBand="0" w:evenVBand="0" w:oddHBand="1" w:evenHBand="0" w:firstRowFirstColumn="0" w:firstRowLastColumn="0" w:lastRowFirstColumn="0" w:lastRowLastColumn="0"/>
        </w:trPr>
        <w:tc>
          <w:tcPr>
            <w:tcW w:w="1028" w:type="dxa"/>
          </w:tcPr>
          <w:p w14:paraId="2CEDFF88" w14:textId="77777777" w:rsidR="00194198" w:rsidRPr="00194198" w:rsidRDefault="00194198" w:rsidP="00194198">
            <w:pPr>
              <w:spacing w:after="96"/>
            </w:pPr>
            <w:r>
              <w:t>T</w:t>
            </w:r>
            <w:r w:rsidRPr="00194198">
              <w:t>RP</w:t>
            </w:r>
          </w:p>
        </w:tc>
        <w:tc>
          <w:tcPr>
            <w:tcW w:w="957" w:type="dxa"/>
          </w:tcPr>
          <w:p w14:paraId="4170C91E" w14:textId="77777777" w:rsidR="00194198" w:rsidRPr="00194198" w:rsidRDefault="00194198" w:rsidP="00194198">
            <w:pPr>
              <w:spacing w:after="96"/>
            </w:pPr>
            <w:r>
              <w:t>F</w:t>
            </w:r>
            <w:r w:rsidRPr="00194198">
              <w:t>L180</w:t>
            </w:r>
          </w:p>
        </w:tc>
        <w:tc>
          <w:tcPr>
            <w:tcW w:w="4819" w:type="dxa"/>
          </w:tcPr>
          <w:p w14:paraId="1EE04D08" w14:textId="77777777" w:rsidR="00194198" w:rsidRPr="002C26E8" w:rsidRDefault="00194198" w:rsidP="00194198">
            <w:pPr>
              <w:spacing w:after="96"/>
              <w:rPr>
                <w:lang w:val="en-US"/>
              </w:rPr>
            </w:pPr>
            <w:r w:rsidRPr="002C26E8">
              <w:rPr>
                <w:lang w:val="en-US"/>
              </w:rPr>
              <w:t>NOT Available with R503 Active</w:t>
            </w:r>
          </w:p>
        </w:tc>
      </w:tr>
      <w:tr w:rsidR="00FD1EAE" w:rsidRPr="00BC1950" w14:paraId="5A4B40D7" w14:textId="77777777" w:rsidTr="00DB6C85">
        <w:trPr>
          <w:cnfStyle w:val="000000010000" w:firstRow="0" w:lastRow="0" w:firstColumn="0" w:lastColumn="0" w:oddVBand="0" w:evenVBand="0" w:oddHBand="0" w:evenHBand="1" w:firstRowFirstColumn="0" w:firstRowLastColumn="0" w:lastRowFirstColumn="0" w:lastRowLastColumn="0"/>
        </w:trPr>
        <w:tc>
          <w:tcPr>
            <w:tcW w:w="1028" w:type="dxa"/>
          </w:tcPr>
          <w:p w14:paraId="4ADF71A6" w14:textId="4596CADB" w:rsidR="00FD1EAE" w:rsidRPr="00FD1EAE" w:rsidRDefault="00FD1EAE" w:rsidP="00FD1EAE">
            <w:pPr>
              <w:spacing w:before="96" w:after="96"/>
            </w:pPr>
            <w:r>
              <w:t>S</w:t>
            </w:r>
            <w:r w:rsidRPr="00FD1EAE">
              <w:t>ALAP</w:t>
            </w:r>
          </w:p>
        </w:tc>
        <w:tc>
          <w:tcPr>
            <w:tcW w:w="957" w:type="dxa"/>
          </w:tcPr>
          <w:p w14:paraId="7917DB12" w14:textId="6095E5B4" w:rsidR="00FD1EAE" w:rsidRPr="00FD1EAE" w:rsidRDefault="00FD1EAE" w:rsidP="00FD1EAE">
            <w:pPr>
              <w:spacing w:before="96" w:after="96"/>
            </w:pPr>
            <w:r>
              <w:t>F</w:t>
            </w:r>
            <w:r w:rsidRPr="00FD1EAE">
              <w:t>L150</w:t>
            </w:r>
          </w:p>
        </w:tc>
        <w:tc>
          <w:tcPr>
            <w:tcW w:w="4819" w:type="dxa"/>
          </w:tcPr>
          <w:p w14:paraId="233C45B7" w14:textId="6A578250" w:rsidR="00FD1EAE" w:rsidRPr="002C26E8" w:rsidRDefault="00FD1EAE" w:rsidP="00FD1EAE">
            <w:pPr>
              <w:spacing w:before="96" w:after="96"/>
              <w:rPr>
                <w:lang w:val="en-US"/>
              </w:rPr>
            </w:pPr>
            <w:r w:rsidRPr="002C26E8">
              <w:rPr>
                <w:lang w:val="en-US"/>
              </w:rPr>
              <w:t>ATC Discr.</w:t>
            </w:r>
            <w:r w:rsidR="00657001" w:rsidRPr="002C26E8">
              <w:rPr>
                <w:lang w:val="en-US"/>
              </w:rPr>
              <w:t xml:space="preserve"> / NOT Available with R503 Active</w:t>
            </w:r>
          </w:p>
        </w:tc>
      </w:tr>
    </w:tbl>
    <w:p w14:paraId="7B330917" w14:textId="22E085D0" w:rsidR="00194198" w:rsidRPr="002C26E8" w:rsidRDefault="00194198" w:rsidP="00194198">
      <w:pPr>
        <w:rPr>
          <w:lang w:val="en-US"/>
        </w:rPr>
      </w:pPr>
    </w:p>
    <w:p w14:paraId="6FF0A3A0" w14:textId="5C3DFA51" w:rsidR="00194198" w:rsidRPr="00120B66" w:rsidRDefault="00194198" w:rsidP="00194198">
      <w:pPr>
        <w:pStyle w:val="Titolo3"/>
      </w:pPr>
      <w:bookmarkStart w:id="37" w:name="_Toc217467690"/>
      <w:r>
        <w:t xml:space="preserve">Partenze pista </w:t>
      </w:r>
      <w:r w:rsidR="00920BA9">
        <w:t>2</w:t>
      </w:r>
      <w:r w:rsidR="00FD1EAE">
        <w:t>0</w:t>
      </w:r>
      <w:bookmarkEnd w:id="37"/>
      <w:r>
        <w:tab/>
      </w:r>
      <w:r>
        <w:tab/>
      </w:r>
      <w:r>
        <w:tab/>
      </w:r>
      <w:r>
        <w:tab/>
      </w:r>
      <w:r>
        <w:tab/>
      </w:r>
      <w:r>
        <w:tab/>
      </w:r>
    </w:p>
    <w:tbl>
      <w:tblPr>
        <w:tblStyle w:val="TabellaIVAO"/>
        <w:tblW w:w="3544" w:type="dxa"/>
        <w:tblLook w:val="04A0" w:firstRow="1" w:lastRow="0" w:firstColumn="1" w:lastColumn="0" w:noHBand="0" w:noVBand="1"/>
      </w:tblPr>
      <w:tblGrid>
        <w:gridCol w:w="1090"/>
        <w:gridCol w:w="1037"/>
        <w:gridCol w:w="1417"/>
      </w:tblGrid>
      <w:tr w:rsidR="00194198" w:rsidRPr="00120B66" w14:paraId="0D8A8542" w14:textId="77777777" w:rsidTr="00DB6C85">
        <w:trPr>
          <w:cnfStyle w:val="100000000000" w:firstRow="1" w:lastRow="0" w:firstColumn="0" w:lastColumn="0" w:oddVBand="0" w:evenVBand="0" w:oddHBand="0" w:evenHBand="0" w:firstRowFirstColumn="0" w:firstRowLastColumn="0" w:lastRowFirstColumn="0" w:lastRowLastColumn="0"/>
        </w:trPr>
        <w:tc>
          <w:tcPr>
            <w:tcW w:w="1090" w:type="dxa"/>
          </w:tcPr>
          <w:p w14:paraId="7DC21D18" w14:textId="77777777" w:rsidR="00194198" w:rsidRPr="00194198" w:rsidRDefault="00194198" w:rsidP="00194198">
            <w:r>
              <w:t>FIX</w:t>
            </w:r>
          </w:p>
        </w:tc>
        <w:tc>
          <w:tcPr>
            <w:tcW w:w="1037" w:type="dxa"/>
          </w:tcPr>
          <w:p w14:paraId="1AE3182F" w14:textId="77777777" w:rsidR="00194198" w:rsidRPr="00194198" w:rsidRDefault="00194198" w:rsidP="00194198">
            <w:r>
              <w:t>l</w:t>
            </w:r>
            <w:r w:rsidRPr="00194198">
              <w:t>icj</w:t>
            </w:r>
          </w:p>
        </w:tc>
        <w:tc>
          <w:tcPr>
            <w:tcW w:w="1417" w:type="dxa"/>
          </w:tcPr>
          <w:p w14:paraId="15237D4C" w14:textId="77777777" w:rsidR="00194198" w:rsidRPr="00194198" w:rsidRDefault="00194198" w:rsidP="00194198">
            <w:r>
              <w:t>NOTE</w:t>
            </w:r>
          </w:p>
        </w:tc>
      </w:tr>
      <w:tr w:rsidR="00194198" w:rsidRPr="00120B66" w14:paraId="4F09C732" w14:textId="77777777" w:rsidTr="00DB6C85">
        <w:trPr>
          <w:cnfStyle w:val="000000100000" w:firstRow="0" w:lastRow="0" w:firstColumn="0" w:lastColumn="0" w:oddVBand="0" w:evenVBand="0" w:oddHBand="1" w:evenHBand="0" w:firstRowFirstColumn="0" w:firstRowLastColumn="0" w:lastRowFirstColumn="0" w:lastRowLastColumn="0"/>
        </w:trPr>
        <w:tc>
          <w:tcPr>
            <w:tcW w:w="1090" w:type="dxa"/>
          </w:tcPr>
          <w:p w14:paraId="1626F4BE" w14:textId="77777777" w:rsidR="00194198" w:rsidRPr="00194198" w:rsidRDefault="00194198" w:rsidP="00194198">
            <w:pPr>
              <w:spacing w:after="96"/>
            </w:pPr>
            <w:r>
              <w:t>G</w:t>
            </w:r>
            <w:r w:rsidRPr="00194198">
              <w:t>IANO</w:t>
            </w:r>
          </w:p>
        </w:tc>
        <w:tc>
          <w:tcPr>
            <w:tcW w:w="1037" w:type="dxa"/>
            <w:vAlign w:val="center"/>
          </w:tcPr>
          <w:p w14:paraId="6F87E69A" w14:textId="77777777" w:rsidR="00194198" w:rsidRPr="00194198" w:rsidRDefault="00194198" w:rsidP="00194198">
            <w:pPr>
              <w:spacing w:after="96"/>
            </w:pPr>
            <w:r>
              <w:t>F</w:t>
            </w:r>
            <w:r w:rsidRPr="00194198">
              <w:t>L 160</w:t>
            </w:r>
          </w:p>
        </w:tc>
        <w:tc>
          <w:tcPr>
            <w:tcW w:w="1417" w:type="dxa"/>
          </w:tcPr>
          <w:p w14:paraId="4BA68A05" w14:textId="77777777" w:rsidR="00194198" w:rsidRDefault="00194198" w:rsidP="00194198">
            <w:pPr>
              <w:spacing w:after="96"/>
            </w:pPr>
          </w:p>
        </w:tc>
      </w:tr>
      <w:tr w:rsidR="00194198" w:rsidRPr="00120B66" w14:paraId="1788A9AF" w14:textId="77777777" w:rsidTr="00DB6C85">
        <w:trPr>
          <w:cnfStyle w:val="000000010000" w:firstRow="0" w:lastRow="0" w:firstColumn="0" w:lastColumn="0" w:oddVBand="0" w:evenVBand="0" w:oddHBand="0" w:evenHBand="1" w:firstRowFirstColumn="0" w:firstRowLastColumn="0" w:lastRowFirstColumn="0" w:lastRowLastColumn="0"/>
        </w:trPr>
        <w:tc>
          <w:tcPr>
            <w:tcW w:w="1090" w:type="dxa"/>
          </w:tcPr>
          <w:p w14:paraId="452B99C9" w14:textId="77777777" w:rsidR="00194198" w:rsidRPr="00194198" w:rsidRDefault="00194198" w:rsidP="00194198">
            <w:pPr>
              <w:spacing w:before="96" w:after="96"/>
            </w:pPr>
            <w:r>
              <w:t>L</w:t>
            </w:r>
            <w:r w:rsidRPr="00194198">
              <w:t>URON</w:t>
            </w:r>
          </w:p>
        </w:tc>
        <w:tc>
          <w:tcPr>
            <w:tcW w:w="1037" w:type="dxa"/>
            <w:vAlign w:val="center"/>
          </w:tcPr>
          <w:p w14:paraId="34B79EF1" w14:textId="77777777" w:rsidR="00194198" w:rsidRPr="00194198" w:rsidRDefault="00194198" w:rsidP="00194198">
            <w:pPr>
              <w:spacing w:before="96" w:after="96"/>
            </w:pPr>
            <w:r>
              <w:t>F</w:t>
            </w:r>
            <w:r w:rsidRPr="00194198">
              <w:t>L 160</w:t>
            </w:r>
          </w:p>
        </w:tc>
        <w:tc>
          <w:tcPr>
            <w:tcW w:w="1417" w:type="dxa"/>
          </w:tcPr>
          <w:p w14:paraId="0359651D" w14:textId="77777777" w:rsidR="00194198" w:rsidRDefault="00194198" w:rsidP="00194198">
            <w:pPr>
              <w:spacing w:before="96" w:after="96"/>
            </w:pPr>
          </w:p>
        </w:tc>
      </w:tr>
      <w:tr w:rsidR="00194198" w:rsidRPr="00120B66" w14:paraId="16CCA5D2" w14:textId="77777777" w:rsidTr="00DB6C85">
        <w:trPr>
          <w:cnfStyle w:val="000000100000" w:firstRow="0" w:lastRow="0" w:firstColumn="0" w:lastColumn="0" w:oddVBand="0" w:evenVBand="0" w:oddHBand="1" w:evenHBand="0" w:firstRowFirstColumn="0" w:firstRowLastColumn="0" w:lastRowFirstColumn="0" w:lastRowLastColumn="0"/>
        </w:trPr>
        <w:tc>
          <w:tcPr>
            <w:tcW w:w="1090" w:type="dxa"/>
          </w:tcPr>
          <w:p w14:paraId="70E24F20" w14:textId="77777777" w:rsidR="00194198" w:rsidRPr="00194198" w:rsidRDefault="00194198" w:rsidP="00194198">
            <w:pPr>
              <w:spacing w:after="96"/>
            </w:pPr>
            <w:r>
              <w:t>R</w:t>
            </w:r>
            <w:r w:rsidRPr="00194198">
              <w:t>OSAS</w:t>
            </w:r>
          </w:p>
        </w:tc>
        <w:tc>
          <w:tcPr>
            <w:tcW w:w="1037" w:type="dxa"/>
          </w:tcPr>
          <w:p w14:paraId="35027370" w14:textId="77777777" w:rsidR="00194198" w:rsidRPr="00194198" w:rsidRDefault="00194198" w:rsidP="00194198">
            <w:pPr>
              <w:spacing w:after="96"/>
            </w:pPr>
            <w:r>
              <w:t>F</w:t>
            </w:r>
            <w:r w:rsidRPr="00194198">
              <w:t>L 160</w:t>
            </w:r>
          </w:p>
        </w:tc>
        <w:tc>
          <w:tcPr>
            <w:tcW w:w="1417" w:type="dxa"/>
          </w:tcPr>
          <w:p w14:paraId="3A13706C" w14:textId="77777777" w:rsidR="00194198" w:rsidRDefault="00194198" w:rsidP="00194198">
            <w:pPr>
              <w:spacing w:after="96"/>
            </w:pPr>
          </w:p>
        </w:tc>
      </w:tr>
      <w:tr w:rsidR="00194198" w:rsidRPr="00120B66" w14:paraId="6855D660" w14:textId="77777777" w:rsidTr="00DB6C85">
        <w:trPr>
          <w:cnfStyle w:val="000000010000" w:firstRow="0" w:lastRow="0" w:firstColumn="0" w:lastColumn="0" w:oddVBand="0" w:evenVBand="0" w:oddHBand="0" w:evenHBand="1" w:firstRowFirstColumn="0" w:firstRowLastColumn="0" w:lastRowFirstColumn="0" w:lastRowLastColumn="0"/>
        </w:trPr>
        <w:tc>
          <w:tcPr>
            <w:tcW w:w="1090" w:type="dxa"/>
          </w:tcPr>
          <w:p w14:paraId="440220D0" w14:textId="77777777" w:rsidR="00194198" w:rsidRPr="00194198" w:rsidRDefault="00194198" w:rsidP="00194198">
            <w:pPr>
              <w:spacing w:before="96" w:after="96"/>
            </w:pPr>
            <w:r>
              <w:t>P</w:t>
            </w:r>
            <w:r w:rsidRPr="00194198">
              <w:t>AL</w:t>
            </w:r>
          </w:p>
        </w:tc>
        <w:tc>
          <w:tcPr>
            <w:tcW w:w="1037" w:type="dxa"/>
          </w:tcPr>
          <w:p w14:paraId="20B195E5" w14:textId="77777777" w:rsidR="00194198" w:rsidRPr="00194198" w:rsidRDefault="00194198" w:rsidP="00194198">
            <w:pPr>
              <w:spacing w:before="96" w:after="96"/>
            </w:pPr>
            <w:r>
              <w:t>F</w:t>
            </w:r>
            <w:r w:rsidRPr="00194198">
              <w:t>L 160</w:t>
            </w:r>
          </w:p>
        </w:tc>
        <w:tc>
          <w:tcPr>
            <w:tcW w:w="1417" w:type="dxa"/>
          </w:tcPr>
          <w:p w14:paraId="57D02CDC" w14:textId="77777777" w:rsidR="00194198" w:rsidRDefault="00194198" w:rsidP="00194198">
            <w:pPr>
              <w:spacing w:before="96" w:after="96"/>
            </w:pPr>
          </w:p>
        </w:tc>
      </w:tr>
      <w:tr w:rsidR="00194198" w:rsidRPr="00120B66" w14:paraId="304B7F68" w14:textId="77777777" w:rsidTr="00DB6C85">
        <w:trPr>
          <w:cnfStyle w:val="000000100000" w:firstRow="0" w:lastRow="0" w:firstColumn="0" w:lastColumn="0" w:oddVBand="0" w:evenVBand="0" w:oddHBand="1" w:evenHBand="0" w:firstRowFirstColumn="0" w:firstRowLastColumn="0" w:lastRowFirstColumn="0" w:lastRowLastColumn="0"/>
        </w:trPr>
        <w:tc>
          <w:tcPr>
            <w:tcW w:w="1090" w:type="dxa"/>
          </w:tcPr>
          <w:p w14:paraId="400E14A4" w14:textId="77777777" w:rsidR="00194198" w:rsidRPr="00194198" w:rsidRDefault="00194198" w:rsidP="00194198">
            <w:pPr>
              <w:spacing w:after="96"/>
            </w:pPr>
            <w:r>
              <w:t>K</w:t>
            </w:r>
            <w:r w:rsidRPr="00194198">
              <w:t>APIL</w:t>
            </w:r>
          </w:p>
        </w:tc>
        <w:tc>
          <w:tcPr>
            <w:tcW w:w="1037" w:type="dxa"/>
          </w:tcPr>
          <w:p w14:paraId="773AA367" w14:textId="77777777" w:rsidR="00194198" w:rsidRPr="00194198" w:rsidRDefault="00194198" w:rsidP="00194198">
            <w:pPr>
              <w:spacing w:after="96"/>
            </w:pPr>
            <w:r>
              <w:t>F</w:t>
            </w:r>
            <w:r w:rsidRPr="00194198">
              <w:t>L 140</w:t>
            </w:r>
          </w:p>
        </w:tc>
        <w:tc>
          <w:tcPr>
            <w:tcW w:w="1417" w:type="dxa"/>
          </w:tcPr>
          <w:p w14:paraId="1F9B9FBB" w14:textId="77777777" w:rsidR="00194198" w:rsidRDefault="00194198" w:rsidP="00194198">
            <w:pPr>
              <w:spacing w:after="96"/>
            </w:pPr>
          </w:p>
        </w:tc>
      </w:tr>
      <w:tr w:rsidR="00194198" w:rsidRPr="00120B66" w14:paraId="0FC4C62F" w14:textId="77777777" w:rsidTr="00DB6C85">
        <w:trPr>
          <w:cnfStyle w:val="000000010000" w:firstRow="0" w:lastRow="0" w:firstColumn="0" w:lastColumn="0" w:oddVBand="0" w:evenVBand="0" w:oddHBand="0" w:evenHBand="1" w:firstRowFirstColumn="0" w:firstRowLastColumn="0" w:lastRowFirstColumn="0" w:lastRowLastColumn="0"/>
        </w:trPr>
        <w:tc>
          <w:tcPr>
            <w:tcW w:w="1090" w:type="dxa"/>
          </w:tcPr>
          <w:p w14:paraId="5B6394A4" w14:textId="77777777" w:rsidR="00194198" w:rsidRPr="00194198" w:rsidRDefault="00194198" w:rsidP="00194198">
            <w:pPr>
              <w:spacing w:before="96" w:after="96"/>
            </w:pPr>
            <w:r>
              <w:t>T</w:t>
            </w:r>
            <w:r w:rsidRPr="00194198">
              <w:t>RP</w:t>
            </w:r>
          </w:p>
        </w:tc>
        <w:tc>
          <w:tcPr>
            <w:tcW w:w="1037" w:type="dxa"/>
          </w:tcPr>
          <w:p w14:paraId="164A4BF2" w14:textId="77777777" w:rsidR="00194198" w:rsidRPr="00194198" w:rsidRDefault="00194198" w:rsidP="00194198">
            <w:pPr>
              <w:spacing w:before="96" w:after="96"/>
            </w:pPr>
            <w:r>
              <w:t>F</w:t>
            </w:r>
            <w:r w:rsidRPr="00194198">
              <w:t>L 140</w:t>
            </w:r>
          </w:p>
        </w:tc>
        <w:tc>
          <w:tcPr>
            <w:tcW w:w="1417" w:type="dxa"/>
          </w:tcPr>
          <w:p w14:paraId="3B5039C3" w14:textId="77777777" w:rsidR="00194198" w:rsidRPr="00842FA7" w:rsidRDefault="00194198" w:rsidP="00194198">
            <w:pPr>
              <w:spacing w:before="96" w:after="96"/>
            </w:pPr>
          </w:p>
        </w:tc>
      </w:tr>
      <w:bookmarkEnd w:id="5"/>
    </w:tbl>
    <w:p w14:paraId="43FED9DB" w14:textId="77777777" w:rsidR="00194198" w:rsidRDefault="00194198" w:rsidP="00842FA7"/>
    <w:sectPr w:rsidR="00194198" w:rsidSect="000C56CC">
      <w:headerReference w:type="default" r:id="rId10"/>
      <w:footerReference w:type="default" r:id="rId11"/>
      <w:pgSz w:w="11906" w:h="16838"/>
      <w:pgMar w:top="1417" w:right="1134" w:bottom="1134" w:left="1134" w:header="708" w:footer="708"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A076" w14:textId="77777777" w:rsidR="00525157" w:rsidRDefault="00525157" w:rsidP="0027438B">
      <w:pPr>
        <w:spacing w:after="0" w:line="240" w:lineRule="auto"/>
      </w:pPr>
      <w:r>
        <w:separator/>
      </w:r>
    </w:p>
  </w:endnote>
  <w:endnote w:type="continuationSeparator" w:id="0">
    <w:p w14:paraId="444B90A6" w14:textId="77777777" w:rsidR="00525157" w:rsidRDefault="00525157" w:rsidP="00274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Sans ExtraBold">
    <w:charset w:val="00"/>
    <w:family w:val="auto"/>
    <w:pitch w:val="variable"/>
    <w:sig w:usb0="A00002FF" w:usb1="5000204B" w:usb2="00000000" w:usb3="00000000" w:csb0="00000197" w:csb1="00000000"/>
  </w:font>
  <w:font w:name="Nunito Sans">
    <w:charset w:val="00"/>
    <w:family w:val="auto"/>
    <w:pitch w:val="variable"/>
    <w:sig w:usb0="20000007" w:usb1="00000001" w:usb2="00000000" w:usb3="00000000" w:csb0="00000193" w:csb1="00000000"/>
  </w:font>
  <w:font w:name="Nunito Sans Black">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A669" w14:textId="77777777" w:rsidR="00070210" w:rsidRPr="00070210" w:rsidRDefault="00070210" w:rsidP="00070210">
    <w:pPr>
      <w:pStyle w:val="Pidipagina"/>
      <w:spacing w:before="240"/>
      <w:rPr>
        <w:lang w:val="en-US"/>
      </w:rPr>
    </w:pPr>
    <w:r w:rsidRPr="00070210">
      <w:rPr>
        <w:noProof/>
        <w:color w:val="E93434"/>
        <w:lang w:val="en-US"/>
      </w:rPr>
      <mc:AlternateContent>
        <mc:Choice Requires="wps">
          <w:drawing>
            <wp:anchor distT="0" distB="0" distL="114300" distR="114300" simplePos="0" relativeHeight="251661312" behindDoc="0" locked="0" layoutInCell="1" allowOverlap="1" wp14:anchorId="5FC09B1B" wp14:editId="7B0B4F3E">
              <wp:simplePos x="0" y="0"/>
              <wp:positionH relativeFrom="column">
                <wp:posOffset>4901565</wp:posOffset>
              </wp:positionH>
              <wp:positionV relativeFrom="paragraph">
                <wp:posOffset>101600</wp:posOffset>
              </wp:positionV>
              <wp:extent cx="1257300" cy="345057"/>
              <wp:effectExtent l="0" t="0" r="19050" b="17145"/>
              <wp:wrapNone/>
              <wp:docPr id="11" name="Rettangolo con angoli arrotondati 11"/>
              <wp:cNvGraphicFramePr/>
              <a:graphic xmlns:a="http://schemas.openxmlformats.org/drawingml/2006/main">
                <a:graphicData uri="http://schemas.microsoft.com/office/word/2010/wordprocessingShape">
                  <wps:wsp>
                    <wps:cNvSpPr/>
                    <wps:spPr>
                      <a:xfrm>
                        <a:off x="0" y="0"/>
                        <a:ext cx="1257300" cy="345057"/>
                      </a:xfrm>
                      <a:prstGeom prst="roundRect">
                        <a:avLst/>
                      </a:prstGeom>
                      <a:solidFill>
                        <a:srgbClr val="F9CC2C"/>
                      </a:solidFill>
                      <a:ln>
                        <a:solidFill>
                          <a:srgbClr val="F9CC2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6674D3" w14:textId="74CE25D1" w:rsidR="000E7F2D" w:rsidRPr="000E7F2D" w:rsidRDefault="000C56CC" w:rsidP="000E7F2D">
                          <w:pPr>
                            <w:jc w:val="center"/>
                            <w:rPr>
                              <w:rFonts w:ascii="Segoe UI" w:hAnsi="Segoe UI" w:cs="Segoe UI"/>
                              <w:color w:val="000000"/>
                              <w:sz w:val="23"/>
                              <w:szCs w:val="23"/>
                              <w:shd w:val="clear" w:color="auto" w:fill="F7F7F7"/>
                            </w:rPr>
                          </w:pPr>
                          <w:r w:rsidRPr="000C56CC">
                            <w:rPr>
                              <w:color w:val="0D2C99"/>
                              <w:sz w:val="20"/>
                              <w:szCs w:val="18"/>
                            </w:rPr>
                            <w:t>P</w:t>
                          </w:r>
                          <w:r w:rsidR="000E7F2D">
                            <w:rPr>
                              <w:color w:val="0D2C99"/>
                              <w:sz w:val="20"/>
                              <w:szCs w:val="18"/>
                            </w:rPr>
                            <w:t xml:space="preserve">AG. </w:t>
                          </w:r>
                          <w:r w:rsidR="000E7F2D" w:rsidRPr="000E7F2D">
                            <w:rPr>
                              <w:b/>
                              <w:bCs/>
                              <w:color w:val="0D2C99"/>
                              <w:sz w:val="20"/>
                              <w:szCs w:val="18"/>
                            </w:rPr>
                            <w:fldChar w:fldCharType="begin"/>
                          </w:r>
                          <w:r w:rsidR="000E7F2D" w:rsidRPr="000E7F2D">
                            <w:rPr>
                              <w:b/>
                              <w:bCs/>
                              <w:color w:val="0D2C99"/>
                              <w:sz w:val="20"/>
                              <w:szCs w:val="18"/>
                            </w:rPr>
                            <w:instrText xml:space="preserve"> Page </w:instrText>
                          </w:r>
                          <w:r w:rsidR="000E7F2D" w:rsidRPr="000E7F2D">
                            <w:rPr>
                              <w:b/>
                              <w:bCs/>
                              <w:color w:val="0D2C99"/>
                              <w:sz w:val="20"/>
                              <w:szCs w:val="18"/>
                            </w:rPr>
                            <w:fldChar w:fldCharType="separate"/>
                          </w:r>
                          <w:r w:rsidR="000E7F2D" w:rsidRPr="000E7F2D">
                            <w:rPr>
                              <w:b/>
                              <w:bCs/>
                              <w:noProof/>
                              <w:color w:val="0D2C99"/>
                              <w:sz w:val="20"/>
                              <w:szCs w:val="18"/>
                            </w:rPr>
                            <w:t>!Fine imprevista della formula</w:t>
                          </w:r>
                          <w:r w:rsidR="000E7F2D" w:rsidRPr="000E7F2D">
                            <w:rPr>
                              <w:b/>
                              <w:bCs/>
                              <w:color w:val="0D2C99"/>
                              <w:sz w:val="20"/>
                              <w:szCs w:val="18"/>
                            </w:rPr>
                            <w:fldChar w:fldCharType="end"/>
                          </w:r>
                          <w:r w:rsidR="000E7F2D">
                            <w:rPr>
                              <w:color w:val="0D2C99"/>
                              <w:sz w:val="20"/>
                              <w:szCs w:val="18"/>
                            </w:rPr>
                            <w:t xml:space="preserve"> OF</w:t>
                          </w:r>
                          <w:r w:rsidRPr="000C56CC">
                            <w:rPr>
                              <w:color w:val="0D2C99"/>
                              <w:sz w:val="20"/>
                              <w:szCs w:val="18"/>
                            </w:rPr>
                            <w:t xml:space="preserve"> </w:t>
                          </w:r>
                          <w:r w:rsidR="000E7F2D" w:rsidRPr="000E7F2D">
                            <w:rPr>
                              <w:b/>
                              <w:bCs/>
                              <w:color w:val="0D2C99"/>
                              <w:sz w:val="20"/>
                              <w:szCs w:val="18"/>
                            </w:rPr>
                            <w:fldChar w:fldCharType="begin"/>
                          </w:r>
                          <w:r w:rsidR="000E7F2D" w:rsidRPr="000E7F2D">
                            <w:rPr>
                              <w:b/>
                              <w:bCs/>
                              <w:color w:val="0D2C99"/>
                              <w:sz w:val="20"/>
                              <w:szCs w:val="18"/>
                            </w:rPr>
                            <w:instrText xml:space="preserve"> =</w:instrText>
                          </w:r>
                          <w:r w:rsidR="000E7F2D" w:rsidRPr="000E7F2D">
                            <w:rPr>
                              <w:b/>
                              <w:bCs/>
                              <w:color w:val="0D2C99"/>
                              <w:sz w:val="20"/>
                              <w:szCs w:val="18"/>
                            </w:rPr>
                            <w:fldChar w:fldCharType="begin"/>
                          </w:r>
                          <w:r w:rsidR="000E7F2D" w:rsidRPr="000E7F2D">
                            <w:rPr>
                              <w:b/>
                              <w:bCs/>
                              <w:color w:val="0D2C99"/>
                              <w:sz w:val="20"/>
                              <w:szCs w:val="18"/>
                            </w:rPr>
                            <w:instrText xml:space="preserve"> Numpages </w:instrText>
                          </w:r>
                          <w:r w:rsidR="000E7F2D" w:rsidRPr="000E7F2D">
                            <w:rPr>
                              <w:b/>
                              <w:bCs/>
                              <w:color w:val="0D2C99"/>
                              <w:sz w:val="20"/>
                              <w:szCs w:val="18"/>
                            </w:rPr>
                            <w:fldChar w:fldCharType="separate"/>
                          </w:r>
                          <w:r w:rsidR="00BC1950">
                            <w:rPr>
                              <w:b/>
                              <w:bCs/>
                              <w:noProof/>
                              <w:color w:val="0D2C99"/>
                              <w:sz w:val="20"/>
                              <w:szCs w:val="18"/>
                            </w:rPr>
                            <w:instrText>12</w:instrText>
                          </w:r>
                          <w:r w:rsidR="000E7F2D" w:rsidRPr="000E7F2D">
                            <w:rPr>
                              <w:b/>
                              <w:bCs/>
                              <w:color w:val="0D2C99"/>
                              <w:sz w:val="20"/>
                              <w:szCs w:val="18"/>
                            </w:rPr>
                            <w:fldChar w:fldCharType="end"/>
                          </w:r>
                          <w:r w:rsidR="000E7F2D" w:rsidRPr="000E7F2D">
                            <w:rPr>
                              <w:b/>
                              <w:bCs/>
                              <w:color w:val="0D2C99"/>
                              <w:sz w:val="20"/>
                              <w:szCs w:val="18"/>
                            </w:rPr>
                            <w:instrText xml:space="preserve"> - 1</w:instrText>
                          </w:r>
                          <w:r w:rsidR="000E7F2D" w:rsidRPr="000E7F2D">
                            <w:rPr>
                              <w:b/>
                              <w:bCs/>
                              <w:color w:val="0D2C99"/>
                              <w:sz w:val="20"/>
                              <w:szCs w:val="18"/>
                            </w:rPr>
                            <w:fldChar w:fldCharType="separate"/>
                          </w:r>
                          <w:r w:rsidR="00BC1950">
                            <w:rPr>
                              <w:b/>
                              <w:bCs/>
                              <w:noProof/>
                              <w:color w:val="0D2C99"/>
                              <w:sz w:val="20"/>
                              <w:szCs w:val="18"/>
                            </w:rPr>
                            <w:t>11</w:t>
                          </w:r>
                          <w:r w:rsidR="000E7F2D" w:rsidRPr="000E7F2D">
                            <w:rPr>
                              <w:b/>
                              <w:bCs/>
                              <w:color w:val="0D2C99"/>
                              <w:sz w:val="20"/>
                              <w:szCs w:val="18"/>
                            </w:rPr>
                            <w:fldChar w:fldCharType="end"/>
                          </w:r>
                        </w:p>
                        <w:p w14:paraId="2C9C973F" w14:textId="77777777" w:rsidR="000E7F2D" w:rsidRPr="000E7F2D" w:rsidRDefault="000E7F2D" w:rsidP="000E7F2D">
                          <w:pPr>
                            <w:jc w:val="center"/>
                            <w:rPr>
                              <w:rFonts w:ascii="Segoe UI" w:hAnsi="Segoe UI" w:cs="Segoe UI"/>
                              <w:color w:val="000000"/>
                              <w:sz w:val="23"/>
                              <w:szCs w:val="23"/>
                              <w:shd w:val="clear" w:color="auto" w:fill="F7F7F7"/>
                            </w:rPr>
                          </w:pPr>
                        </w:p>
                        <w:p w14:paraId="0E632880" w14:textId="77777777" w:rsidR="000E7F2D" w:rsidRPr="000E7F2D" w:rsidRDefault="000E7F2D" w:rsidP="000E7F2D">
                          <w:pPr>
                            <w:jc w:val="center"/>
                            <w:rPr>
                              <w:rFonts w:ascii="Segoe UI" w:hAnsi="Segoe UI" w:cs="Segoe UI"/>
                              <w:color w:val="000000"/>
                              <w:sz w:val="23"/>
                              <w:szCs w:val="23"/>
                              <w:shd w:val="clear" w:color="auto" w:fill="F7F7F7"/>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C09B1B" id="Rettangolo con angoli arrotondati 11" o:spid="_x0000_s1030" style="position:absolute;left:0;text-align:left;margin-left:385.95pt;margin-top:8pt;width:99pt;height:2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" fillcolor="#f9cc2c" strokecolor="#f9cc2c" strokeweight="1pt">
              <v:stroke joinstyle="miter"/>
              <v:textbox>
                <w:txbxContent>
                  <w:p w14:paraId="236674D3" w14:textId="74CE25D1" w:rsidR="000E7F2D" w:rsidRPr="000E7F2D" w:rsidRDefault="000C56CC" w:rsidP="000E7F2D">
                    <w:pPr>
                      <w:jc w:val="center"/>
                      <w:rPr>
                        <w:rFonts w:ascii="Segoe UI" w:hAnsi="Segoe UI" w:cs="Segoe UI"/>
                        <w:color w:val="000000"/>
                        <w:sz w:val="23"/>
                        <w:szCs w:val="23"/>
                        <w:shd w:val="clear" w:color="auto" w:fill="F7F7F7"/>
                      </w:rPr>
                    </w:pPr>
                    <w:r w:rsidRPr="000C56CC">
                      <w:rPr>
                        <w:color w:val="0D2C99"/>
                        <w:sz w:val="20"/>
                        <w:szCs w:val="18"/>
                      </w:rPr>
                      <w:t>P</w:t>
                    </w:r>
                    <w:r w:rsidR="000E7F2D">
                      <w:rPr>
                        <w:color w:val="0D2C99"/>
                        <w:sz w:val="20"/>
                        <w:szCs w:val="18"/>
                      </w:rPr>
                      <w:t xml:space="preserve">AG. </w:t>
                    </w:r>
                    <w:r w:rsidR="000E7F2D" w:rsidRPr="000E7F2D">
                      <w:rPr>
                        <w:b/>
                        <w:bCs/>
                        <w:color w:val="0D2C99"/>
                        <w:sz w:val="20"/>
                        <w:szCs w:val="18"/>
                      </w:rPr>
                      <w:fldChar w:fldCharType="begin"/>
                    </w:r>
                    <w:r w:rsidR="000E7F2D" w:rsidRPr="000E7F2D">
                      <w:rPr>
                        <w:b/>
                        <w:bCs/>
                        <w:color w:val="0D2C99"/>
                        <w:sz w:val="20"/>
                        <w:szCs w:val="18"/>
                      </w:rPr>
                      <w:instrText xml:space="preserve"> Page </w:instrText>
                    </w:r>
                    <w:r w:rsidR="000E7F2D" w:rsidRPr="000E7F2D">
                      <w:rPr>
                        <w:b/>
                        <w:bCs/>
                        <w:color w:val="0D2C99"/>
                        <w:sz w:val="20"/>
                        <w:szCs w:val="18"/>
                      </w:rPr>
                      <w:fldChar w:fldCharType="separate"/>
                    </w:r>
                    <w:r w:rsidR="000E7F2D" w:rsidRPr="000E7F2D">
                      <w:rPr>
                        <w:b/>
                        <w:bCs/>
                        <w:noProof/>
                        <w:color w:val="0D2C99"/>
                        <w:sz w:val="20"/>
                        <w:szCs w:val="18"/>
                      </w:rPr>
                      <w:t>!Fine imprevista della formula</w:t>
                    </w:r>
                    <w:r w:rsidR="000E7F2D" w:rsidRPr="000E7F2D">
                      <w:rPr>
                        <w:b/>
                        <w:bCs/>
                        <w:color w:val="0D2C99"/>
                        <w:sz w:val="20"/>
                        <w:szCs w:val="18"/>
                      </w:rPr>
                      <w:fldChar w:fldCharType="end"/>
                    </w:r>
                    <w:r w:rsidR="000E7F2D">
                      <w:rPr>
                        <w:color w:val="0D2C99"/>
                        <w:sz w:val="20"/>
                        <w:szCs w:val="18"/>
                      </w:rPr>
                      <w:t xml:space="preserve"> OF</w:t>
                    </w:r>
                    <w:r w:rsidRPr="000C56CC">
                      <w:rPr>
                        <w:color w:val="0D2C99"/>
                        <w:sz w:val="20"/>
                        <w:szCs w:val="18"/>
                      </w:rPr>
                      <w:t xml:space="preserve"> </w:t>
                    </w:r>
                    <w:r w:rsidR="000E7F2D" w:rsidRPr="000E7F2D">
                      <w:rPr>
                        <w:b/>
                        <w:bCs/>
                        <w:color w:val="0D2C99"/>
                        <w:sz w:val="20"/>
                        <w:szCs w:val="18"/>
                      </w:rPr>
                      <w:fldChar w:fldCharType="begin"/>
                    </w:r>
                    <w:r w:rsidR="000E7F2D" w:rsidRPr="000E7F2D">
                      <w:rPr>
                        <w:b/>
                        <w:bCs/>
                        <w:color w:val="0D2C99"/>
                        <w:sz w:val="20"/>
                        <w:szCs w:val="18"/>
                      </w:rPr>
                      <w:instrText xml:space="preserve"> =</w:instrText>
                    </w:r>
                    <w:r w:rsidR="000E7F2D" w:rsidRPr="000E7F2D">
                      <w:rPr>
                        <w:b/>
                        <w:bCs/>
                        <w:color w:val="0D2C99"/>
                        <w:sz w:val="20"/>
                        <w:szCs w:val="18"/>
                      </w:rPr>
                      <w:fldChar w:fldCharType="begin"/>
                    </w:r>
                    <w:r w:rsidR="000E7F2D" w:rsidRPr="000E7F2D">
                      <w:rPr>
                        <w:b/>
                        <w:bCs/>
                        <w:color w:val="0D2C99"/>
                        <w:sz w:val="20"/>
                        <w:szCs w:val="18"/>
                      </w:rPr>
                      <w:instrText xml:space="preserve"> Numpages </w:instrText>
                    </w:r>
                    <w:r w:rsidR="000E7F2D" w:rsidRPr="000E7F2D">
                      <w:rPr>
                        <w:b/>
                        <w:bCs/>
                        <w:color w:val="0D2C99"/>
                        <w:sz w:val="20"/>
                        <w:szCs w:val="18"/>
                      </w:rPr>
                      <w:fldChar w:fldCharType="separate"/>
                    </w:r>
                    <w:r w:rsidR="00BC1950">
                      <w:rPr>
                        <w:b/>
                        <w:bCs/>
                        <w:noProof/>
                        <w:color w:val="0D2C99"/>
                        <w:sz w:val="20"/>
                        <w:szCs w:val="18"/>
                      </w:rPr>
                      <w:instrText>12</w:instrText>
                    </w:r>
                    <w:r w:rsidR="000E7F2D" w:rsidRPr="000E7F2D">
                      <w:rPr>
                        <w:b/>
                        <w:bCs/>
                        <w:color w:val="0D2C99"/>
                        <w:sz w:val="20"/>
                        <w:szCs w:val="18"/>
                      </w:rPr>
                      <w:fldChar w:fldCharType="end"/>
                    </w:r>
                    <w:r w:rsidR="000E7F2D" w:rsidRPr="000E7F2D">
                      <w:rPr>
                        <w:b/>
                        <w:bCs/>
                        <w:color w:val="0D2C99"/>
                        <w:sz w:val="20"/>
                        <w:szCs w:val="18"/>
                      </w:rPr>
                      <w:instrText xml:space="preserve"> - 1</w:instrText>
                    </w:r>
                    <w:r w:rsidR="000E7F2D" w:rsidRPr="000E7F2D">
                      <w:rPr>
                        <w:b/>
                        <w:bCs/>
                        <w:color w:val="0D2C99"/>
                        <w:sz w:val="20"/>
                        <w:szCs w:val="18"/>
                      </w:rPr>
                      <w:fldChar w:fldCharType="separate"/>
                    </w:r>
                    <w:r w:rsidR="00BC1950">
                      <w:rPr>
                        <w:b/>
                        <w:bCs/>
                        <w:noProof/>
                        <w:color w:val="0D2C99"/>
                        <w:sz w:val="20"/>
                        <w:szCs w:val="18"/>
                      </w:rPr>
                      <w:t>11</w:t>
                    </w:r>
                    <w:r w:rsidR="000E7F2D" w:rsidRPr="000E7F2D">
                      <w:rPr>
                        <w:b/>
                        <w:bCs/>
                        <w:color w:val="0D2C99"/>
                        <w:sz w:val="20"/>
                        <w:szCs w:val="18"/>
                      </w:rPr>
                      <w:fldChar w:fldCharType="end"/>
                    </w:r>
                  </w:p>
                  <w:p w14:paraId="2C9C973F" w14:textId="77777777" w:rsidR="000E7F2D" w:rsidRPr="000E7F2D" w:rsidRDefault="000E7F2D" w:rsidP="000E7F2D">
                    <w:pPr>
                      <w:jc w:val="center"/>
                      <w:rPr>
                        <w:rFonts w:ascii="Segoe UI" w:hAnsi="Segoe UI" w:cs="Segoe UI"/>
                        <w:color w:val="000000"/>
                        <w:sz w:val="23"/>
                        <w:szCs w:val="23"/>
                        <w:shd w:val="clear" w:color="auto" w:fill="F7F7F7"/>
                      </w:rPr>
                    </w:pPr>
                  </w:p>
                  <w:p w14:paraId="0E632880" w14:textId="77777777" w:rsidR="000E7F2D" w:rsidRPr="000E7F2D" w:rsidRDefault="000E7F2D" w:rsidP="000E7F2D">
                    <w:pPr>
                      <w:jc w:val="center"/>
                      <w:rPr>
                        <w:rFonts w:ascii="Segoe UI" w:hAnsi="Segoe UI" w:cs="Segoe UI"/>
                        <w:color w:val="000000"/>
                        <w:sz w:val="23"/>
                        <w:szCs w:val="23"/>
                        <w:shd w:val="clear" w:color="auto" w:fill="F7F7F7"/>
                      </w:rPr>
                    </w:pPr>
                  </w:p>
                </w:txbxContent>
              </v:textbox>
            </v:roundrect>
          </w:pict>
        </mc:Fallback>
      </mc:AlternateContent>
    </w:r>
    <w:r w:rsidRPr="00070210">
      <w:rPr>
        <w:color w:val="E93434"/>
        <w:lang w:val="en-US"/>
      </w:rPr>
      <w:t>-</w:t>
    </w:r>
    <w:r w:rsidRPr="00070210">
      <w:rPr>
        <w:lang w:val="en-US"/>
      </w:rPr>
      <w:t xml:space="preserve"> </w:t>
    </w:r>
    <w:r w:rsidRPr="00070210">
      <w:rPr>
        <w:color w:val="E93434"/>
        <w:sz w:val="20"/>
        <w:szCs w:val="18"/>
        <w:lang w:val="en-US"/>
      </w:rPr>
      <w:t xml:space="preserve">ONLY FOR SIMULATION: DO NOT USE FOR REAL LIFE NAVIGATION </w:t>
    </w:r>
    <w:r w:rsidRPr="00070210">
      <w:rPr>
        <w:color w:val="E93434"/>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2C7F3" w14:textId="77777777" w:rsidR="00525157" w:rsidRDefault="00525157" w:rsidP="0027438B">
      <w:pPr>
        <w:spacing w:after="0" w:line="240" w:lineRule="auto"/>
      </w:pPr>
      <w:r>
        <w:separator/>
      </w:r>
    </w:p>
  </w:footnote>
  <w:footnote w:type="continuationSeparator" w:id="0">
    <w:p w14:paraId="4F433C45" w14:textId="77777777" w:rsidR="00525157" w:rsidRDefault="00525157" w:rsidP="002743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874D" w14:textId="77777777" w:rsidR="00A9374C" w:rsidRDefault="00F05FF5">
    <w:pPr>
      <w:pStyle w:val="Intestazione"/>
    </w:pPr>
    <w:r>
      <w:rPr>
        <w:noProof/>
      </w:rPr>
      <w:drawing>
        <wp:anchor distT="0" distB="0" distL="114300" distR="114300" simplePos="0" relativeHeight="251662336" behindDoc="1" locked="0" layoutInCell="1" allowOverlap="1" wp14:anchorId="182B7DDB" wp14:editId="5787EA36">
          <wp:simplePos x="0" y="0"/>
          <wp:positionH relativeFrom="column">
            <wp:posOffset>-234315</wp:posOffset>
          </wp:positionH>
          <wp:positionV relativeFrom="paragraph">
            <wp:posOffset>-351790</wp:posOffset>
          </wp:positionV>
          <wp:extent cx="857250" cy="857885"/>
          <wp:effectExtent l="0" t="0" r="0" b="0"/>
          <wp:wrapTight wrapText="bothSides">
            <wp:wrapPolygon edited="0">
              <wp:start x="7200" y="4317"/>
              <wp:lineTo x="5280" y="7195"/>
              <wp:lineTo x="4320" y="10073"/>
              <wp:lineTo x="4800" y="13910"/>
              <wp:lineTo x="11040" y="16308"/>
              <wp:lineTo x="12960" y="17267"/>
              <wp:lineTo x="15360" y="17267"/>
              <wp:lineTo x="15840" y="16308"/>
              <wp:lineTo x="17280" y="11991"/>
              <wp:lineTo x="14880" y="7195"/>
              <wp:lineTo x="12960" y="4317"/>
              <wp:lineTo x="7200" y="4317"/>
            </wp:wrapPolygon>
          </wp:wrapTight>
          <wp:docPr id="16" name="Elemento gra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lemento grafico 1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57250" cy="8578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431078A" wp14:editId="37FAFE84">
              <wp:simplePos x="0" y="0"/>
              <wp:positionH relativeFrom="column">
                <wp:posOffset>5362575</wp:posOffset>
              </wp:positionH>
              <wp:positionV relativeFrom="paragraph">
                <wp:posOffset>-546100</wp:posOffset>
              </wp:positionV>
              <wp:extent cx="349250" cy="1236980"/>
              <wp:effectExtent l="0" t="5715" r="6985" b="6985"/>
              <wp:wrapNone/>
              <wp:docPr id="10" name="Rettangolo con angoli in alto arrotondati 10"/>
              <wp:cNvGraphicFramePr/>
              <a:graphic xmlns:a="http://schemas.openxmlformats.org/drawingml/2006/main">
                <a:graphicData uri="http://schemas.microsoft.com/office/word/2010/wordprocessingShape">
                  <wps:wsp>
                    <wps:cNvSpPr/>
                    <wps:spPr>
                      <a:xfrm rot="5400000">
                        <a:off x="0" y="0"/>
                        <a:ext cx="349250" cy="1236980"/>
                      </a:xfrm>
                      <a:prstGeom prst="round2Same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A3AADD" w14:textId="0CD9D9D4" w:rsidR="00070210" w:rsidRDefault="00070210" w:rsidP="00070210">
                          <w:pPr>
                            <w:jc w:val="center"/>
                          </w:pPr>
                          <w:r>
                            <w:t xml:space="preserve">V </w:t>
                          </w:r>
                          <w:sdt>
                            <w:sdtPr>
                              <w:alias w:val="Stato"/>
                              <w:tag w:val=""/>
                              <w:id w:val="-290899528"/>
                              <w:dataBinding w:prefixMappings="xmlns:ns0='http://purl.org/dc/elements/1.1/' xmlns:ns1='http://schemas.openxmlformats.org/package/2006/metadata/core-properties' " w:xpath="/ns1:coreProperties[1]/ns1:contentStatus[1]" w:storeItemID="{6C3C8BC8-F283-45AE-878A-BAB7291924A1}"/>
                              <w:text/>
                            </w:sdtPr>
                            <w:sdtContent>
                              <w:r w:rsidR="006F6BF6">
                                <w:t>2512</w:t>
                              </w:r>
                            </w:sdtContent>
                          </w:sdt>
                        </w:p>
                      </w:txbxContent>
                    </wps:txbx>
                    <wps:bodyPr rot="0" spcFirstLastPara="0" vertOverflow="overflow" horzOverflow="overflow" vert="horz" wrap="square" lIns="0" tIns="72000" rIns="0" bIns="3600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1078A" id="Rettangolo con angoli in alto arrotondati 10" o:spid="_x0000_s1028" style="position:absolute;left:0;text-align:left;margin-left:422.25pt;margin-top:-43pt;width:27.5pt;height:97.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9250,12369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" adj="-11796480,,5400" path="m58209,l291041,v32148,,58209,26061,58209,58209l349250,1236980r,l,1236980r,l,58209c,26061,26061,,58209,xe" fillcolor="#4472c4 [3204]" stroked="f" strokeweight="1pt">
              <v:stroke joinstyle="miter"/>
              <v:formulas/>
              <v:path arrowok="t" o:connecttype="custom" o:connectlocs="58209,0;291041,0;349250,58209;349250,1236980;349250,1236980;0,1236980;0,1236980;0,58209;58209,0" o:connectangles="0,0,0,0,0,0,0,0,0" textboxrect="0,0,349250,1236980"/>
              <v:textbox inset="0,2mm,0,1mm">
                <w:txbxContent>
                  <w:p w14:paraId="24A3AADD" w14:textId="0CD9D9D4" w:rsidR="00070210" w:rsidRDefault="00070210" w:rsidP="00070210">
                    <w:pPr>
                      <w:jc w:val="center"/>
                    </w:pPr>
                    <w:r>
                      <w:t xml:space="preserve">V </w:t>
                    </w:r>
                    <w:sdt>
                      <w:sdtPr>
                        <w:alias w:val="Stato"/>
                        <w:tag w:val=""/>
                        <w:id w:val="-290899528"/>
                        <w:dataBinding w:prefixMappings="xmlns:ns0='http://purl.org/dc/elements/1.1/' xmlns:ns1='http://schemas.openxmlformats.org/package/2006/metadata/core-properties' " w:xpath="/ns1:coreProperties[1]/ns1:contentStatus[1]" w:storeItemID="{6C3C8BC8-F283-45AE-878A-BAB7291924A1}"/>
                        <w:text/>
                      </w:sdtPr>
                      <w:sdtContent>
                        <w:r w:rsidR="006F6BF6">
                          <w:t>2512</w:t>
                        </w:r>
                      </w:sdtContent>
                    </w:sdt>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302EF70" wp14:editId="12A85B3B">
              <wp:simplePos x="0" y="0"/>
              <wp:positionH relativeFrom="column">
                <wp:posOffset>653415</wp:posOffset>
              </wp:positionH>
              <wp:positionV relativeFrom="paragraph">
                <wp:posOffset>-103505</wp:posOffset>
              </wp:positionV>
              <wp:extent cx="5503545" cy="354330"/>
              <wp:effectExtent l="0" t="0" r="1905" b="7620"/>
              <wp:wrapNone/>
              <wp:docPr id="8" name="Rettangolo con angoli arrotondati 8"/>
              <wp:cNvGraphicFramePr/>
              <a:graphic xmlns:a="http://schemas.openxmlformats.org/drawingml/2006/main">
                <a:graphicData uri="http://schemas.microsoft.com/office/word/2010/wordprocessingShape">
                  <wps:wsp>
                    <wps:cNvSpPr/>
                    <wps:spPr>
                      <a:xfrm>
                        <a:off x="0" y="0"/>
                        <a:ext cx="5503545" cy="354330"/>
                      </a:xfrm>
                      <a:prstGeom prst="roundRect">
                        <a:avLst/>
                      </a:prstGeom>
                      <a:solidFill>
                        <a:srgbClr val="0D2C9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2"/>
                            </w:rPr>
                            <w:alias w:val="Titolo"/>
                            <w:tag w:val=""/>
                            <w:id w:val="311837963"/>
                            <w:dataBinding w:prefixMappings="xmlns:ns0='http://purl.org/dc/elements/1.1/' xmlns:ns1='http://schemas.openxmlformats.org/package/2006/metadata/core-properties' " w:xpath="/ns1:coreProperties[1]/ns0:title[1]" w:storeItemID="{6C3C8BC8-F283-45AE-878A-BAB7291924A1}"/>
                            <w:text/>
                          </w:sdtPr>
                          <w:sdtContent>
                            <w:p w14:paraId="38869E1D" w14:textId="2616F83B" w:rsidR="001C5D5E" w:rsidRPr="008F3B80" w:rsidRDefault="006F6BF6" w:rsidP="00C4642C">
                              <w:pPr>
                                <w:pStyle w:val="Titolo2"/>
                                <w:spacing w:before="0"/>
                                <w:rPr>
                                  <w:color w:val="FFFFFF" w:themeColor="background1"/>
                                  <w:sz w:val="24"/>
                                  <w:szCs w:val="22"/>
                                  <w:lang w:val="en-US"/>
                                </w:rPr>
                              </w:pPr>
                              <w:r>
                                <w:rPr>
                                  <w:color w:val="FFFFFF" w:themeColor="background1"/>
                                  <w:sz w:val="24"/>
                                  <w:szCs w:val="22"/>
                                </w:rPr>
                                <w:t>vIPI LICJ</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302EF70" id="Rettangolo con angoli arrotondati 8" o:spid="_x0000_s1029" style="position:absolute;left:0;text-align:left;margin-left:51.45pt;margin-top:-8.15pt;width:433.35pt;height:27.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" fillcolor="#0d2c99" stroked="f" strokeweight="1pt">
              <v:stroke joinstyle="miter"/>
              <v:textbox>
                <w:txbxContent>
                  <w:sdt>
                    <w:sdtPr>
                      <w:rPr>
                        <w:color w:val="FFFFFF" w:themeColor="background1"/>
                        <w:sz w:val="24"/>
                        <w:szCs w:val="22"/>
                      </w:rPr>
                      <w:alias w:val="Titolo"/>
                      <w:tag w:val=""/>
                      <w:id w:val="311837963"/>
                      <w:dataBinding w:prefixMappings="xmlns:ns0='http://purl.org/dc/elements/1.1/' xmlns:ns1='http://schemas.openxmlformats.org/package/2006/metadata/core-properties' " w:xpath="/ns1:coreProperties[1]/ns0:title[1]" w:storeItemID="{6C3C8BC8-F283-45AE-878A-BAB7291924A1}"/>
                      <w:text/>
                    </w:sdtPr>
                    <w:sdtContent>
                      <w:p w14:paraId="38869E1D" w14:textId="2616F83B" w:rsidR="001C5D5E" w:rsidRPr="008F3B80" w:rsidRDefault="006F6BF6" w:rsidP="00C4642C">
                        <w:pPr>
                          <w:pStyle w:val="Titolo2"/>
                          <w:spacing w:before="0"/>
                          <w:rPr>
                            <w:color w:val="FFFFFF" w:themeColor="background1"/>
                            <w:sz w:val="24"/>
                            <w:szCs w:val="22"/>
                            <w:lang w:val="en-US"/>
                          </w:rPr>
                        </w:pPr>
                        <w:r>
                          <w:rPr>
                            <w:color w:val="FFFFFF" w:themeColor="background1"/>
                            <w:sz w:val="24"/>
                            <w:szCs w:val="22"/>
                          </w:rPr>
                          <w:t>vIPI LICJ</w:t>
                        </w:r>
                      </w:p>
                    </w:sdtContent>
                  </w:sdt>
                </w:txbxContent>
              </v:textbox>
            </v:roundrect>
          </w:pict>
        </mc:Fallback>
      </mc:AlternateContent>
    </w:r>
  </w:p>
  <w:p w14:paraId="1970575D" w14:textId="77777777" w:rsidR="00F67066" w:rsidRPr="001C5D5E" w:rsidRDefault="00F670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116F5"/>
    <w:multiLevelType w:val="hybridMultilevel"/>
    <w:tmpl w:val="A0C64CBA"/>
    <w:lvl w:ilvl="0" w:tplc="12EAEF94">
      <w:numFmt w:val="bullet"/>
      <w:lvlText w:val="-"/>
      <w:lvlJc w:val="left"/>
      <w:pPr>
        <w:ind w:left="720" w:hanging="360"/>
      </w:pPr>
      <w:rPr>
        <w:rFonts w:ascii="Poppins" w:eastAsiaTheme="minorHAnsi" w:hAnsi="Poppins" w:cs="Poppin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56647DF"/>
    <w:multiLevelType w:val="hybridMultilevel"/>
    <w:tmpl w:val="21C4BA56"/>
    <w:lvl w:ilvl="0" w:tplc="0AEE92DE">
      <w:start w:val="1"/>
      <w:numFmt w:val="bullet"/>
      <w:pStyle w:val="IVAOElencoPuntat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E5B225B"/>
    <w:multiLevelType w:val="hybridMultilevel"/>
    <w:tmpl w:val="7F8A6E46"/>
    <w:lvl w:ilvl="0" w:tplc="E996A3D0">
      <w:start w:val="1"/>
      <w:numFmt w:val="decimal"/>
      <w:pStyle w:val="IVAOElenconumerato"/>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9619339">
    <w:abstractNumId w:val="0"/>
  </w:num>
  <w:num w:numId="2" w16cid:durableId="755982400">
    <w:abstractNumId w:val="1"/>
  </w:num>
  <w:num w:numId="3" w16cid:durableId="805003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dit="forms" w:formatting="1" w:enforcement="1" w:cryptProviderType="rsaAES" w:cryptAlgorithmClass="hash" w:cryptAlgorithmType="typeAny" w:cryptAlgorithmSid="14" w:cryptSpinCount="100000" w:hash="GuRpP7SB8pklIL0EorIWkxEZpZo/UECH2boZk41i+IlfeZu0Wz2gi0/P0hps2pcFlr3b9pupZgbfihEubSdsMg==" w:salt="c4wIm59gCHCbuCT574kZMQ=="/>
  <w:styleLockTheme/>
  <w:styleLockQFSet/>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F5B"/>
    <w:rsid w:val="000332B8"/>
    <w:rsid w:val="00043716"/>
    <w:rsid w:val="0007008E"/>
    <w:rsid w:val="00070210"/>
    <w:rsid w:val="000960C8"/>
    <w:rsid w:val="000C56CC"/>
    <w:rsid w:val="000E7F2D"/>
    <w:rsid w:val="00185DB6"/>
    <w:rsid w:val="00194198"/>
    <w:rsid w:val="00195F92"/>
    <w:rsid w:val="001C08FF"/>
    <w:rsid w:val="001C5D5E"/>
    <w:rsid w:val="001D5B18"/>
    <w:rsid w:val="001D7B37"/>
    <w:rsid w:val="001E367A"/>
    <w:rsid w:val="001F535C"/>
    <w:rsid w:val="0020018D"/>
    <w:rsid w:val="00226979"/>
    <w:rsid w:val="00232363"/>
    <w:rsid w:val="00242363"/>
    <w:rsid w:val="002541D5"/>
    <w:rsid w:val="0027438B"/>
    <w:rsid w:val="002A532B"/>
    <w:rsid w:val="002B250D"/>
    <w:rsid w:val="002C26E8"/>
    <w:rsid w:val="002C4338"/>
    <w:rsid w:val="002C4736"/>
    <w:rsid w:val="002C6ECC"/>
    <w:rsid w:val="002F0D2A"/>
    <w:rsid w:val="002F1C66"/>
    <w:rsid w:val="002F5D1C"/>
    <w:rsid w:val="002F7D1E"/>
    <w:rsid w:val="002F7E93"/>
    <w:rsid w:val="0030419D"/>
    <w:rsid w:val="0031751F"/>
    <w:rsid w:val="00327299"/>
    <w:rsid w:val="00351749"/>
    <w:rsid w:val="003758DA"/>
    <w:rsid w:val="00380D26"/>
    <w:rsid w:val="00396CBE"/>
    <w:rsid w:val="003C00B4"/>
    <w:rsid w:val="003C122B"/>
    <w:rsid w:val="003E128D"/>
    <w:rsid w:val="00475E2C"/>
    <w:rsid w:val="00486D42"/>
    <w:rsid w:val="004A07FD"/>
    <w:rsid w:val="004B228A"/>
    <w:rsid w:val="004B7E33"/>
    <w:rsid w:val="004D00A9"/>
    <w:rsid w:val="00510205"/>
    <w:rsid w:val="00525157"/>
    <w:rsid w:val="00534215"/>
    <w:rsid w:val="00555E28"/>
    <w:rsid w:val="00571E3A"/>
    <w:rsid w:val="005816B7"/>
    <w:rsid w:val="005A28B6"/>
    <w:rsid w:val="005B02BB"/>
    <w:rsid w:val="005B4EF2"/>
    <w:rsid w:val="005C41A4"/>
    <w:rsid w:val="005D2D13"/>
    <w:rsid w:val="005F690B"/>
    <w:rsid w:val="006111AD"/>
    <w:rsid w:val="00612563"/>
    <w:rsid w:val="006432DF"/>
    <w:rsid w:val="0064467E"/>
    <w:rsid w:val="00645D3E"/>
    <w:rsid w:val="00657001"/>
    <w:rsid w:val="00677F8B"/>
    <w:rsid w:val="00691A63"/>
    <w:rsid w:val="006C2D43"/>
    <w:rsid w:val="006F6BF6"/>
    <w:rsid w:val="00741ED8"/>
    <w:rsid w:val="00773D3F"/>
    <w:rsid w:val="00777327"/>
    <w:rsid w:val="007916A8"/>
    <w:rsid w:val="007A36A4"/>
    <w:rsid w:val="007A4C4A"/>
    <w:rsid w:val="007B4C3F"/>
    <w:rsid w:val="007D6C82"/>
    <w:rsid w:val="007F31D9"/>
    <w:rsid w:val="0080641C"/>
    <w:rsid w:val="00821380"/>
    <w:rsid w:val="0082591B"/>
    <w:rsid w:val="00842B10"/>
    <w:rsid w:val="00842FA7"/>
    <w:rsid w:val="008520D0"/>
    <w:rsid w:val="008705BD"/>
    <w:rsid w:val="008839E2"/>
    <w:rsid w:val="00893CBC"/>
    <w:rsid w:val="008D345B"/>
    <w:rsid w:val="008F01A7"/>
    <w:rsid w:val="008F3B80"/>
    <w:rsid w:val="008F5F8E"/>
    <w:rsid w:val="00920BA9"/>
    <w:rsid w:val="009403B5"/>
    <w:rsid w:val="00995AD3"/>
    <w:rsid w:val="009B0FE2"/>
    <w:rsid w:val="009B3EBA"/>
    <w:rsid w:val="009E1BE1"/>
    <w:rsid w:val="00A13717"/>
    <w:rsid w:val="00A15917"/>
    <w:rsid w:val="00A16E19"/>
    <w:rsid w:val="00A20C99"/>
    <w:rsid w:val="00A22F16"/>
    <w:rsid w:val="00A43E0F"/>
    <w:rsid w:val="00A558F8"/>
    <w:rsid w:val="00A74D7D"/>
    <w:rsid w:val="00A9374C"/>
    <w:rsid w:val="00A94B6B"/>
    <w:rsid w:val="00AB3EF9"/>
    <w:rsid w:val="00AC100E"/>
    <w:rsid w:val="00B13435"/>
    <w:rsid w:val="00B2243D"/>
    <w:rsid w:val="00B40F0E"/>
    <w:rsid w:val="00B5138D"/>
    <w:rsid w:val="00B51EC5"/>
    <w:rsid w:val="00B6097C"/>
    <w:rsid w:val="00B62C7A"/>
    <w:rsid w:val="00B73271"/>
    <w:rsid w:val="00B8053C"/>
    <w:rsid w:val="00B84270"/>
    <w:rsid w:val="00B97625"/>
    <w:rsid w:val="00BC1950"/>
    <w:rsid w:val="00BD276D"/>
    <w:rsid w:val="00BD41EE"/>
    <w:rsid w:val="00C13E48"/>
    <w:rsid w:val="00C34433"/>
    <w:rsid w:val="00C43A3C"/>
    <w:rsid w:val="00C4642C"/>
    <w:rsid w:val="00C70F01"/>
    <w:rsid w:val="00C712B0"/>
    <w:rsid w:val="00CF4181"/>
    <w:rsid w:val="00D44F89"/>
    <w:rsid w:val="00D4624C"/>
    <w:rsid w:val="00D57A0C"/>
    <w:rsid w:val="00D632E9"/>
    <w:rsid w:val="00D6358D"/>
    <w:rsid w:val="00DA6E3B"/>
    <w:rsid w:val="00DD274F"/>
    <w:rsid w:val="00DF4189"/>
    <w:rsid w:val="00E012C2"/>
    <w:rsid w:val="00E14D9E"/>
    <w:rsid w:val="00E46B96"/>
    <w:rsid w:val="00E9436F"/>
    <w:rsid w:val="00EE68F8"/>
    <w:rsid w:val="00F05FF5"/>
    <w:rsid w:val="00F07185"/>
    <w:rsid w:val="00F11F5B"/>
    <w:rsid w:val="00F3172A"/>
    <w:rsid w:val="00F46827"/>
    <w:rsid w:val="00F67066"/>
    <w:rsid w:val="00F70712"/>
    <w:rsid w:val="00FD1EA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A9D20"/>
  <w15:chartTrackingRefBased/>
  <w15:docId w15:val="{9820CA79-4A17-481F-93CC-AC48BC80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locked="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lsdException w:name="Subtle Reference" w:locked="0" w:uiPriority="31" w:qFormat="1"/>
    <w:lsdException w:name="Intense Reference" w:locked="0"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IVAO Normale"/>
    <w:qFormat/>
    <w:rsid w:val="002B250D"/>
    <w:pPr>
      <w:jc w:val="both"/>
    </w:pPr>
    <w:rPr>
      <w:rFonts w:ascii="Poppins" w:hAnsi="Poppins"/>
      <w:sz w:val="24"/>
    </w:rPr>
  </w:style>
  <w:style w:type="paragraph" w:styleId="Titolo1">
    <w:name w:val="heading 1"/>
    <w:aliases w:val="IVAO Titolo 1"/>
    <w:basedOn w:val="Normale"/>
    <w:next w:val="Normale"/>
    <w:link w:val="Titolo1Carattere"/>
    <w:uiPriority w:val="9"/>
    <w:qFormat/>
    <w:rsid w:val="00226979"/>
    <w:pPr>
      <w:keepNext/>
      <w:keepLines/>
      <w:spacing w:before="240" w:after="0"/>
      <w:outlineLvl w:val="0"/>
    </w:pPr>
    <w:rPr>
      <w:rFonts w:ascii="Nunito Sans ExtraBold" w:eastAsiaTheme="majorEastAsia" w:hAnsi="Nunito Sans ExtraBold" w:cstheme="majorBidi"/>
      <w:color w:val="0D2C99"/>
      <w:sz w:val="40"/>
      <w:szCs w:val="32"/>
    </w:rPr>
  </w:style>
  <w:style w:type="paragraph" w:styleId="Titolo2">
    <w:name w:val="heading 2"/>
    <w:aliases w:val="IVAO Titolo 2"/>
    <w:basedOn w:val="Normale"/>
    <w:next w:val="Normale"/>
    <w:link w:val="Titolo2Carattere"/>
    <w:uiPriority w:val="9"/>
    <w:unhideWhenUsed/>
    <w:qFormat/>
    <w:rsid w:val="00645D3E"/>
    <w:pPr>
      <w:keepNext/>
      <w:keepLines/>
      <w:spacing w:before="480" w:after="120"/>
      <w:outlineLvl w:val="1"/>
    </w:pPr>
    <w:rPr>
      <w:rFonts w:ascii="Nunito Sans ExtraBold" w:eastAsiaTheme="majorEastAsia" w:hAnsi="Nunito Sans ExtraBold" w:cstheme="majorBidi"/>
      <w:color w:val="3C55AC"/>
      <w:sz w:val="32"/>
      <w:szCs w:val="26"/>
    </w:rPr>
  </w:style>
  <w:style w:type="paragraph" w:styleId="Titolo3">
    <w:name w:val="heading 3"/>
    <w:aliases w:val="IVAO Titolo 3"/>
    <w:basedOn w:val="Normale"/>
    <w:next w:val="Normale"/>
    <w:link w:val="Titolo3Carattere"/>
    <w:uiPriority w:val="9"/>
    <w:unhideWhenUsed/>
    <w:qFormat/>
    <w:rsid w:val="00226979"/>
    <w:pPr>
      <w:keepNext/>
      <w:keepLines/>
      <w:spacing w:before="480" w:after="120"/>
      <w:jc w:val="left"/>
      <w:outlineLvl w:val="2"/>
    </w:pPr>
    <w:rPr>
      <w:rFonts w:ascii="Nunito Sans ExtraBold" w:eastAsiaTheme="majorEastAsia" w:hAnsi="Nunito Sans ExtraBold" w:cstheme="majorBidi"/>
      <w:color w:val="3C55AC"/>
      <w:szCs w:val="24"/>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IVAO Titolo 1 Carattere"/>
    <w:basedOn w:val="Carpredefinitoparagrafo"/>
    <w:link w:val="Titolo1"/>
    <w:uiPriority w:val="9"/>
    <w:rsid w:val="00226979"/>
    <w:rPr>
      <w:rFonts w:ascii="Nunito Sans ExtraBold" w:eastAsiaTheme="majorEastAsia" w:hAnsi="Nunito Sans ExtraBold" w:cstheme="majorBidi"/>
      <w:color w:val="0D2C99"/>
      <w:sz w:val="40"/>
      <w:szCs w:val="32"/>
    </w:rPr>
  </w:style>
  <w:style w:type="character" w:customStyle="1" w:styleId="Titolo2Carattere">
    <w:name w:val="Titolo 2 Carattere"/>
    <w:aliases w:val="IVAO Titolo 2 Carattere"/>
    <w:basedOn w:val="Carpredefinitoparagrafo"/>
    <w:link w:val="Titolo2"/>
    <w:uiPriority w:val="9"/>
    <w:rsid w:val="00645D3E"/>
    <w:rPr>
      <w:rFonts w:ascii="Nunito Sans ExtraBold" w:eastAsiaTheme="majorEastAsia" w:hAnsi="Nunito Sans ExtraBold" w:cstheme="majorBidi"/>
      <w:color w:val="3C55AC"/>
      <w:sz w:val="32"/>
      <w:szCs w:val="26"/>
    </w:rPr>
  </w:style>
  <w:style w:type="paragraph" w:styleId="Titolo">
    <w:name w:val="Title"/>
    <w:aliases w:val="IVAO Titolo"/>
    <w:basedOn w:val="Normale"/>
    <w:next w:val="Normale"/>
    <w:link w:val="TitoloCarattere"/>
    <w:uiPriority w:val="10"/>
    <w:qFormat/>
    <w:rsid w:val="00226979"/>
    <w:pPr>
      <w:spacing w:before="480" w:after="0" w:line="240" w:lineRule="auto"/>
      <w:contextualSpacing/>
      <w:outlineLvl w:val="0"/>
    </w:pPr>
    <w:rPr>
      <w:rFonts w:ascii="Nunito Sans ExtraBold" w:eastAsiaTheme="majorEastAsia" w:hAnsi="Nunito Sans ExtraBold" w:cstheme="majorBidi"/>
      <w:color w:val="0D2C99"/>
      <w:spacing w:val="-10"/>
      <w:kern w:val="28"/>
      <w:sz w:val="56"/>
      <w:szCs w:val="56"/>
    </w:rPr>
  </w:style>
  <w:style w:type="character" w:customStyle="1" w:styleId="TitoloCarattere">
    <w:name w:val="Titolo Carattere"/>
    <w:aliases w:val="IVAO Titolo Carattere"/>
    <w:basedOn w:val="Carpredefinitoparagrafo"/>
    <w:link w:val="Titolo"/>
    <w:uiPriority w:val="10"/>
    <w:rsid w:val="00226979"/>
    <w:rPr>
      <w:rFonts w:ascii="Nunito Sans ExtraBold" w:eastAsiaTheme="majorEastAsia" w:hAnsi="Nunito Sans ExtraBold" w:cstheme="majorBidi"/>
      <w:color w:val="0D2C99"/>
      <w:spacing w:val="-10"/>
      <w:kern w:val="28"/>
      <w:sz w:val="56"/>
      <w:szCs w:val="56"/>
    </w:rPr>
  </w:style>
  <w:style w:type="paragraph" w:styleId="Sottotitolo">
    <w:name w:val="Subtitle"/>
    <w:aliases w:val="IVAO Sottotitolo"/>
    <w:basedOn w:val="Normale"/>
    <w:next w:val="Normale"/>
    <w:link w:val="SottotitoloCarattere"/>
    <w:uiPriority w:val="11"/>
    <w:qFormat/>
    <w:rsid w:val="002F0D2A"/>
    <w:pPr>
      <w:numPr>
        <w:ilvl w:val="1"/>
      </w:numPr>
    </w:pPr>
    <w:rPr>
      <w:rFonts w:ascii="Nunito Sans" w:eastAsiaTheme="minorEastAsia" w:hAnsi="Nunito Sans"/>
      <w:color w:val="3C55AC"/>
      <w:spacing w:val="15"/>
      <w:sz w:val="28"/>
    </w:rPr>
  </w:style>
  <w:style w:type="character" w:customStyle="1" w:styleId="SottotitoloCarattere">
    <w:name w:val="Sottotitolo Carattere"/>
    <w:aliases w:val="IVAO Sottotitolo Carattere"/>
    <w:basedOn w:val="Carpredefinitoparagrafo"/>
    <w:link w:val="Sottotitolo"/>
    <w:uiPriority w:val="11"/>
    <w:rsid w:val="002F0D2A"/>
    <w:rPr>
      <w:rFonts w:ascii="Nunito Sans" w:eastAsiaTheme="minorEastAsia" w:hAnsi="Nunito Sans"/>
      <w:color w:val="3C55AC"/>
      <w:spacing w:val="15"/>
      <w:sz w:val="28"/>
    </w:rPr>
  </w:style>
  <w:style w:type="character" w:styleId="Enfasidelicata">
    <w:name w:val="Subtle Emphasis"/>
    <w:aliases w:val="IVAO Enfasi delicata"/>
    <w:basedOn w:val="Carpredefinitoparagrafo"/>
    <w:uiPriority w:val="19"/>
    <w:qFormat/>
    <w:rsid w:val="002F0D2A"/>
    <w:rPr>
      <w:rFonts w:ascii="Poppins" w:hAnsi="Poppins"/>
      <w:i/>
      <w:iCs/>
      <w:color w:val="404040" w:themeColor="text1" w:themeTint="BF"/>
    </w:rPr>
  </w:style>
  <w:style w:type="character" w:styleId="Enfasicorsivo">
    <w:name w:val="Emphasis"/>
    <w:aliases w:val="IVAO Enfasi (corsivo)"/>
    <w:basedOn w:val="Carpredefinitoparagrafo"/>
    <w:uiPriority w:val="20"/>
    <w:qFormat/>
    <w:rsid w:val="002F0D2A"/>
    <w:rPr>
      <w:rFonts w:ascii="Poppins" w:hAnsi="Poppins"/>
      <w:i/>
      <w:iCs/>
    </w:rPr>
  </w:style>
  <w:style w:type="character" w:styleId="Enfasiintensa">
    <w:name w:val="Intense Emphasis"/>
    <w:basedOn w:val="Carpredefinitoparagrafo"/>
    <w:uiPriority w:val="21"/>
    <w:locked/>
    <w:rsid w:val="002F0D2A"/>
    <w:rPr>
      <w:rFonts w:ascii="Poppins" w:hAnsi="Poppins"/>
      <w:i/>
      <w:iCs/>
      <w:color w:val="4472C4" w:themeColor="accent1"/>
    </w:rPr>
  </w:style>
  <w:style w:type="character" w:styleId="Enfasigrassetto">
    <w:name w:val="Strong"/>
    <w:basedOn w:val="Carpredefinitoparagrafo"/>
    <w:uiPriority w:val="22"/>
    <w:locked/>
    <w:rsid w:val="002F0D2A"/>
    <w:rPr>
      <w:rFonts w:ascii="Poppins" w:hAnsi="Poppins"/>
      <w:b/>
      <w:bCs/>
      <w:color w:val="3C55AC"/>
    </w:rPr>
  </w:style>
  <w:style w:type="character" w:styleId="Riferimentodelicato">
    <w:name w:val="Subtle Reference"/>
    <w:aliases w:val="IVAO Riferimento delicato"/>
    <w:basedOn w:val="Carpredefinitoparagrafo"/>
    <w:uiPriority w:val="31"/>
    <w:qFormat/>
    <w:rsid w:val="002F0D2A"/>
    <w:rPr>
      <w:rFonts w:ascii="Poppins" w:hAnsi="Poppins"/>
      <w:smallCaps/>
      <w:color w:val="5A5A5A" w:themeColor="text1" w:themeTint="A5"/>
    </w:rPr>
  </w:style>
  <w:style w:type="character" w:styleId="Riferimentointenso">
    <w:name w:val="Intense Reference"/>
    <w:aliases w:val="IVAO Riferimento intenso"/>
    <w:basedOn w:val="Carpredefinitoparagrafo"/>
    <w:uiPriority w:val="32"/>
    <w:qFormat/>
    <w:rsid w:val="002F0D2A"/>
    <w:rPr>
      <w:rFonts w:ascii="Poppins" w:hAnsi="Poppins"/>
      <w:b/>
      <w:bCs/>
      <w:smallCaps/>
      <w:color w:val="3C55AC"/>
      <w:spacing w:val="5"/>
    </w:rPr>
  </w:style>
  <w:style w:type="paragraph" w:styleId="Paragrafoelenco">
    <w:name w:val="List Paragraph"/>
    <w:aliases w:val="IVAO Paragrafo elenco"/>
    <w:basedOn w:val="Normale"/>
    <w:link w:val="ParagrafoelencoCarattere"/>
    <w:uiPriority w:val="34"/>
    <w:qFormat/>
    <w:rsid w:val="002F0D2A"/>
    <w:pPr>
      <w:ind w:left="720"/>
      <w:contextualSpacing/>
    </w:pPr>
  </w:style>
  <w:style w:type="paragraph" w:styleId="Intestazione">
    <w:name w:val="header"/>
    <w:basedOn w:val="Normale"/>
    <w:link w:val="IntestazioneCarattere"/>
    <w:uiPriority w:val="99"/>
    <w:unhideWhenUsed/>
    <w:locked/>
    <w:rsid w:val="0027438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7438B"/>
    <w:rPr>
      <w:rFonts w:ascii="Poppins" w:hAnsi="Poppins"/>
      <w:sz w:val="24"/>
    </w:rPr>
  </w:style>
  <w:style w:type="paragraph" w:styleId="Pidipagina">
    <w:name w:val="footer"/>
    <w:basedOn w:val="Normale"/>
    <w:link w:val="PidipaginaCarattere"/>
    <w:uiPriority w:val="99"/>
    <w:unhideWhenUsed/>
    <w:locked/>
    <w:rsid w:val="0027438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7438B"/>
    <w:rPr>
      <w:rFonts w:ascii="Poppins" w:hAnsi="Poppins"/>
      <w:sz w:val="24"/>
    </w:rPr>
  </w:style>
  <w:style w:type="character" w:customStyle="1" w:styleId="Titolo3Carattere">
    <w:name w:val="Titolo 3 Carattere"/>
    <w:aliases w:val="IVAO Titolo 3 Carattere"/>
    <w:basedOn w:val="Carpredefinitoparagrafo"/>
    <w:link w:val="Titolo3"/>
    <w:uiPriority w:val="9"/>
    <w:rsid w:val="00226979"/>
    <w:rPr>
      <w:rFonts w:ascii="Nunito Sans ExtraBold" w:eastAsiaTheme="majorEastAsia" w:hAnsi="Nunito Sans ExtraBold" w:cstheme="majorBidi"/>
      <w:color w:val="3C55AC"/>
      <w:sz w:val="24"/>
      <w:szCs w:val="24"/>
      <w:lang w:val="en-US"/>
    </w:rPr>
  </w:style>
  <w:style w:type="paragraph" w:customStyle="1" w:styleId="IVAODanger">
    <w:name w:val="IVAO Danger"/>
    <w:basedOn w:val="Normale"/>
    <w:link w:val="IVAODangerCarattere"/>
    <w:uiPriority w:val="2"/>
    <w:qFormat/>
    <w:rsid w:val="00A94B6B"/>
    <w:pPr>
      <w:pBdr>
        <w:top w:val="single" w:sz="4" w:space="1" w:color="E93434"/>
        <w:left w:val="single" w:sz="4" w:space="4" w:color="E93434"/>
        <w:bottom w:val="single" w:sz="4" w:space="1" w:color="E93434"/>
        <w:right w:val="single" w:sz="4" w:space="4" w:color="E93434"/>
      </w:pBdr>
      <w:shd w:val="clear" w:color="auto" w:fill="F9CBCB"/>
      <w:spacing w:before="240" w:after="240"/>
    </w:pPr>
    <w:rPr>
      <w:color w:val="E93434"/>
    </w:rPr>
  </w:style>
  <w:style w:type="paragraph" w:customStyle="1" w:styleId="IVAOWarning">
    <w:name w:val="IVAO Warning"/>
    <w:basedOn w:val="IVAODanger"/>
    <w:link w:val="IVAOWarningCarattere"/>
    <w:uiPriority w:val="2"/>
    <w:qFormat/>
    <w:rsid w:val="00A94B6B"/>
    <w:pPr>
      <w:pBdr>
        <w:top w:val="single" w:sz="4" w:space="1" w:color="F9CC2C"/>
        <w:left w:val="single" w:sz="4" w:space="4" w:color="F9CC2C"/>
        <w:bottom w:val="single" w:sz="4" w:space="1" w:color="F9CC2C"/>
        <w:right w:val="single" w:sz="4" w:space="4" w:color="F9CC2C"/>
      </w:pBdr>
      <w:shd w:val="clear" w:color="auto" w:fill="F6E3BC"/>
    </w:pPr>
    <w:rPr>
      <w:bCs/>
      <w:color w:val="D0A506"/>
    </w:rPr>
  </w:style>
  <w:style w:type="character" w:customStyle="1" w:styleId="IVAODangerCarattere">
    <w:name w:val="IVAO Danger Carattere"/>
    <w:basedOn w:val="Carpredefinitoparagrafo"/>
    <w:link w:val="IVAODanger"/>
    <w:uiPriority w:val="2"/>
    <w:rsid w:val="008705BD"/>
    <w:rPr>
      <w:rFonts w:ascii="Poppins" w:hAnsi="Poppins"/>
      <w:color w:val="E93434"/>
      <w:sz w:val="24"/>
      <w:shd w:val="clear" w:color="auto" w:fill="F9CBCB"/>
    </w:rPr>
  </w:style>
  <w:style w:type="paragraph" w:customStyle="1" w:styleId="IVAOSuccess">
    <w:name w:val="IVAO Success"/>
    <w:basedOn w:val="IVAOWarning"/>
    <w:link w:val="IVAOSuccessCarattere"/>
    <w:uiPriority w:val="2"/>
    <w:qFormat/>
    <w:rsid w:val="00A94B6B"/>
    <w:pPr>
      <w:pBdr>
        <w:top w:val="single" w:sz="4" w:space="1" w:color="2EC662"/>
        <w:left w:val="single" w:sz="4" w:space="4" w:color="2EC662"/>
        <w:bottom w:val="single" w:sz="4" w:space="1" w:color="2EC662"/>
        <w:right w:val="single" w:sz="4" w:space="4" w:color="2EC662"/>
      </w:pBdr>
      <w:shd w:val="clear" w:color="auto" w:fill="CDF3DA"/>
    </w:pPr>
    <w:rPr>
      <w:color w:val="229247"/>
    </w:rPr>
  </w:style>
  <w:style w:type="character" w:customStyle="1" w:styleId="IVAOWarningCarattere">
    <w:name w:val="IVAO Warning Carattere"/>
    <w:basedOn w:val="IVAODangerCarattere"/>
    <w:link w:val="IVAOWarning"/>
    <w:uiPriority w:val="2"/>
    <w:rsid w:val="008705BD"/>
    <w:rPr>
      <w:rFonts w:ascii="Poppins" w:hAnsi="Poppins"/>
      <w:bCs/>
      <w:color w:val="D0A506"/>
      <w:sz w:val="24"/>
      <w:shd w:val="clear" w:color="auto" w:fill="F6E3BC"/>
    </w:rPr>
  </w:style>
  <w:style w:type="paragraph" w:customStyle="1" w:styleId="IVAOInfo">
    <w:name w:val="IVAO Info"/>
    <w:basedOn w:val="IVAOSuccess"/>
    <w:link w:val="IVAOInfoCarattere"/>
    <w:uiPriority w:val="2"/>
    <w:qFormat/>
    <w:rsid w:val="00A94B6B"/>
    <w:pPr>
      <w:pBdr>
        <w:top w:val="single" w:sz="4" w:space="1" w:color="7EA2D6"/>
        <w:left w:val="single" w:sz="4" w:space="4" w:color="7EA2D6"/>
        <w:bottom w:val="single" w:sz="4" w:space="1" w:color="7EA2D6"/>
        <w:right w:val="single" w:sz="4" w:space="4" w:color="7EA2D6"/>
      </w:pBdr>
      <w:shd w:val="clear" w:color="auto" w:fill="CDDBEF"/>
    </w:pPr>
    <w:rPr>
      <w:color w:val="5081C8"/>
    </w:rPr>
  </w:style>
  <w:style w:type="character" w:customStyle="1" w:styleId="IVAOSuccessCarattere">
    <w:name w:val="IVAO Success Carattere"/>
    <w:basedOn w:val="IVAOWarningCarattere"/>
    <w:link w:val="IVAOSuccess"/>
    <w:uiPriority w:val="2"/>
    <w:rsid w:val="008705BD"/>
    <w:rPr>
      <w:rFonts w:ascii="Poppins" w:hAnsi="Poppins"/>
      <w:bCs/>
      <w:color w:val="229247"/>
      <w:sz w:val="24"/>
      <w:shd w:val="clear" w:color="auto" w:fill="CDF3DA"/>
    </w:rPr>
  </w:style>
  <w:style w:type="table" w:styleId="Grigliatabella">
    <w:name w:val="Table Grid"/>
    <w:basedOn w:val="Tabellanormale"/>
    <w:uiPriority w:val="39"/>
    <w:locked/>
    <w:rsid w:val="00C13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VAOInfoCarattere">
    <w:name w:val="IVAO Info Carattere"/>
    <w:basedOn w:val="IVAOSuccessCarattere"/>
    <w:link w:val="IVAOInfo"/>
    <w:uiPriority w:val="2"/>
    <w:rsid w:val="008705BD"/>
    <w:rPr>
      <w:rFonts w:ascii="Poppins" w:hAnsi="Poppins"/>
      <w:bCs/>
      <w:color w:val="5081C8"/>
      <w:sz w:val="24"/>
      <w:shd w:val="clear" w:color="auto" w:fill="CDDBEF"/>
    </w:rPr>
  </w:style>
  <w:style w:type="table" w:customStyle="1" w:styleId="TabellaIVAO">
    <w:name w:val="Tabella IVAO"/>
    <w:basedOn w:val="Tabellanormale"/>
    <w:uiPriority w:val="99"/>
    <w:rsid w:val="00DA6E3B"/>
    <w:pPr>
      <w:spacing w:after="0" w:line="240" w:lineRule="auto"/>
    </w:pPr>
    <w:tblPr>
      <w:tblStyleRowBandSize w:val="1"/>
    </w:tblPr>
    <w:tblStylePr w:type="firstRow">
      <w:pPr>
        <w:wordWrap/>
        <w:spacing w:beforeLines="0" w:before="120" w:beforeAutospacing="0" w:afterLines="0" w:after="120" w:afterAutospacing="0"/>
        <w:jc w:val="center"/>
      </w:pPr>
      <w:rPr>
        <w:rFonts w:ascii="Nunito Sans ExtraBold" w:hAnsi="Nunito Sans ExtraBold"/>
        <w:b/>
        <w:bCs/>
        <w:i w:val="0"/>
        <w:iCs/>
        <w:caps/>
        <w:smallCaps w:val="0"/>
        <w:color w:val="FFFFFF" w:themeColor="background1"/>
        <w:sz w:val="32"/>
      </w:rPr>
      <w:tblPr/>
      <w:tcPr>
        <w:tcBorders>
          <w:top w:val="nil"/>
          <w:left w:val="nil"/>
          <w:bottom w:val="nil"/>
          <w:right w:val="nil"/>
          <w:insideH w:val="nil"/>
          <w:insideV w:val="nil"/>
        </w:tcBorders>
        <w:shd w:val="clear" w:color="auto" w:fill="0D2C99"/>
      </w:tcPr>
    </w:tblStylePr>
    <w:tblStylePr w:type="lastRow">
      <w:pPr>
        <w:wordWrap/>
        <w:spacing w:beforeLines="40" w:before="40" w:beforeAutospacing="0" w:afterLines="40" w:after="40" w:afterAutospacing="0"/>
      </w:pPr>
      <w:rPr>
        <w:rFonts w:ascii="Poppins" w:hAnsi="Poppins"/>
        <w:color w:val="000000" w:themeColor="text1"/>
        <w:sz w:val="24"/>
      </w:rPr>
      <w:tblPr/>
      <w:tcPr>
        <w:tcBorders>
          <w:insideH w:val="single" w:sz="4" w:space="0" w:color="FFFFFF" w:themeColor="background1"/>
          <w:insideV w:val="single" w:sz="4" w:space="0" w:color="FFFFFF" w:themeColor="background1"/>
        </w:tcBorders>
        <w:shd w:val="clear" w:color="auto" w:fill="F2F2F2" w:themeFill="background1" w:themeFillShade="F2"/>
      </w:tcPr>
    </w:tblStylePr>
    <w:tblStylePr w:type="band1Horz">
      <w:pPr>
        <w:wordWrap/>
        <w:spacing w:beforeLines="0" w:before="40" w:beforeAutospacing="0" w:afterLines="40" w:after="40" w:afterAutospacing="0"/>
      </w:pPr>
      <w:rPr>
        <w:rFonts w:ascii="Poppins" w:hAnsi="Poppins"/>
        <w:color w:val="auto"/>
        <w:sz w:val="24"/>
      </w:rPr>
      <w:tblPr/>
      <w:tcPr>
        <w:tcBorders>
          <w:top w:val="nil"/>
          <w:left w:val="nil"/>
          <w:bottom w:val="nil"/>
          <w:right w:val="nil"/>
          <w:insideH w:val="single" w:sz="4" w:space="0" w:color="F2F2F2" w:themeColor="background1" w:themeShade="F2"/>
          <w:insideV w:val="single" w:sz="4" w:space="0" w:color="F2F2F2" w:themeColor="background1" w:themeShade="F2"/>
          <w:tl2br w:val="nil"/>
          <w:tr2bl w:val="nil"/>
        </w:tcBorders>
      </w:tcPr>
    </w:tblStylePr>
    <w:tblStylePr w:type="band2Horz">
      <w:pPr>
        <w:wordWrap/>
        <w:spacing w:beforeLines="40" w:before="40" w:beforeAutospacing="0" w:afterLines="40" w:after="40" w:afterAutospacing="0"/>
      </w:pPr>
      <w:rPr>
        <w:rFonts w:ascii="Poppins" w:hAnsi="Poppins"/>
        <w:color w:val="auto"/>
        <w:sz w:val="24"/>
      </w:rPr>
      <w:tblPr/>
      <w:tcPr>
        <w:tcBorders>
          <w:insideH w:val="single" w:sz="4" w:space="0" w:color="FFFFFF" w:themeColor="background1"/>
          <w:insideV w:val="single" w:sz="4" w:space="0" w:color="FFFFFF" w:themeColor="background1"/>
        </w:tcBorders>
        <w:shd w:val="clear" w:color="auto" w:fill="C2D3EC"/>
      </w:tcPr>
    </w:tblStylePr>
    <w:tblStylePr w:type="swCell">
      <w:rPr>
        <w:b/>
        <w:bCs/>
      </w:rPr>
    </w:tblStylePr>
  </w:style>
  <w:style w:type="paragraph" w:styleId="Revisione">
    <w:name w:val="Revision"/>
    <w:hidden/>
    <w:uiPriority w:val="99"/>
    <w:semiHidden/>
    <w:rsid w:val="00232363"/>
    <w:pPr>
      <w:spacing w:after="0" w:line="240" w:lineRule="auto"/>
    </w:pPr>
    <w:rPr>
      <w:rFonts w:ascii="Poppins" w:hAnsi="Poppins"/>
      <w:sz w:val="24"/>
    </w:rPr>
  </w:style>
  <w:style w:type="character" w:styleId="Testosegnaposto">
    <w:name w:val="Placeholder Text"/>
    <w:basedOn w:val="Carpredefinitoparagrafo"/>
    <w:uiPriority w:val="99"/>
    <w:semiHidden/>
    <w:locked/>
    <w:rsid w:val="00232363"/>
    <w:rPr>
      <w:color w:val="808080"/>
    </w:rPr>
  </w:style>
  <w:style w:type="table" w:styleId="Elencotabella1">
    <w:name w:val="Table List 1"/>
    <w:basedOn w:val="Tabellanormale"/>
    <w:uiPriority w:val="99"/>
    <w:semiHidden/>
    <w:unhideWhenUsed/>
    <w:locked/>
    <w:rsid w:val="005816B7"/>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IVAOElencoPuntato">
    <w:name w:val="IVAO Elenco Puntato"/>
    <w:basedOn w:val="Paragrafoelenco"/>
    <w:link w:val="IVAOElencoPuntatoCarattere"/>
    <w:uiPriority w:val="1"/>
    <w:qFormat/>
    <w:rsid w:val="002F5D1C"/>
    <w:pPr>
      <w:numPr>
        <w:numId w:val="2"/>
      </w:numPr>
    </w:pPr>
  </w:style>
  <w:style w:type="character" w:customStyle="1" w:styleId="ParagrafoelencoCarattere">
    <w:name w:val="Paragrafo elenco Carattere"/>
    <w:aliases w:val="IVAO Paragrafo elenco Carattere"/>
    <w:basedOn w:val="Carpredefinitoparagrafo"/>
    <w:link w:val="Paragrafoelenco"/>
    <w:uiPriority w:val="34"/>
    <w:rsid w:val="002F5D1C"/>
    <w:rPr>
      <w:rFonts w:ascii="Poppins" w:hAnsi="Poppins"/>
      <w:sz w:val="24"/>
    </w:rPr>
  </w:style>
  <w:style w:type="character" w:customStyle="1" w:styleId="IVAOElencoPuntatoCarattere">
    <w:name w:val="IVAO Elenco Puntato Carattere"/>
    <w:basedOn w:val="ParagrafoelencoCarattere"/>
    <w:link w:val="IVAOElencoPuntato"/>
    <w:uiPriority w:val="1"/>
    <w:rsid w:val="008705BD"/>
    <w:rPr>
      <w:rFonts w:ascii="Poppins" w:hAnsi="Poppins"/>
      <w:sz w:val="24"/>
    </w:rPr>
  </w:style>
  <w:style w:type="paragraph" w:customStyle="1" w:styleId="IVAOElenconumerato">
    <w:name w:val="IVAO Elenco numerato"/>
    <w:basedOn w:val="IVAOElencoPuntato"/>
    <w:link w:val="IVAOElenconumeratoCarattere"/>
    <w:uiPriority w:val="1"/>
    <w:qFormat/>
    <w:rsid w:val="002F5D1C"/>
    <w:pPr>
      <w:numPr>
        <w:numId w:val="3"/>
      </w:numPr>
    </w:pPr>
  </w:style>
  <w:style w:type="character" w:customStyle="1" w:styleId="IVAOElenconumeratoCarattere">
    <w:name w:val="IVAO Elenco numerato Carattere"/>
    <w:basedOn w:val="IVAOElencoPuntatoCarattere"/>
    <w:link w:val="IVAOElenconumerato"/>
    <w:uiPriority w:val="1"/>
    <w:rsid w:val="008705BD"/>
    <w:rPr>
      <w:rFonts w:ascii="Poppins" w:hAnsi="Poppins"/>
      <w:sz w:val="24"/>
    </w:rPr>
  </w:style>
  <w:style w:type="table" w:styleId="Grigliatabellachiara">
    <w:name w:val="Grid Table Light"/>
    <w:basedOn w:val="Tabellanormale"/>
    <w:uiPriority w:val="40"/>
    <w:locked/>
    <w:rsid w:val="00C13E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essunaspaziatura">
    <w:name w:val="No Spacing"/>
    <w:aliases w:val="IVAO Nessuna spaziatura"/>
    <w:uiPriority w:val="2"/>
    <w:qFormat/>
    <w:rsid w:val="0007008E"/>
    <w:pPr>
      <w:spacing w:after="0" w:line="240" w:lineRule="auto"/>
      <w:jc w:val="both"/>
    </w:pPr>
    <w:rPr>
      <w:rFonts w:ascii="Poppins" w:hAnsi="Poppins"/>
      <w:sz w:val="24"/>
    </w:rPr>
  </w:style>
  <w:style w:type="paragraph" w:styleId="Citazione">
    <w:name w:val="Quote"/>
    <w:aliases w:val="IVAO Citazione"/>
    <w:basedOn w:val="Normale"/>
    <w:next w:val="Normale"/>
    <w:link w:val="CitazioneCarattere"/>
    <w:uiPriority w:val="29"/>
    <w:qFormat/>
    <w:rsid w:val="0007008E"/>
    <w:pPr>
      <w:spacing w:before="200"/>
      <w:ind w:left="864" w:right="864"/>
      <w:jc w:val="center"/>
    </w:pPr>
    <w:rPr>
      <w:i/>
      <w:iCs/>
      <w:color w:val="404040" w:themeColor="text1" w:themeTint="BF"/>
    </w:rPr>
  </w:style>
  <w:style w:type="character" w:customStyle="1" w:styleId="CitazioneCarattere">
    <w:name w:val="Citazione Carattere"/>
    <w:aliases w:val="IVAO Citazione Carattere"/>
    <w:basedOn w:val="Carpredefinitoparagrafo"/>
    <w:link w:val="Citazione"/>
    <w:uiPriority w:val="29"/>
    <w:rsid w:val="0007008E"/>
    <w:rPr>
      <w:rFonts w:ascii="Poppins" w:hAnsi="Poppins"/>
      <w:i/>
      <w:iCs/>
      <w:color w:val="404040" w:themeColor="text1" w:themeTint="BF"/>
      <w:sz w:val="24"/>
    </w:rPr>
  </w:style>
  <w:style w:type="paragraph" w:styleId="Citazioneintensa">
    <w:name w:val="Intense Quote"/>
    <w:aliases w:val="IVAO Citazione intensa"/>
    <w:basedOn w:val="Normale"/>
    <w:next w:val="Normale"/>
    <w:link w:val="CitazioneintensaCarattere"/>
    <w:uiPriority w:val="30"/>
    <w:qFormat/>
    <w:rsid w:val="0007008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zioneintensaCarattere">
    <w:name w:val="Citazione intensa Carattere"/>
    <w:aliases w:val="IVAO Citazione intensa Carattere"/>
    <w:basedOn w:val="Carpredefinitoparagrafo"/>
    <w:link w:val="Citazioneintensa"/>
    <w:uiPriority w:val="30"/>
    <w:rsid w:val="0007008E"/>
    <w:rPr>
      <w:rFonts w:ascii="Poppins" w:hAnsi="Poppins"/>
      <w:i/>
      <w:iCs/>
      <w:color w:val="4472C4" w:themeColor="accent1"/>
      <w:sz w:val="24"/>
    </w:rPr>
  </w:style>
  <w:style w:type="paragraph" w:customStyle="1" w:styleId="HeaderTabellaIVAO">
    <w:name w:val="Header Tabella IVAO"/>
    <w:basedOn w:val="Normale"/>
    <w:link w:val="HeaderTabellaIVAOCarattere"/>
    <w:autoRedefine/>
    <w:uiPriority w:val="29"/>
    <w:qFormat/>
    <w:rsid w:val="00DA6E3B"/>
    <w:pPr>
      <w:spacing w:before="120" w:after="120" w:line="240" w:lineRule="auto"/>
      <w:jc w:val="center"/>
    </w:pPr>
    <w:rPr>
      <w:rFonts w:ascii="Nunito Sans Black" w:hAnsi="Nunito Sans Black"/>
      <w:iCs/>
      <w:color w:val="FFFFFF" w:themeColor="background1"/>
    </w:rPr>
  </w:style>
  <w:style w:type="character" w:customStyle="1" w:styleId="HeaderTabellaIVAOCarattere">
    <w:name w:val="Header Tabella IVAO Carattere"/>
    <w:basedOn w:val="Carpredefinitoparagrafo"/>
    <w:link w:val="HeaderTabellaIVAO"/>
    <w:uiPriority w:val="29"/>
    <w:rsid w:val="008705BD"/>
    <w:rPr>
      <w:rFonts w:ascii="Nunito Sans Black" w:hAnsi="Nunito Sans Black"/>
      <w:iCs/>
      <w:color w:val="FFFFFF" w:themeColor="background1"/>
      <w:sz w:val="24"/>
    </w:rPr>
  </w:style>
  <w:style w:type="paragraph" w:customStyle="1" w:styleId="CentratoNormaleIVAO">
    <w:name w:val="Centrato Normale IVAO"/>
    <w:basedOn w:val="Normale"/>
    <w:link w:val="CentratoNormaleIVAOCarattere"/>
    <w:qFormat/>
    <w:rsid w:val="00741ED8"/>
    <w:pPr>
      <w:jc w:val="center"/>
    </w:pPr>
  </w:style>
  <w:style w:type="character" w:customStyle="1" w:styleId="CentratoNormaleIVAOCarattere">
    <w:name w:val="Centrato Normale IVAO Carattere"/>
    <w:basedOn w:val="Carpredefinitoparagrafo"/>
    <w:link w:val="CentratoNormaleIVAO"/>
    <w:rsid w:val="00741ED8"/>
    <w:rPr>
      <w:rFonts w:ascii="Poppins" w:hAnsi="Poppins"/>
      <w:sz w:val="24"/>
    </w:rPr>
  </w:style>
  <w:style w:type="character" w:customStyle="1" w:styleId="NormaleBold">
    <w:name w:val="Normale Bold"/>
    <w:aliases w:val="Ivao"/>
    <w:basedOn w:val="Carpredefinitoparagrafo"/>
    <w:uiPriority w:val="1"/>
    <w:qFormat/>
    <w:rsid w:val="002B250D"/>
    <w:rPr>
      <w:rFonts w:ascii="Poppins" w:hAnsi="Poppins"/>
      <w:b/>
      <w:bCs/>
    </w:rPr>
  </w:style>
  <w:style w:type="character" w:customStyle="1" w:styleId="NormaleItalic">
    <w:name w:val="Normale Italic"/>
    <w:aliases w:val="IVAO"/>
    <w:basedOn w:val="Carpredefinitoparagrafo"/>
    <w:uiPriority w:val="1"/>
    <w:qFormat/>
    <w:rsid w:val="002B250D"/>
    <w:rPr>
      <w:rFonts w:ascii="Poppins" w:hAnsi="Poppins"/>
      <w:i/>
    </w:rPr>
  </w:style>
  <w:style w:type="character" w:customStyle="1" w:styleId="NormaleItalicBoldIVAO">
    <w:name w:val="Normale Italic Bold IVAO"/>
    <w:basedOn w:val="Carpredefinitoparagrafo"/>
    <w:uiPriority w:val="1"/>
    <w:qFormat/>
    <w:rsid w:val="002B250D"/>
    <w:rPr>
      <w:rFonts w:ascii="Poppins" w:hAnsi="Poppins"/>
      <w:b/>
      <w:i/>
    </w:rPr>
  </w:style>
  <w:style w:type="paragraph" w:styleId="Titolosommario">
    <w:name w:val="TOC Heading"/>
    <w:basedOn w:val="Titolo1"/>
    <w:next w:val="Normale"/>
    <w:uiPriority w:val="39"/>
    <w:unhideWhenUsed/>
    <w:qFormat/>
    <w:locked/>
    <w:rsid w:val="009B0FE2"/>
    <w:pPr>
      <w:jc w:val="left"/>
      <w:outlineLvl w:val="9"/>
    </w:pPr>
    <w:rPr>
      <w:rFonts w:asciiTheme="majorHAnsi" w:hAnsiTheme="majorHAnsi"/>
      <w:color w:val="2F5496" w:themeColor="accent1" w:themeShade="BF"/>
      <w:sz w:val="32"/>
      <w:lang w:eastAsia="it-IT"/>
    </w:rPr>
  </w:style>
  <w:style w:type="paragraph" w:styleId="Sommario2">
    <w:name w:val="toc 2"/>
    <w:basedOn w:val="Normale"/>
    <w:next w:val="Normale"/>
    <w:autoRedefine/>
    <w:uiPriority w:val="39"/>
    <w:unhideWhenUsed/>
    <w:locked/>
    <w:rsid w:val="009B0FE2"/>
    <w:pPr>
      <w:spacing w:after="100"/>
      <w:ind w:left="220"/>
      <w:jc w:val="left"/>
    </w:pPr>
    <w:rPr>
      <w:rFonts w:eastAsiaTheme="minorEastAsia" w:cs="Times New Roman"/>
      <w:sz w:val="22"/>
      <w:lang w:eastAsia="it-IT"/>
    </w:rPr>
  </w:style>
  <w:style w:type="paragraph" w:styleId="Sommario1">
    <w:name w:val="toc 1"/>
    <w:basedOn w:val="Normale"/>
    <w:next w:val="Normale"/>
    <w:autoRedefine/>
    <w:uiPriority w:val="39"/>
    <w:unhideWhenUsed/>
    <w:locked/>
    <w:rsid w:val="009B0FE2"/>
    <w:pPr>
      <w:tabs>
        <w:tab w:val="right" w:leader="dot" w:pos="9628"/>
      </w:tabs>
      <w:spacing w:before="120" w:after="100"/>
      <w:jc w:val="left"/>
    </w:pPr>
    <w:rPr>
      <w:rFonts w:eastAsiaTheme="minorEastAsia" w:cs="Times New Roman"/>
      <w:b/>
      <w:sz w:val="22"/>
      <w:lang w:eastAsia="it-IT"/>
    </w:rPr>
  </w:style>
  <w:style w:type="paragraph" w:styleId="Sommario3">
    <w:name w:val="toc 3"/>
    <w:basedOn w:val="Normale"/>
    <w:next w:val="Normale"/>
    <w:autoRedefine/>
    <w:uiPriority w:val="39"/>
    <w:unhideWhenUsed/>
    <w:locked/>
    <w:rsid w:val="009B0FE2"/>
    <w:pPr>
      <w:spacing w:after="100"/>
      <w:ind w:left="440"/>
      <w:jc w:val="left"/>
    </w:pPr>
    <w:rPr>
      <w:rFonts w:eastAsiaTheme="minorEastAsia" w:cs="Times New Roman"/>
      <w:sz w:val="22"/>
      <w:lang w:eastAsia="it-IT"/>
    </w:rPr>
  </w:style>
  <w:style w:type="character" w:styleId="Collegamentoipertestuale">
    <w:name w:val="Hyperlink"/>
    <w:basedOn w:val="Carpredefinitoparagrafo"/>
    <w:uiPriority w:val="99"/>
    <w:unhideWhenUsed/>
    <w:locked/>
    <w:rsid w:val="009B0F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016">
      <w:bodyDiv w:val="1"/>
      <w:marLeft w:val="0"/>
      <w:marRight w:val="0"/>
      <w:marTop w:val="0"/>
      <w:marBottom w:val="0"/>
      <w:divBdr>
        <w:top w:val="none" w:sz="0" w:space="0" w:color="auto"/>
        <w:left w:val="none" w:sz="0" w:space="0" w:color="auto"/>
        <w:bottom w:val="none" w:sz="0" w:space="0" w:color="auto"/>
        <w:right w:val="none" w:sz="0" w:space="0" w:color="auto"/>
      </w:divBdr>
    </w:div>
    <w:div w:id="170533057">
      <w:bodyDiv w:val="1"/>
      <w:marLeft w:val="0"/>
      <w:marRight w:val="0"/>
      <w:marTop w:val="0"/>
      <w:marBottom w:val="0"/>
      <w:divBdr>
        <w:top w:val="none" w:sz="0" w:space="0" w:color="auto"/>
        <w:left w:val="none" w:sz="0" w:space="0" w:color="auto"/>
        <w:bottom w:val="none" w:sz="0" w:space="0" w:color="auto"/>
        <w:right w:val="none" w:sz="0" w:space="0" w:color="auto"/>
      </w:divBdr>
    </w:div>
    <w:div w:id="47946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edd\Downloads\Ivao_It_Docs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5A003A34A343A5B9F4D96B4D1CD377"/>
        <w:category>
          <w:name w:val="Generale"/>
          <w:gallery w:val="placeholder"/>
        </w:category>
        <w:types>
          <w:type w:val="bbPlcHdr"/>
        </w:types>
        <w:behaviors>
          <w:behavior w:val="content"/>
        </w:behaviors>
        <w:guid w:val="{96EC94BC-90EE-4E85-BA8A-B48C8517CE48}"/>
      </w:docPartPr>
      <w:docPartBody>
        <w:p w:rsidR="00C8359F" w:rsidRDefault="00C8359F">
          <w:pPr>
            <w:pStyle w:val="EA5A003A34A343A5B9F4D96B4D1CD377"/>
          </w:pPr>
          <w:r w:rsidRPr="0014385F">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Sans ExtraBold">
    <w:charset w:val="00"/>
    <w:family w:val="auto"/>
    <w:pitch w:val="variable"/>
    <w:sig w:usb0="A00002FF" w:usb1="5000204B" w:usb2="00000000" w:usb3="00000000" w:csb0="00000197" w:csb1="00000000"/>
  </w:font>
  <w:font w:name="Nunito Sans">
    <w:charset w:val="00"/>
    <w:family w:val="auto"/>
    <w:pitch w:val="variable"/>
    <w:sig w:usb0="20000007" w:usb1="00000001" w:usb2="00000000" w:usb3="00000000" w:csb0="00000193" w:csb1="00000000"/>
  </w:font>
  <w:font w:name="Nunito Sans Black">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59F"/>
    <w:rsid w:val="002407A9"/>
    <w:rsid w:val="002F1C66"/>
    <w:rsid w:val="00491172"/>
    <w:rsid w:val="00534215"/>
    <w:rsid w:val="00597DB0"/>
    <w:rsid w:val="008D345B"/>
    <w:rsid w:val="00995AD3"/>
    <w:rsid w:val="00A237A1"/>
    <w:rsid w:val="00A62A2E"/>
    <w:rsid w:val="00C8359F"/>
    <w:rsid w:val="00D57A0C"/>
    <w:rsid w:val="00F70712"/>
    <w:rsid w:val="00FC5F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Pr>
      <w:color w:val="808080"/>
    </w:rPr>
  </w:style>
  <w:style w:type="paragraph" w:customStyle="1" w:styleId="EA5A003A34A343A5B9F4D96B4D1CD377">
    <w:name w:val="EA5A003A34A343A5B9F4D96B4D1CD3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E1865-A531-4121-8818-992718C7C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Ivao_It_Docs_2024</Template>
  <TotalTime>149</TotalTime>
  <Pages>12</Pages>
  <Words>1950</Words>
  <Characters>11120</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vIPI LICJ</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vIPI LICJ</dc:title>
  <dc:subject/>
  <dc:creator>Federico Sottoriva</dc:creator>
  <cp:keywords/>
  <dc:description/>
  <cp:lastModifiedBy>Nicola Altafini</cp:lastModifiedBy>
  <cp:revision>34</cp:revision>
  <dcterms:created xsi:type="dcterms:W3CDTF">2025-10-25T11:48:00Z</dcterms:created>
  <dcterms:modified xsi:type="dcterms:W3CDTF">2026-02-10T14:15:00Z</dcterms:modified>
  <cp:contentStatus>2512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ero documento">
    <vt:lpwstr>1231321321321</vt:lpwstr>
  </property>
</Properties>
</file>