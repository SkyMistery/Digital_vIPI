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80051187"/>
    <w:p w14:paraId="0842390D" w14:textId="77777777" w:rsidR="00B5138D" w:rsidRDefault="00B5138D" w:rsidP="003E128D">
      <w:pPr>
        <w:pStyle w:val="Titolo"/>
        <w:outlineLvl w:val="9"/>
      </w:pPr>
      <w:r w:rsidRPr="00F6706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A427C6" wp14:editId="3C969E1D">
                <wp:simplePos x="0" y="0"/>
                <wp:positionH relativeFrom="column">
                  <wp:posOffset>-747386</wp:posOffset>
                </wp:positionH>
                <wp:positionV relativeFrom="paragraph">
                  <wp:posOffset>-954385</wp:posOffset>
                </wp:positionV>
                <wp:extent cx="7600950" cy="10759412"/>
                <wp:effectExtent l="0" t="0" r="19050" b="23495"/>
                <wp:wrapNone/>
                <wp:docPr id="4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759412"/>
                        </a:xfrm>
                        <a:prstGeom prst="rect">
                          <a:avLst/>
                        </a:prstGeom>
                        <a:solidFill>
                          <a:srgbClr val="0D2C99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4EE9A" id="Rettangolo 4" o:spid="_x0000_s1026" style="position:absolute;margin-left:-58.85pt;margin-top:-75.15pt;width:598.5pt;height:847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" fillcolor="#0d2c99" strokecolor="#1f3763 [1604]" strokeweight="1pt"/>
            </w:pict>
          </mc:Fallback>
        </mc:AlternateContent>
      </w:r>
      <w:bookmarkEnd w:id="0"/>
    </w:p>
    <w:p w14:paraId="6F936FCD" w14:textId="77777777" w:rsidR="00B5138D" w:rsidRDefault="00B5138D" w:rsidP="003E128D"/>
    <w:p w14:paraId="063501A3" w14:textId="77777777" w:rsidR="00B5138D" w:rsidRDefault="00B5138D" w:rsidP="003E128D"/>
    <w:p w14:paraId="3A8C8EED" w14:textId="77777777" w:rsidR="00B5138D" w:rsidRDefault="00B5138D" w:rsidP="003E128D"/>
    <w:p w14:paraId="3D53E33A" w14:textId="77777777" w:rsidR="00B5138D" w:rsidRDefault="000E7F2D" w:rsidP="003E128D">
      <w:r w:rsidRPr="00F67066">
        <w:rPr>
          <w:rFonts w:cs="Poppins"/>
          <w:noProof/>
          <w:color w:val="FFFFFF" w:themeColor="background1"/>
        </w:rPr>
        <w:drawing>
          <wp:anchor distT="0" distB="0" distL="114300" distR="114300" simplePos="0" relativeHeight="251658239" behindDoc="1" locked="0" layoutInCell="1" allowOverlap="1" wp14:anchorId="793C8770" wp14:editId="2224C9C7">
            <wp:simplePos x="0" y="0"/>
            <wp:positionH relativeFrom="column">
              <wp:posOffset>-719456</wp:posOffset>
            </wp:positionH>
            <wp:positionV relativeFrom="paragraph">
              <wp:posOffset>47626</wp:posOffset>
            </wp:positionV>
            <wp:extent cx="7922895" cy="2940474"/>
            <wp:effectExtent l="0" t="0" r="0" b="0"/>
            <wp:wrapTight wrapText="bothSides">
              <wp:wrapPolygon edited="0">
                <wp:start x="5401" y="4759"/>
                <wp:lineTo x="5038" y="5318"/>
                <wp:lineTo x="4207" y="6998"/>
                <wp:lineTo x="4103" y="7978"/>
                <wp:lineTo x="3895" y="9517"/>
                <wp:lineTo x="3999" y="11756"/>
                <wp:lineTo x="4518" y="13996"/>
                <wp:lineTo x="4570" y="14416"/>
                <wp:lineTo x="6648" y="16235"/>
                <wp:lineTo x="7063" y="16515"/>
                <wp:lineTo x="11997" y="16515"/>
                <wp:lineTo x="11997" y="16235"/>
                <wp:lineTo x="12361" y="14276"/>
                <wp:lineTo x="12049" y="14136"/>
                <wp:lineTo x="9556" y="13996"/>
                <wp:lineTo x="16204" y="12176"/>
                <wp:lineTo x="16308" y="11756"/>
                <wp:lineTo x="16619" y="9517"/>
                <wp:lineTo x="16464" y="8257"/>
                <wp:lineTo x="16256" y="7278"/>
                <wp:lineTo x="16360" y="6718"/>
                <wp:lineTo x="6388" y="4759"/>
                <wp:lineTo x="5401" y="4759"/>
              </wp:wrapPolygon>
            </wp:wrapTight>
            <wp:docPr id="1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emento grafico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7297" cy="294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10CB3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189106B2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0EBAA213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28E86A5A" w14:textId="77777777" w:rsidR="00A20C99" w:rsidRDefault="00A20C99" w:rsidP="003E128D">
      <w:pPr>
        <w:rPr>
          <w:rFonts w:cs="Poppins"/>
          <w:color w:val="FFFFFF" w:themeColor="background1"/>
        </w:rPr>
      </w:pPr>
    </w:p>
    <w:p w14:paraId="7744C20E" w14:textId="77777777" w:rsidR="00F67066" w:rsidRDefault="00F67066" w:rsidP="003E128D">
      <w:pPr>
        <w:rPr>
          <w:rFonts w:cs="Poppins"/>
          <w:color w:val="FFFFFF" w:themeColor="background1"/>
        </w:rPr>
      </w:pPr>
    </w:p>
    <w:p w14:paraId="23D5783E" w14:textId="77777777" w:rsidR="00893CBC" w:rsidRDefault="00F67066" w:rsidP="003E128D">
      <w:pPr>
        <w:rPr>
          <w:rFonts w:cs="Poppins"/>
          <w:color w:val="FFFFFF" w:themeColor="background1"/>
        </w:rPr>
      </w:pPr>
      <w:r>
        <w:rPr>
          <w:rFonts w:cs="Poppins"/>
          <w:color w:val="FFFFFF" w:themeColor="background1"/>
        </w:rPr>
        <w:tab/>
      </w:r>
    </w:p>
    <w:p w14:paraId="4F729E64" w14:textId="77777777" w:rsidR="00893CBC" w:rsidRDefault="00893CBC" w:rsidP="003E128D">
      <w:pPr>
        <w:rPr>
          <w:rFonts w:cs="Poppins"/>
          <w:color w:val="FFFFFF" w:themeColor="background1"/>
        </w:rPr>
      </w:pPr>
    </w:p>
    <w:p w14:paraId="7B33412F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7858A6A0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7BFD4062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3D9BDDF9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1F9F625D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408D5982" w14:textId="77777777" w:rsidR="00B5138D" w:rsidRDefault="00B5138D" w:rsidP="003E128D">
      <w:pPr>
        <w:rPr>
          <w:rFonts w:cs="Poppins"/>
          <w:color w:val="FFFFFF" w:themeColor="background1"/>
        </w:rPr>
      </w:pPr>
      <w:r>
        <w:rPr>
          <w:rFonts w:cs="Poppins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85D94F5" wp14:editId="392867A7">
                <wp:simplePos x="0" y="0"/>
                <wp:positionH relativeFrom="column">
                  <wp:posOffset>489586</wp:posOffset>
                </wp:positionH>
                <wp:positionV relativeFrom="paragraph">
                  <wp:posOffset>128905</wp:posOffset>
                </wp:positionV>
                <wp:extent cx="5105400" cy="1009935"/>
                <wp:effectExtent l="0" t="0" r="19050" b="27305"/>
                <wp:wrapNone/>
                <wp:docPr id="5" name="Rettangolo con angoli arrotondati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1009935"/>
                        </a:xfrm>
                        <a:prstGeom prst="roundRect">
                          <a:avLst/>
                        </a:prstGeom>
                        <a:solidFill>
                          <a:srgbClr val="3C55A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1" w:name="_Toc180051188" w:displacedByCustomXml="next"/>
                          <w:sdt>
                            <w:sdtPr>
                              <w:rPr>
                                <w:rFonts w:ascii="Nunito Sans Black" w:hAnsi="Nunito Sans Black"/>
                                <w:sz w:val="48"/>
                                <w:szCs w:val="44"/>
                                <w:lang w:val="en-US"/>
                              </w:rPr>
                              <w:alias w:val="Titolo"/>
                              <w:tag w:val=""/>
                              <w:id w:val="1572768973"/>
                              <w:placeholder>
                                <w:docPart w:val="CD6C6F20888D4A46A644CAFB24656D30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42B3383" w14:textId="096FC3D9" w:rsidR="00B5138D" w:rsidRPr="003E128D" w:rsidRDefault="009B1FD7" w:rsidP="003E128D">
                                <w:pPr>
                                  <w:pStyle w:val="CentratoNormaleIVAO"/>
                                  <w:spacing w:after="0"/>
                                  <w:rPr>
                                    <w:rFonts w:ascii="Nunito Sans Black" w:hAnsi="Nunito Sans Black"/>
                                    <w:sz w:val="48"/>
                                    <w:szCs w:val="4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Nunito Sans Black" w:hAnsi="Nunito Sans Black"/>
                                    <w:sz w:val="48"/>
                                    <w:szCs w:val="44"/>
                                    <w:lang w:val="en-US"/>
                                  </w:rPr>
                                  <w:t>IPI MILANO ACC</w:t>
                                </w:r>
                              </w:p>
                            </w:sdtContent>
                          </w:sdt>
                          <w:bookmarkEnd w:id="1" w:displacedByCustomXml="prev"/>
                        </w:txbxContent>
                      </wps:txbx>
                      <wps:bodyPr rot="0" spcFirstLastPara="0" vertOverflow="overflow" horzOverflow="overflow" vert="horz" wrap="square" lIns="91440" tIns="45720" rIns="9144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D94F5" id="Rettangolo con angoli arrotondati 5" o:spid="_x0000_s1026" style="position:absolute;left:0;text-align:left;margin-left:38.55pt;margin-top:10.15pt;width:402pt;height:79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" fillcolor="#3c55ac" strokecolor="#1f3763 [1604]" strokeweight="1pt">
                <v:stroke joinstyle="miter"/>
                <v:textbox style="mso-fit-shape-to-text:t" inset=",,,3mm">
                  <w:txbxContent>
                    <w:bookmarkStart w:id="2" w:name="_Toc180051188" w:displacedByCustomXml="next"/>
                    <w:sdt>
                      <w:sdtPr>
                        <w:rPr>
                          <w:rFonts w:ascii="Nunito Sans Black" w:hAnsi="Nunito Sans Black"/>
                          <w:sz w:val="48"/>
                          <w:szCs w:val="44"/>
                          <w:lang w:val="en-US"/>
                        </w:rPr>
                        <w:alias w:val="Titolo"/>
                        <w:tag w:val=""/>
                        <w:id w:val="1572768973"/>
                        <w:placeholder>
                          <w:docPart w:val="CD6C6F20888D4A46A644CAFB24656D30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442B3383" w14:textId="096FC3D9" w:rsidR="00B5138D" w:rsidRPr="003E128D" w:rsidRDefault="009B1FD7" w:rsidP="003E128D">
                          <w:pPr>
                            <w:pStyle w:val="CentratoNormaleIVAO"/>
                            <w:spacing w:after="0"/>
                            <w:rPr>
                              <w:rFonts w:ascii="Nunito Sans Black" w:hAnsi="Nunito Sans Black"/>
                              <w:sz w:val="48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rFonts w:ascii="Nunito Sans Black" w:hAnsi="Nunito Sans Black"/>
                              <w:sz w:val="48"/>
                              <w:szCs w:val="44"/>
                              <w:lang w:val="en-US"/>
                            </w:rPr>
                            <w:t>IPI MILANO ACC</w:t>
                          </w:r>
                        </w:p>
                      </w:sdtContent>
                    </w:sdt>
                    <w:bookmarkEnd w:id="2" w:displacedByCustomXml="prev"/>
                  </w:txbxContent>
                </v:textbox>
              </v:roundrect>
            </w:pict>
          </mc:Fallback>
        </mc:AlternateContent>
      </w:r>
    </w:p>
    <w:p w14:paraId="09AFB442" w14:textId="77777777" w:rsidR="00B5138D" w:rsidRDefault="00B5138D" w:rsidP="003E128D">
      <w:pPr>
        <w:jc w:val="center"/>
        <w:rPr>
          <w:rFonts w:cs="Poppins"/>
          <w:color w:val="FFFFFF" w:themeColor="background1"/>
        </w:rPr>
      </w:pPr>
    </w:p>
    <w:p w14:paraId="34A30E43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6E66E259" w14:textId="77777777" w:rsidR="00B5138D" w:rsidRDefault="00B5138D" w:rsidP="003E128D">
      <w:pPr>
        <w:rPr>
          <w:rFonts w:cs="Poppins"/>
          <w:color w:val="FFFFFF" w:themeColor="background1"/>
        </w:rPr>
      </w:pPr>
    </w:p>
    <w:p w14:paraId="7C067181" w14:textId="77777777" w:rsidR="00B5138D" w:rsidRDefault="00B5138D" w:rsidP="003E128D">
      <w:pPr>
        <w:rPr>
          <w:rFonts w:cs="Poppins"/>
          <w:color w:val="FFFFFF" w:themeColor="background1"/>
        </w:rPr>
      </w:pPr>
      <w:r>
        <w:rPr>
          <w:rFonts w:cs="Poppins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1D33D4" wp14:editId="215A34C4">
                <wp:simplePos x="0" y="0"/>
                <wp:positionH relativeFrom="column">
                  <wp:posOffset>2582668</wp:posOffset>
                </wp:positionH>
                <wp:positionV relativeFrom="paragraph">
                  <wp:posOffset>75963</wp:posOffset>
                </wp:positionV>
                <wp:extent cx="1146307" cy="464024"/>
                <wp:effectExtent l="0" t="0" r="15875" b="26035"/>
                <wp:wrapNone/>
                <wp:docPr id="6" name="Rettangolo con angoli arrotondati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307" cy="464024"/>
                        </a:xfrm>
                        <a:prstGeom prst="roundRect">
                          <a:avLst/>
                        </a:prstGeom>
                        <a:solidFill>
                          <a:srgbClr val="F9CC2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8FC62" w14:textId="77777777" w:rsidR="00B5138D" w:rsidRPr="00B5138D" w:rsidRDefault="00B5138D" w:rsidP="00B5138D">
                            <w:pPr>
                              <w:spacing w:after="0"/>
                              <w:jc w:val="center"/>
                              <w:rPr>
                                <w:rFonts w:ascii="Nunito Sans ExtraBold" w:hAnsi="Nunito Sans ExtraBold"/>
                                <w:color w:val="0D2C99"/>
                              </w:rPr>
                            </w:pPr>
                            <w:r w:rsidRPr="00B5138D">
                              <w:rPr>
                                <w:rFonts w:ascii="Nunito Sans ExtraBold" w:hAnsi="Nunito Sans ExtraBold"/>
                                <w:color w:val="0D2C99"/>
                              </w:rPr>
                              <w:t xml:space="preserve">V </w:t>
                            </w:r>
                            <w:sdt>
                              <w:sdtPr>
                                <w:rPr>
                                  <w:rFonts w:ascii="Nunito Sans ExtraBold" w:hAnsi="Nunito Sans ExtraBold"/>
                                  <w:color w:val="0D2C99"/>
                                </w:rPr>
                                <w:alias w:val="Stato"/>
                                <w:tag w:val=""/>
                                <w:id w:val="-1326890786"/>
  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  <w:text/>
                              </w:sdtPr>
                              <w:sdtContent>
                                <w:r w:rsidR="00E14D9E">
                                  <w:rPr>
                                    <w:rFonts w:ascii="Nunito Sans ExtraBold" w:hAnsi="Nunito Sans ExtraBold"/>
                                    <w:color w:val="0D2C99"/>
                                  </w:rPr>
                                  <w:t>0.0.1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1D33D4" id="Rettangolo con angoli arrotondati 6" o:spid="_x0000_s1027" style="position:absolute;left:0;text-align:left;margin-left:203.35pt;margin-top:6pt;width:90.25pt;height:3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" fillcolor="#f9cc2c" strokecolor="#1f3763 [1604]" strokeweight="1pt">
                <v:stroke joinstyle="miter"/>
                <v:textbox style="mso-fit-shape-to-text:t">
                  <w:txbxContent>
                    <w:p w14:paraId="3D28FC62" w14:textId="77777777" w:rsidR="00B5138D" w:rsidRPr="00B5138D" w:rsidRDefault="00B5138D" w:rsidP="00B5138D">
                      <w:pPr>
                        <w:spacing w:after="0"/>
                        <w:jc w:val="center"/>
                        <w:rPr>
                          <w:rFonts w:ascii="Nunito Sans ExtraBold" w:hAnsi="Nunito Sans ExtraBold"/>
                          <w:color w:val="0D2C99"/>
                        </w:rPr>
                      </w:pPr>
                      <w:r w:rsidRPr="00B5138D">
                        <w:rPr>
                          <w:rFonts w:ascii="Nunito Sans ExtraBold" w:hAnsi="Nunito Sans ExtraBold"/>
                          <w:color w:val="0D2C99"/>
                        </w:rPr>
                        <w:t xml:space="preserve">V </w:t>
                      </w:r>
                      <w:sdt>
                        <w:sdtPr>
                          <w:rPr>
                            <w:rFonts w:ascii="Nunito Sans ExtraBold" w:hAnsi="Nunito Sans ExtraBold"/>
                            <w:color w:val="0D2C99"/>
                          </w:rPr>
                          <w:alias w:val="Stato"/>
                          <w:tag w:val=""/>
                          <w:id w:val="-1326890786"/>
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<w:text/>
                        </w:sdtPr>
                        <w:sdtContent>
                          <w:r w:rsidR="00E14D9E">
                            <w:rPr>
                              <w:rFonts w:ascii="Nunito Sans ExtraBold" w:hAnsi="Nunito Sans ExtraBold"/>
                              <w:color w:val="0D2C99"/>
                            </w:rPr>
                            <w:t>0.0.1</w:t>
                          </w:r>
                        </w:sdtContent>
                      </w:sdt>
                    </w:p>
                  </w:txbxContent>
                </v:textbox>
              </v:roundrect>
            </w:pict>
          </mc:Fallback>
        </mc:AlternateContent>
      </w:r>
    </w:p>
    <w:p w14:paraId="1E3D67C3" w14:textId="77777777" w:rsidR="0027438B" w:rsidRPr="00F67066" w:rsidRDefault="00893CBC" w:rsidP="003E128D">
      <w:pPr>
        <w:rPr>
          <w:rFonts w:cs="Poppins"/>
          <w:color w:val="FFFFFF" w:themeColor="background1"/>
        </w:rPr>
      </w:pPr>
      <w:r>
        <w:rPr>
          <w:rFonts w:cs="Poppins"/>
          <w:color w:val="FFFFFF" w:themeColor="background1"/>
        </w:rPr>
        <w:tab/>
      </w:r>
    </w:p>
    <w:p w14:paraId="34C26E18" w14:textId="77777777" w:rsidR="0027438B" w:rsidRPr="00F67066" w:rsidRDefault="0027438B" w:rsidP="003E128D">
      <w:pPr>
        <w:rPr>
          <w:rFonts w:cs="Poppins"/>
          <w:color w:val="FFFFFF" w:themeColor="background1"/>
        </w:rPr>
      </w:pPr>
    </w:p>
    <w:p w14:paraId="220668C9" w14:textId="77777777" w:rsidR="0027438B" w:rsidRPr="00F67066" w:rsidRDefault="0027438B">
      <w:pPr>
        <w:rPr>
          <w:rFonts w:cs="Poppins"/>
          <w:color w:val="FFFFFF" w:themeColor="background1"/>
        </w:rPr>
        <w:sectPr w:rsidR="0027438B" w:rsidRPr="00F67066" w:rsidSect="000C56CC"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sdt>
      <w:sdtPr>
        <w:rPr>
          <w:rFonts w:ascii="Poppins" w:eastAsiaTheme="minorHAnsi" w:hAnsi="Poppins" w:cstheme="minorBidi"/>
          <w:color w:val="auto"/>
          <w:sz w:val="24"/>
          <w:szCs w:val="22"/>
          <w:lang w:eastAsia="en-US"/>
        </w:rPr>
        <w:id w:val="-8441647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EEA73B" w14:textId="77777777" w:rsidR="004B228A" w:rsidRDefault="004B228A">
          <w:pPr>
            <w:pStyle w:val="Titolosommario"/>
          </w:pPr>
          <w:r>
            <w:t>Sommario</w:t>
          </w:r>
        </w:p>
        <w:p w14:paraId="3E16D42E" w14:textId="6D4EB5B7" w:rsidR="00BC2ACD" w:rsidRDefault="004B228A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13418148" w:history="1">
            <w:r w:rsidR="00BC2ACD" w:rsidRPr="00981E6B">
              <w:rPr>
                <w:rStyle w:val="Collegamentoipertestuale"/>
                <w:noProof/>
              </w:rPr>
              <w:t>SETTORI AWY</w:t>
            </w:r>
            <w:r w:rsidR="00BC2ACD">
              <w:rPr>
                <w:noProof/>
                <w:webHidden/>
              </w:rPr>
              <w:tab/>
            </w:r>
            <w:r w:rsidR="00BC2ACD">
              <w:rPr>
                <w:noProof/>
                <w:webHidden/>
              </w:rPr>
              <w:fldChar w:fldCharType="begin"/>
            </w:r>
            <w:r w:rsidR="00BC2ACD">
              <w:rPr>
                <w:noProof/>
                <w:webHidden/>
              </w:rPr>
              <w:instrText xml:space="preserve"> PAGEREF _Toc213418148 \h </w:instrText>
            </w:r>
            <w:r w:rsidR="00BC2ACD">
              <w:rPr>
                <w:noProof/>
                <w:webHidden/>
              </w:rPr>
            </w:r>
            <w:r w:rsidR="00BC2ACD">
              <w:rPr>
                <w:noProof/>
                <w:webHidden/>
              </w:rPr>
              <w:fldChar w:fldCharType="separate"/>
            </w:r>
            <w:r w:rsidR="00BC2ACD">
              <w:rPr>
                <w:noProof/>
                <w:webHidden/>
              </w:rPr>
              <w:t>4</w:t>
            </w:r>
            <w:r w:rsidR="00BC2ACD">
              <w:rPr>
                <w:noProof/>
                <w:webHidden/>
              </w:rPr>
              <w:fldChar w:fldCharType="end"/>
            </w:r>
          </w:hyperlink>
        </w:p>
        <w:p w14:paraId="0CD6B597" w14:textId="6E8B4F83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49" w:history="1">
            <w:r w:rsidRPr="00981E6B">
              <w:rPr>
                <w:rStyle w:val="Collegamentoipertestuale"/>
                <w:noProof/>
              </w:rPr>
              <w:t>Separazioni radar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2345" w14:textId="63EA7E21" w:rsidR="00BC2ACD" w:rsidRDefault="00BC2ACD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418150" w:history="1">
            <w:r w:rsidRPr="00981E6B">
              <w:rPr>
                <w:rStyle w:val="Collegamentoipertestuale"/>
                <w:noProof/>
              </w:rPr>
              <w:t>Area di Responsabilità (AoR)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D77F" w14:textId="2B15EA9A" w:rsidR="00BC2ACD" w:rsidRDefault="00BC2ACD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418151" w:history="1">
            <w:r w:rsidRPr="00981E6B">
              <w:rPr>
                <w:rStyle w:val="Collegamentoipertestuale"/>
                <w:noProof/>
              </w:rPr>
              <w:t>CONFIGURAZIONI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FD47" w14:textId="5F777C13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52" w:history="1">
            <w:r w:rsidRPr="00981E6B">
              <w:rPr>
                <w:rStyle w:val="Collegamentoipertestuale"/>
                <w:noProof/>
              </w:rPr>
              <w:t>Setting e range per posizione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E53F9" w14:textId="7862711F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53" w:history="1">
            <w:r w:rsidRPr="00981E6B">
              <w:rPr>
                <w:rStyle w:val="Collegamentoipertestuale"/>
                <w:noProof/>
              </w:rPr>
              <w:t>Frequenze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66BB" w14:textId="0D679777" w:rsidR="00BC2ACD" w:rsidRDefault="00BC2ACD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418154" w:history="1">
            <w:r w:rsidRPr="00981E6B">
              <w:rPr>
                <w:rStyle w:val="Collegamentoipertestuale"/>
                <w:noProof/>
              </w:rPr>
              <w:t>MINIME DI VETTORAMENTO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9BD4C" w14:textId="28BB575B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55" w:history="1">
            <w:r w:rsidRPr="00981E6B">
              <w:rPr>
                <w:rStyle w:val="Collegamentoipertestuale"/>
                <w:noProof/>
              </w:rPr>
              <w:t>ACC Milano - AWY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FCA46" w14:textId="146EF0E7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56" w:history="1">
            <w:r w:rsidRPr="00981E6B">
              <w:rPr>
                <w:rStyle w:val="Collegamentoipertestuale"/>
                <w:noProof/>
              </w:rPr>
              <w:t>ACC Milano - 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CC13" w14:textId="0693AF3A" w:rsidR="00BC2ACD" w:rsidRDefault="00BC2ACD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418157" w:history="1">
            <w:r w:rsidRPr="00981E6B">
              <w:rPr>
                <w:rStyle w:val="Collegamentoipertestuale"/>
                <w:noProof/>
              </w:rPr>
              <w:t>COORDINAMENTI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4DD47" w14:textId="5FCA1FD8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58" w:history="1">
            <w:r w:rsidRPr="00981E6B">
              <w:rPr>
                <w:rStyle w:val="Collegamentoipertestuale"/>
                <w:noProof/>
              </w:rPr>
              <w:t>SETTORI WS2-WS5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9C7AE" w14:textId="41798B37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59" w:history="1">
            <w:r w:rsidRPr="00981E6B">
              <w:rPr>
                <w:rStyle w:val="Collegamentoipertestuale"/>
                <w:noProof/>
              </w:rPr>
              <w:t>Settore WS2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E44B7" w14:textId="6BABCF33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0" w:history="1">
            <w:r w:rsidRPr="00981E6B">
              <w:rPr>
                <w:rStyle w:val="Collegamentoipertestuale"/>
                <w:b/>
                <w:bCs/>
                <w:noProof/>
              </w:rPr>
              <w:t>Traffico DEST LIML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EE68A" w14:textId="54C4722A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1" w:history="1">
            <w:r w:rsidRPr="00981E6B">
              <w:rPr>
                <w:rStyle w:val="Collegamentoipertestuale"/>
                <w:b/>
                <w:bCs/>
                <w:noProof/>
              </w:rPr>
              <w:t>Traffico DEP LIML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F0F9A" w14:textId="6B6C34F4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2" w:history="1">
            <w:r w:rsidRPr="00981E6B">
              <w:rPr>
                <w:rStyle w:val="Collegamentoipertestuale"/>
                <w:b/>
                <w:bCs/>
                <w:noProof/>
              </w:rPr>
              <w:t>Traffico DEST LIMC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66E1F" w14:textId="59BCE41F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3" w:history="1">
            <w:r w:rsidRPr="00981E6B">
              <w:rPr>
                <w:rStyle w:val="Collegamentoipertestuale"/>
                <w:b/>
                <w:bCs/>
                <w:noProof/>
              </w:rPr>
              <w:t>Traffico DEP LIMC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B79BF" w14:textId="0E000899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4" w:history="1">
            <w:r w:rsidRPr="00981E6B">
              <w:rPr>
                <w:rStyle w:val="Collegamentoipertestuale"/>
                <w:b/>
                <w:bCs/>
                <w:noProof/>
              </w:rPr>
              <w:t>Traffico DEST LIME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A701A" w14:textId="3B0BCAAF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5" w:history="1">
            <w:r w:rsidRPr="00981E6B">
              <w:rPr>
                <w:rStyle w:val="Collegamentoipertestuale"/>
                <w:b/>
                <w:bCs/>
                <w:noProof/>
              </w:rPr>
              <w:t>Traffico DEST LIMJ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5583" w14:textId="0BE8D0A8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6" w:history="1">
            <w:r w:rsidRPr="00981E6B">
              <w:rPr>
                <w:rStyle w:val="Collegamentoipertestuale"/>
                <w:b/>
                <w:bCs/>
                <w:noProof/>
              </w:rPr>
              <w:t>Traffico DEP/DEST LIMF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C41AE" w14:textId="03CE4DC5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7" w:history="1">
            <w:r w:rsidRPr="00981E6B">
              <w:rPr>
                <w:rStyle w:val="Collegamentoipertestuale"/>
                <w:b/>
                <w:bCs/>
                <w:noProof/>
              </w:rPr>
              <w:t>Traffico DEST LIPO/LIPX/LIPL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87CD" w14:textId="7F1B85BB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8" w:history="1">
            <w:r w:rsidRPr="00981E6B">
              <w:rPr>
                <w:rStyle w:val="Collegamentoipertestuale"/>
                <w:b/>
                <w:bCs/>
                <w:noProof/>
              </w:rPr>
              <w:t>Traffico DEST LIRP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AA46" w14:textId="676D79AF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69" w:history="1">
            <w:r w:rsidRPr="00981E6B">
              <w:rPr>
                <w:rStyle w:val="Collegamentoipertestuale"/>
                <w:b/>
                <w:bCs/>
                <w:noProof/>
              </w:rPr>
              <w:t>Traffico DEST LIRQ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F215B" w14:textId="19153ADF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0" w:history="1">
            <w:r w:rsidRPr="00981E6B">
              <w:rPr>
                <w:rStyle w:val="Collegamentoipertestuale"/>
                <w:b/>
                <w:bCs/>
                <w:noProof/>
              </w:rPr>
              <w:t>Traffico DEST LIPE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FAFC6" w14:textId="7B154BEF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1" w:history="1">
            <w:r w:rsidRPr="00981E6B">
              <w:rPr>
                <w:rStyle w:val="Collegamentoipertestuale"/>
                <w:noProof/>
              </w:rPr>
              <w:t>Settore WS5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70165" w14:textId="0CDDE32C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2" w:history="1">
            <w:r w:rsidRPr="00981E6B">
              <w:rPr>
                <w:rStyle w:val="Collegamentoipertestuale"/>
                <w:noProof/>
              </w:rPr>
              <w:t>SETTORE ES2-ES5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3797" w14:textId="15AF3EF0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3" w:history="1">
            <w:r w:rsidRPr="00981E6B">
              <w:rPr>
                <w:rStyle w:val="Collegamentoipertestuale"/>
                <w:noProof/>
              </w:rPr>
              <w:t>Settore ES2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62AA" w14:textId="621C9102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4" w:history="1">
            <w:r w:rsidRPr="00981E6B">
              <w:rPr>
                <w:rStyle w:val="Collegamentoipertestuale"/>
                <w:b/>
                <w:bCs/>
                <w:noProof/>
              </w:rPr>
              <w:t>Traffico DEST LIML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7E030" w14:textId="3563812C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5" w:history="1">
            <w:r w:rsidRPr="00981E6B">
              <w:rPr>
                <w:rStyle w:val="Collegamentoipertestuale"/>
                <w:b/>
                <w:bCs/>
                <w:noProof/>
              </w:rPr>
              <w:t>Traffico DEP LIML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04F68" w14:textId="706BF3D8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6" w:history="1">
            <w:r w:rsidRPr="00981E6B">
              <w:rPr>
                <w:rStyle w:val="Collegamentoipertestuale"/>
                <w:b/>
                <w:bCs/>
                <w:noProof/>
              </w:rPr>
              <w:t>Traffico DEST LIMC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0494" w14:textId="7999566B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7" w:history="1">
            <w:r w:rsidRPr="00981E6B">
              <w:rPr>
                <w:rStyle w:val="Collegamentoipertestuale"/>
                <w:b/>
                <w:bCs/>
                <w:noProof/>
              </w:rPr>
              <w:t>Traffico DEP LIMC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534C" w14:textId="1C922D1E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8" w:history="1">
            <w:r w:rsidRPr="00981E6B">
              <w:rPr>
                <w:rStyle w:val="Collegamentoipertestuale"/>
                <w:b/>
                <w:bCs/>
                <w:noProof/>
              </w:rPr>
              <w:t>Traffico DEST LIME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F408F" w14:textId="6B3A8E3E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79" w:history="1">
            <w:r w:rsidRPr="00981E6B">
              <w:rPr>
                <w:rStyle w:val="Collegamentoipertestuale"/>
                <w:b/>
                <w:bCs/>
                <w:noProof/>
              </w:rPr>
              <w:t>Traffico DEP LIME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C7F66" w14:textId="1CA8CCF1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0" w:history="1">
            <w:r w:rsidRPr="00981E6B">
              <w:rPr>
                <w:rStyle w:val="Collegamentoipertestuale"/>
                <w:b/>
                <w:bCs/>
                <w:noProof/>
              </w:rPr>
              <w:t>Traffico DEST LIMJ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478B" w14:textId="0F4A07D4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1" w:history="1">
            <w:r w:rsidRPr="00981E6B">
              <w:rPr>
                <w:rStyle w:val="Collegamentoipertestuale"/>
                <w:b/>
                <w:bCs/>
                <w:noProof/>
              </w:rPr>
              <w:t>Traffico DEST LIPO/LIPX/LIPL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57106" w14:textId="768F9CDD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2" w:history="1">
            <w:r w:rsidRPr="00981E6B">
              <w:rPr>
                <w:rStyle w:val="Collegamentoipertestuale"/>
                <w:b/>
                <w:bCs/>
                <w:noProof/>
              </w:rPr>
              <w:t>Traffico DEST LIRP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9846" w14:textId="5295A280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3" w:history="1">
            <w:r w:rsidRPr="00981E6B">
              <w:rPr>
                <w:rStyle w:val="Collegamentoipertestuale"/>
                <w:b/>
                <w:bCs/>
                <w:noProof/>
              </w:rPr>
              <w:t>Traffico DEST LIRQ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6589" w14:textId="6713DD7B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4" w:history="1">
            <w:r w:rsidRPr="00981E6B">
              <w:rPr>
                <w:rStyle w:val="Collegamentoipertestuale"/>
                <w:b/>
                <w:bCs/>
                <w:noProof/>
              </w:rPr>
              <w:t>Traffico DEST LIPE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F03C5" w14:textId="1737449C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5" w:history="1">
            <w:r w:rsidRPr="00981E6B">
              <w:rPr>
                <w:rStyle w:val="Collegamentoipertestuale"/>
                <w:noProof/>
              </w:rPr>
              <w:t>Settore ES5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95F4" w14:textId="1A0288B4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6" w:history="1">
            <w:r w:rsidRPr="00981E6B">
              <w:rPr>
                <w:rStyle w:val="Collegamentoipertestuale"/>
                <w:noProof/>
              </w:rPr>
              <w:t>Traffico da/per LIRR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6F03" w14:textId="1FF169E6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7" w:history="1">
            <w:r w:rsidRPr="00981E6B">
              <w:rPr>
                <w:rStyle w:val="Collegamentoipertestuale"/>
                <w:noProof/>
              </w:rPr>
              <w:t>Traffico da LIMM-WS a LIRR-NW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07081" w14:textId="23A2BD8F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8" w:history="1">
            <w:r w:rsidRPr="00981E6B">
              <w:rPr>
                <w:rStyle w:val="Collegamentoipertestuale"/>
                <w:noProof/>
              </w:rPr>
              <w:t>Traffico da LIMM-ES a LIRR-NE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8B0FF" w14:textId="2FB4CFDA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89" w:history="1">
            <w:r w:rsidRPr="00981E6B">
              <w:rPr>
                <w:rStyle w:val="Collegamentoipertestuale"/>
                <w:noProof/>
              </w:rPr>
              <w:t>Traffico da LIRR-NE a LIMM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FFF4" w14:textId="1B0E71C3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90" w:history="1">
            <w:r w:rsidRPr="00981E6B">
              <w:rPr>
                <w:rStyle w:val="Collegamentoipertestuale"/>
                <w:noProof/>
              </w:rPr>
              <w:t>Traffico da LIRR-NW a LIMM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9FAE6" w14:textId="6867725F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91" w:history="1">
            <w:r w:rsidRPr="00981E6B">
              <w:rPr>
                <w:rStyle w:val="Collegamentoipertestuale"/>
                <w:noProof/>
              </w:rPr>
              <w:t>Traffico da/per LIPP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B196D" w14:textId="648E5534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92" w:history="1">
            <w:r w:rsidRPr="00981E6B">
              <w:rPr>
                <w:rStyle w:val="Collegamentoipertestuale"/>
                <w:noProof/>
              </w:rPr>
              <w:t>Traffico da LIMM-ES a LIPP CE1-NE3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B5C90" w14:textId="786D86FA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93" w:history="1">
            <w:r w:rsidRPr="00981E6B">
              <w:rPr>
                <w:rStyle w:val="Collegamentoipertestuale"/>
                <w:noProof/>
              </w:rPr>
              <w:t>Traffico da LIMM-ES a LIPP SW1-SD5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AE4B7" w14:textId="5E4F650C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94" w:history="1">
            <w:r w:rsidRPr="00981E6B">
              <w:rPr>
                <w:rStyle w:val="Collegamentoipertestuale"/>
                <w:noProof/>
              </w:rPr>
              <w:t>Traffico da LIPP CE1-NE3 a LIMM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299B" w14:textId="20A474B1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95" w:history="1">
            <w:r w:rsidRPr="00981E6B">
              <w:rPr>
                <w:rStyle w:val="Collegamentoipertestuale"/>
                <w:noProof/>
              </w:rPr>
              <w:t>Traffico da LIPP SW1-SD5 a LIMM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9F315" w14:textId="66BF521F" w:rsidR="00BC2ACD" w:rsidRDefault="00BC2ACD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418196" w:history="1">
            <w:r w:rsidRPr="00981E6B">
              <w:rPr>
                <w:rStyle w:val="Collegamentoipertestuale"/>
                <w:noProof/>
              </w:rPr>
              <w:t>SETTORI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F22F5" w14:textId="23AB14BF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97" w:history="1">
            <w:r w:rsidRPr="00981E6B">
              <w:rPr>
                <w:rStyle w:val="Collegamentoipertestuale"/>
                <w:noProof/>
              </w:rPr>
              <w:t>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CB890" w14:textId="5B6CD4AA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98" w:history="1">
            <w:r w:rsidRPr="00981E6B">
              <w:rPr>
                <w:rStyle w:val="Collegamentoipertestuale"/>
                <w:b/>
                <w:bCs/>
                <w:noProof/>
              </w:rPr>
              <w:t>Traffico DEP/DEST LIMC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68EB" w14:textId="77A87F9C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199" w:history="1">
            <w:r w:rsidRPr="00981E6B">
              <w:rPr>
                <w:rStyle w:val="Collegamentoipertestuale"/>
                <w:b/>
                <w:bCs/>
                <w:noProof/>
              </w:rPr>
              <w:t>Traffico DEP/DEST LIML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2DBE9" w14:textId="76E5036E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0" w:history="1">
            <w:r w:rsidRPr="00981E6B">
              <w:rPr>
                <w:rStyle w:val="Collegamentoipertestuale"/>
                <w:b/>
                <w:bCs/>
                <w:noProof/>
              </w:rPr>
              <w:t>Traffico DEP/DEST LIME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39A2" w14:textId="7EAAAA6A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1" w:history="1">
            <w:r w:rsidRPr="00981E6B">
              <w:rPr>
                <w:rStyle w:val="Collegamentoipertestuale"/>
                <w:b/>
                <w:bCs/>
                <w:noProof/>
              </w:rPr>
              <w:t>Traffico DEST LIMJ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EDA56" w14:textId="057D656C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2" w:history="1">
            <w:r w:rsidRPr="00981E6B">
              <w:rPr>
                <w:rStyle w:val="Collegamentoipertestuale"/>
                <w:b/>
                <w:bCs/>
                <w:noProof/>
              </w:rPr>
              <w:t>Traffico DEP/DEST LSZA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F0F5" w14:textId="796E9EDC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3" w:history="1">
            <w:r w:rsidRPr="00981E6B">
              <w:rPr>
                <w:rStyle w:val="Collegamentoipertestuale"/>
                <w:noProof/>
              </w:rPr>
              <w:t>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A712" w14:textId="2FF29BF2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4" w:history="1">
            <w:r w:rsidRPr="00981E6B">
              <w:rPr>
                <w:rStyle w:val="Collegamentoipertestuale"/>
                <w:b/>
                <w:bCs/>
                <w:noProof/>
              </w:rPr>
              <w:t>Traffico DEST LIMC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81CA1" w14:textId="2ACFF598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5" w:history="1">
            <w:r w:rsidRPr="00981E6B">
              <w:rPr>
                <w:rStyle w:val="Collegamentoipertestuale"/>
                <w:b/>
                <w:bCs/>
                <w:noProof/>
              </w:rPr>
              <w:t>Traffico DEP/DEST LIML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3B13" w14:textId="2BCAC7C7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6" w:history="1">
            <w:r w:rsidRPr="00981E6B">
              <w:rPr>
                <w:rStyle w:val="Collegamentoipertestuale"/>
                <w:b/>
                <w:bCs/>
                <w:noProof/>
              </w:rPr>
              <w:t>Traffico DEP/DEST LIME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A1682" w14:textId="5B9B2ECB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7" w:history="1">
            <w:r w:rsidRPr="00981E6B">
              <w:rPr>
                <w:rStyle w:val="Collegamentoipertestuale"/>
                <w:b/>
                <w:bCs/>
                <w:noProof/>
              </w:rPr>
              <w:t>Traffico DEP/DEST LIPO/LIPX/LIPL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E1B18" w14:textId="39D76DC5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8" w:history="1">
            <w:r w:rsidRPr="00981E6B">
              <w:rPr>
                <w:rStyle w:val="Collegamentoipertestuale"/>
                <w:noProof/>
              </w:rPr>
              <w:t>ASW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4575" w14:textId="0DDC2C93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09" w:history="1">
            <w:r w:rsidRPr="00981E6B">
              <w:rPr>
                <w:rStyle w:val="Collegamentoipertestuale"/>
                <w:b/>
                <w:bCs/>
                <w:noProof/>
              </w:rPr>
              <w:t>Traffico DEST LIMC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F55E6" w14:textId="6283133C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10" w:history="1">
            <w:r w:rsidRPr="00981E6B">
              <w:rPr>
                <w:rStyle w:val="Collegamentoipertestuale"/>
                <w:b/>
                <w:bCs/>
                <w:noProof/>
              </w:rPr>
              <w:t>Traffico DEST LIML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F1B77" w14:textId="7C42759F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11" w:history="1">
            <w:r w:rsidRPr="00981E6B">
              <w:rPr>
                <w:rStyle w:val="Collegamentoipertestuale"/>
                <w:b/>
                <w:bCs/>
                <w:noProof/>
              </w:rPr>
              <w:t>Traffico DEST LIME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D85EF" w14:textId="5C3F44C9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12" w:history="1">
            <w:r w:rsidRPr="00981E6B">
              <w:rPr>
                <w:rStyle w:val="Collegamentoipertestuale"/>
                <w:b/>
                <w:bCs/>
                <w:noProof/>
              </w:rPr>
              <w:t>Traffico DEST LIMF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1CA1" w14:textId="396066C2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13" w:history="1">
            <w:r w:rsidRPr="00981E6B">
              <w:rPr>
                <w:rStyle w:val="Collegamentoipertestuale"/>
                <w:noProof/>
              </w:rPr>
              <w:t>WN0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F4188" w14:textId="0417C114" w:rsidR="00BC2ACD" w:rsidRDefault="00BC2ACD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14" w:history="1">
            <w:r w:rsidRPr="00981E6B">
              <w:rPr>
                <w:rStyle w:val="Collegamentoipertestuale"/>
                <w:noProof/>
              </w:rPr>
              <w:t>ES0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A764" w14:textId="04B42EF5" w:rsidR="00BC2ACD" w:rsidRDefault="00BC2ACD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418215" w:history="1">
            <w:r w:rsidRPr="00981E6B">
              <w:rPr>
                <w:rStyle w:val="Collegamentoipertestuale"/>
                <w:noProof/>
              </w:rPr>
              <w:t>SCCAM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F8EE2" w14:textId="59C1716D" w:rsidR="00BC2ACD" w:rsidRDefault="00BC2ACD">
          <w:pPr>
            <w:pStyle w:val="Sommario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418216" w:history="1">
            <w:r w:rsidRPr="00981E6B">
              <w:rPr>
                <w:rStyle w:val="Collegamentoipertestuale"/>
                <w:noProof/>
              </w:rPr>
              <w:t>Aree regolamentate e corridoi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28C7" w14:textId="62F79B3C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17" w:history="1">
            <w:r w:rsidRPr="00981E6B">
              <w:rPr>
                <w:rStyle w:val="Collegamentoipertestuale"/>
                <w:noProof/>
              </w:rPr>
              <w:t>R64 - CUNEO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E285F" w14:textId="5B25DB39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18" w:history="1">
            <w:r w:rsidRPr="00981E6B">
              <w:rPr>
                <w:rStyle w:val="Collegamentoipertestuale"/>
                <w:noProof/>
              </w:rPr>
              <w:t>R64-BIS BARGE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F8254" w14:textId="0B65A2A6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19" w:history="1">
            <w:r w:rsidRPr="00981E6B">
              <w:rPr>
                <w:rStyle w:val="Collegamentoipertestuale"/>
                <w:noProof/>
              </w:rPr>
              <w:t>R65 - LOLA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7A4BC" w14:textId="673CC9FA" w:rsidR="00BC2ACD" w:rsidRDefault="00BC2ACD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418220" w:history="1">
            <w:r w:rsidRPr="00981E6B">
              <w:rPr>
                <w:rStyle w:val="Collegamentoipertestuale"/>
                <w:noProof/>
              </w:rPr>
              <w:t>R103 - SUZZARA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217C" w14:textId="4937A06E" w:rsidR="004B228A" w:rsidRDefault="004B228A">
          <w:r>
            <w:rPr>
              <w:b/>
              <w:bCs/>
            </w:rPr>
            <w:fldChar w:fldCharType="end"/>
          </w:r>
        </w:p>
      </w:sdtContent>
    </w:sdt>
    <w:p w14:paraId="0DF755DC" w14:textId="77777777" w:rsidR="009B0FE2" w:rsidRPr="009B0FE2" w:rsidRDefault="009B0FE2" w:rsidP="009B0FE2"/>
    <w:p w14:paraId="64A59B28" w14:textId="77777777" w:rsidR="009B0FE2" w:rsidRDefault="009B0FE2">
      <w:pPr>
        <w:jc w:val="left"/>
        <w:rPr>
          <w:rFonts w:ascii="Nunito Sans ExtraBold" w:eastAsiaTheme="majorEastAsia" w:hAnsi="Nunito Sans ExtraBold" w:cstheme="majorBidi"/>
          <w:color w:val="0D2C99"/>
          <w:spacing w:val="-10"/>
          <w:kern w:val="28"/>
          <w:sz w:val="56"/>
          <w:szCs w:val="56"/>
        </w:rPr>
      </w:pPr>
      <w:bookmarkStart w:id="2" w:name="_Toc180051190"/>
      <w:r>
        <w:br w:type="page"/>
      </w:r>
    </w:p>
    <w:p w14:paraId="524F645A" w14:textId="77777777" w:rsidR="00195774" w:rsidRDefault="00195774" w:rsidP="00195774">
      <w:pPr>
        <w:pStyle w:val="Titolo1"/>
      </w:pPr>
      <w:bookmarkStart w:id="3" w:name="_Toc213418148"/>
      <w:bookmarkStart w:id="4" w:name="_Toc180051198"/>
      <w:bookmarkEnd w:id="2"/>
      <w:r w:rsidRPr="00195774">
        <w:lastRenderedPageBreak/>
        <w:t>SETTORI AWY</w:t>
      </w:r>
      <w:bookmarkEnd w:id="3"/>
    </w:p>
    <w:p w14:paraId="13BB91C7" w14:textId="470C3D8E" w:rsidR="0029068D" w:rsidRDefault="00B531B6" w:rsidP="0029068D">
      <w:pPr>
        <w:pStyle w:val="Titolo2"/>
      </w:pPr>
      <w:bookmarkStart w:id="5" w:name="_Toc213418149"/>
      <w:r>
        <w:t>Separazioni radar</w:t>
      </w:r>
      <w:bookmarkEnd w:id="5"/>
    </w:p>
    <w:p w14:paraId="18E57330" w14:textId="77777777" w:rsidR="00900003" w:rsidRPr="00900003" w:rsidRDefault="00900003" w:rsidP="00900003">
      <w:r w:rsidRPr="00900003">
        <w:t>Le minime di separazione tra due traffici all’interno dell’AoR di ACC Milano sono:</w:t>
      </w:r>
    </w:p>
    <w:p w14:paraId="3580ACF7" w14:textId="77777777" w:rsidR="00900003" w:rsidRPr="00900003" w:rsidRDefault="00900003" w:rsidP="00900003">
      <w:pPr>
        <w:pStyle w:val="IVAOElencoPuntato"/>
      </w:pPr>
      <w:r w:rsidRPr="00900003">
        <w:t>lateralmente: 5NM</w:t>
      </w:r>
    </w:p>
    <w:p w14:paraId="24783FDF" w14:textId="77777777" w:rsidR="00900003" w:rsidRPr="00900003" w:rsidRDefault="00900003" w:rsidP="00900003">
      <w:pPr>
        <w:pStyle w:val="IVAOElencoPuntato"/>
      </w:pPr>
      <w:r w:rsidRPr="00900003">
        <w:t>verticalmente: 1000ft</w:t>
      </w:r>
    </w:p>
    <w:p w14:paraId="34371412" w14:textId="77777777" w:rsidR="00900003" w:rsidRPr="00900003" w:rsidRDefault="00900003" w:rsidP="00900003">
      <w:r w:rsidRPr="00900003">
        <w:t xml:space="preserve">La separazione tra due traffici si riduce in avvicinamento all’aeroporto di </w:t>
      </w:r>
      <w:r w:rsidRPr="00BB0E56">
        <w:rPr>
          <w:rStyle w:val="NormaleBold"/>
        </w:rPr>
        <w:t>LIMC</w:t>
      </w:r>
    </w:p>
    <w:p w14:paraId="4009CA02" w14:textId="77777777" w:rsidR="00900003" w:rsidRPr="00900003" w:rsidRDefault="00900003" w:rsidP="00900003">
      <w:pPr>
        <w:pStyle w:val="IVAOElencoPuntato"/>
      </w:pPr>
      <w:r w:rsidRPr="00900003">
        <w:t>lateralmente: 3NM</w:t>
      </w:r>
    </w:p>
    <w:p w14:paraId="529795E7" w14:textId="77777777" w:rsidR="00900003" w:rsidRDefault="00900003" w:rsidP="00900003">
      <w:pPr>
        <w:pStyle w:val="IVAOElencoPuntato"/>
      </w:pPr>
      <w:r w:rsidRPr="00900003">
        <w:t>verticalmente: 1000ft</w:t>
      </w:r>
    </w:p>
    <w:p w14:paraId="6FCB2AAE" w14:textId="77777777" w:rsidR="00BB0E56" w:rsidRDefault="00BB0E56" w:rsidP="00BB0E56">
      <w:pPr>
        <w:pStyle w:val="IVAOElencoPuntato"/>
        <w:numPr>
          <w:ilvl w:val="0"/>
          <w:numId w:val="0"/>
        </w:numPr>
      </w:pPr>
    </w:p>
    <w:p w14:paraId="7A14BCB5" w14:textId="366F293F" w:rsidR="00BB0E56" w:rsidRPr="00BB0E56" w:rsidRDefault="00BB0E56" w:rsidP="00BB0E56">
      <w:pPr>
        <w:pStyle w:val="IVAOElencoPuntato"/>
        <w:numPr>
          <w:ilvl w:val="0"/>
          <w:numId w:val="0"/>
        </w:numPr>
      </w:pPr>
      <w:r w:rsidRPr="00BB0E56">
        <w:t xml:space="preserve">La separazione tra due traffici si </w:t>
      </w:r>
      <w:r>
        <w:t>aumenta</w:t>
      </w:r>
      <w:r w:rsidRPr="00BB0E56">
        <w:t xml:space="preserve"> in avvicinamento all’aeroporto di </w:t>
      </w:r>
      <w:r w:rsidRPr="00BB0E56">
        <w:rPr>
          <w:rStyle w:val="NormaleBold"/>
        </w:rPr>
        <w:t>LIML</w:t>
      </w:r>
      <w:r>
        <w:t xml:space="preserve"> a 6NM per permettere le operazioni di partenza. </w:t>
      </w:r>
    </w:p>
    <w:p w14:paraId="545395A2" w14:textId="77777777" w:rsidR="00BB0E56" w:rsidRPr="00900003" w:rsidRDefault="00BB0E56" w:rsidP="00BB0E56">
      <w:pPr>
        <w:pStyle w:val="IVAOElencoPuntato"/>
        <w:numPr>
          <w:ilvl w:val="0"/>
          <w:numId w:val="0"/>
        </w:numPr>
        <w:ind w:left="720" w:hanging="360"/>
      </w:pPr>
    </w:p>
    <w:p w14:paraId="4AC9B014" w14:textId="77777777" w:rsidR="00195774" w:rsidRPr="00195774" w:rsidRDefault="00195774" w:rsidP="00195774">
      <w:pPr>
        <w:pStyle w:val="Titolo1"/>
      </w:pPr>
      <w:bookmarkStart w:id="6" w:name="_Toc213418150"/>
      <w:r w:rsidRPr="00195774">
        <w:lastRenderedPageBreak/>
        <w:t>Area di Responsabilità (AoR)</w:t>
      </w:r>
      <w:bookmarkEnd w:id="6"/>
    </w:p>
    <w:p w14:paraId="36BEA897" w14:textId="22AD1264" w:rsidR="00900003" w:rsidRPr="00195774" w:rsidRDefault="00195774" w:rsidP="00900003">
      <w:r w:rsidRPr="00195774">
        <w:t xml:space="preserve">L’AoR di </w:t>
      </w:r>
      <w:r w:rsidR="00900003">
        <w:t>Milano</w:t>
      </w:r>
      <w:r w:rsidRPr="00195774">
        <w:t xml:space="preserve"> si divide come indicato nell’immagine sotto.</w:t>
      </w:r>
      <w:r w:rsidR="00900003" w:rsidRPr="00900003">
        <w:rPr>
          <w:noProof/>
        </w:rPr>
        <w:drawing>
          <wp:inline distT="0" distB="0" distL="0" distR="0" wp14:anchorId="18AA78BF" wp14:editId="5DE88EA0">
            <wp:extent cx="4526340" cy="4356339"/>
            <wp:effectExtent l="0" t="0" r="7620" b="6350"/>
            <wp:docPr id="1917316102" name="Immagine 1917316102" descr="Immagine che contiene schizzo, Line art, disegno, bi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6102" name="Immagine 1917316102" descr="Immagine che contiene schizzo, Line art, disegno, bianco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444" cy="436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038D" w14:textId="77777777" w:rsidR="00EA1294" w:rsidRDefault="00EA1294" w:rsidP="00195774"/>
    <w:p w14:paraId="3AC4EF4F" w14:textId="77777777" w:rsidR="0040534E" w:rsidRDefault="0040534E" w:rsidP="00195774"/>
    <w:p w14:paraId="761226CA" w14:textId="77777777" w:rsidR="0040534E" w:rsidRDefault="0040534E" w:rsidP="00195774"/>
    <w:p w14:paraId="5D52C033" w14:textId="77777777" w:rsidR="0040534E" w:rsidRDefault="0040534E" w:rsidP="00195774"/>
    <w:p w14:paraId="017AD8A8" w14:textId="77777777" w:rsidR="0040534E" w:rsidRDefault="0040534E" w:rsidP="00195774"/>
    <w:p w14:paraId="2244EB8B" w14:textId="77777777" w:rsidR="0040534E" w:rsidRPr="00195774" w:rsidRDefault="0040534E" w:rsidP="00195774"/>
    <w:p w14:paraId="56376F98" w14:textId="77777777" w:rsidR="00195774" w:rsidRPr="00195774" w:rsidRDefault="00195774" w:rsidP="008200DD">
      <w:pPr>
        <w:pStyle w:val="Titolo1"/>
      </w:pPr>
      <w:bookmarkStart w:id="7" w:name="_Toc213418151"/>
      <w:r w:rsidRPr="00195774">
        <w:lastRenderedPageBreak/>
        <w:t>CONFIGURAZIONI OPERATIVE</w:t>
      </w:r>
      <w:bookmarkEnd w:id="7"/>
    </w:p>
    <w:p w14:paraId="48330678" w14:textId="3D4C3966" w:rsidR="00195774" w:rsidRDefault="00195774" w:rsidP="00195774">
      <w:pPr>
        <w:pStyle w:val="Titolo2"/>
      </w:pPr>
      <w:bookmarkStart w:id="8" w:name="_Toc213418152"/>
      <w:r w:rsidRPr="00195774">
        <w:t>Setting e range per posizione operativa</w:t>
      </w:r>
      <w:bookmarkEnd w:id="8"/>
    </w:p>
    <w:tbl>
      <w:tblPr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353"/>
        <w:gridCol w:w="2235"/>
        <w:gridCol w:w="2235"/>
      </w:tblGrid>
      <w:tr w:rsidR="00F63CC4" w:rsidRPr="00BE0EFB" w14:paraId="571D3E8D" w14:textId="77777777" w:rsidTr="001B3BCC">
        <w:trPr>
          <w:trHeight w:val="400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10CB1" w14:textId="77777777" w:rsidR="00F63CC4" w:rsidRPr="00F63CC4" w:rsidRDefault="00F63CC4" w:rsidP="00F63CC4">
            <w:r w:rsidRPr="00F63CC4">
              <w:t>Settore Unificato</w:t>
            </w:r>
          </w:p>
        </w:tc>
        <w:tc>
          <w:tcPr>
            <w:tcW w:w="23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0B29F" w14:textId="77777777" w:rsidR="00F63CC4" w:rsidRPr="00F63CC4" w:rsidRDefault="00F63CC4" w:rsidP="00F63CC4">
            <w:r w:rsidRPr="00F63CC4">
              <w:t>SETTORE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1732D" w14:textId="77777777" w:rsidR="00F63CC4" w:rsidRPr="00F63CC4" w:rsidRDefault="00F63CC4" w:rsidP="00F63CC4">
            <w:r w:rsidRPr="00F63CC4">
              <w:t>CENTER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C5107" w14:textId="77777777" w:rsidR="00F63CC4" w:rsidRPr="00F63CC4" w:rsidRDefault="00F63CC4" w:rsidP="00F63CC4">
            <w:r w:rsidRPr="00F63CC4">
              <w:t>RANGE</w:t>
            </w:r>
          </w:p>
        </w:tc>
      </w:tr>
      <w:tr w:rsidR="00F63CC4" w:rsidRPr="00530367" w14:paraId="7C4D76BD" w14:textId="77777777" w:rsidTr="001B3BCC">
        <w:trPr>
          <w:trHeight w:val="400"/>
        </w:trPr>
        <w:tc>
          <w:tcPr>
            <w:tcW w:w="2117" w:type="dxa"/>
            <w:vMerge w:val="restart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58C3B" w14:textId="77777777" w:rsidR="00F63CC4" w:rsidRPr="00F63CC4" w:rsidRDefault="00F63CC4" w:rsidP="00F63CC4">
            <w:r w:rsidRPr="00F63CC4">
              <w:t xml:space="preserve">WS2 </w:t>
            </w:r>
          </w:p>
        </w:tc>
        <w:tc>
          <w:tcPr>
            <w:tcW w:w="235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16137" w14:textId="77777777" w:rsidR="00F63CC4" w:rsidRPr="00F63CC4" w:rsidRDefault="00F63CC4" w:rsidP="00F63CC4">
            <w:pPr>
              <w:rPr>
                <w:lang w:val="en-US"/>
              </w:rPr>
            </w:pPr>
            <w:r w:rsidRPr="00F63CC4">
              <w:rPr>
                <w:lang w:val="en-US"/>
              </w:rPr>
              <w:t xml:space="preserve">WS2(WS2+ES2+WS5+ES5 </w:t>
            </w:r>
            <w:proofErr w:type="spellStart"/>
            <w:r w:rsidRPr="00F63CC4">
              <w:rPr>
                <w:lang w:val="en-US"/>
              </w:rPr>
              <w:t>Unificato</w:t>
            </w:r>
            <w:proofErr w:type="spellEnd"/>
            <w:r w:rsidRPr="00F63CC4">
              <w:rPr>
                <w:lang w:val="en-US"/>
              </w:rPr>
              <w:t>)</w:t>
            </w:r>
          </w:p>
        </w:tc>
        <w:tc>
          <w:tcPr>
            <w:tcW w:w="223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B5425" w14:textId="77777777" w:rsidR="00F63CC4" w:rsidRPr="00F63CC4" w:rsidRDefault="00F63CC4" w:rsidP="00F63CC4">
            <w:r w:rsidRPr="00F63CC4">
              <w:t>GOLAS</w:t>
            </w:r>
          </w:p>
        </w:tc>
        <w:tc>
          <w:tcPr>
            <w:tcW w:w="223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7EF20" w14:textId="77777777" w:rsidR="00F63CC4" w:rsidRPr="00F63CC4" w:rsidRDefault="00F63CC4" w:rsidP="00F63CC4">
            <w:r w:rsidRPr="00F63CC4">
              <w:t>140</w:t>
            </w:r>
          </w:p>
        </w:tc>
      </w:tr>
      <w:tr w:rsidR="00F63CC4" w:rsidRPr="004A3800" w14:paraId="6F8FEC44" w14:textId="77777777" w:rsidTr="001B3BCC">
        <w:trPr>
          <w:trHeight w:val="400"/>
        </w:trPr>
        <w:tc>
          <w:tcPr>
            <w:tcW w:w="2117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121E1" w14:textId="77777777" w:rsidR="00F63CC4" w:rsidRPr="00F63CC4" w:rsidRDefault="00F63CC4" w:rsidP="00F63CC4"/>
        </w:tc>
        <w:tc>
          <w:tcPr>
            <w:tcW w:w="235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D79E5" w14:textId="77777777" w:rsidR="00F63CC4" w:rsidRPr="00F63CC4" w:rsidRDefault="00F63CC4" w:rsidP="00F63CC4">
            <w:r w:rsidRPr="00F63CC4">
              <w:t xml:space="preserve">WS2 (WS2+WS5 </w:t>
            </w:r>
            <w:proofErr w:type="gramStart"/>
            <w:r w:rsidRPr="00F63CC4">
              <w:t>Unificato )</w:t>
            </w:r>
            <w:proofErr w:type="gramEnd"/>
          </w:p>
        </w:tc>
        <w:tc>
          <w:tcPr>
            <w:tcW w:w="223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A3921" w14:textId="77777777" w:rsidR="00F63CC4" w:rsidRPr="00F63CC4" w:rsidRDefault="00F63CC4" w:rsidP="00F63CC4">
            <w:r w:rsidRPr="00F63CC4">
              <w:t>TESTO</w:t>
            </w:r>
          </w:p>
        </w:tc>
        <w:tc>
          <w:tcPr>
            <w:tcW w:w="223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E9968" w14:textId="77777777" w:rsidR="00F63CC4" w:rsidRPr="00F63CC4" w:rsidRDefault="00F63CC4" w:rsidP="00F63CC4">
            <w:r w:rsidRPr="00F63CC4">
              <w:t>120</w:t>
            </w:r>
          </w:p>
        </w:tc>
      </w:tr>
      <w:tr w:rsidR="00F63CC4" w:rsidRPr="004A3800" w14:paraId="73E6C9B4" w14:textId="77777777" w:rsidTr="001B3BCC">
        <w:trPr>
          <w:trHeight w:val="400"/>
        </w:trPr>
        <w:tc>
          <w:tcPr>
            <w:tcW w:w="2117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7E376" w14:textId="77777777" w:rsidR="00F63CC4" w:rsidRPr="00F63CC4" w:rsidRDefault="00F63CC4" w:rsidP="00F63CC4"/>
        </w:tc>
        <w:tc>
          <w:tcPr>
            <w:tcW w:w="235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E2253" w14:textId="77777777" w:rsidR="00F63CC4" w:rsidRPr="00F63CC4" w:rsidRDefault="00F63CC4" w:rsidP="00F63CC4">
            <w:r w:rsidRPr="00F63CC4">
              <w:t>ES2(ES2+ES5)</w:t>
            </w:r>
          </w:p>
        </w:tc>
        <w:tc>
          <w:tcPr>
            <w:tcW w:w="223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798C1" w14:textId="77777777" w:rsidR="00F63CC4" w:rsidRPr="00F63CC4" w:rsidRDefault="00F63CC4" w:rsidP="00F63CC4">
            <w:r w:rsidRPr="00F63CC4">
              <w:t>DORIN</w:t>
            </w:r>
          </w:p>
        </w:tc>
        <w:tc>
          <w:tcPr>
            <w:tcW w:w="223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BEC57" w14:textId="77777777" w:rsidR="00F63CC4" w:rsidRPr="00F63CC4" w:rsidRDefault="00F63CC4" w:rsidP="00F63CC4">
            <w:r w:rsidRPr="00F63CC4">
              <w:t>110</w:t>
            </w:r>
          </w:p>
        </w:tc>
      </w:tr>
      <w:tr w:rsidR="00F63CC4" w:rsidRPr="004A3800" w14:paraId="51F0423D" w14:textId="77777777" w:rsidTr="001B3BCC">
        <w:trPr>
          <w:trHeight w:val="400"/>
        </w:trPr>
        <w:tc>
          <w:tcPr>
            <w:tcW w:w="2117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4E138" w14:textId="77777777" w:rsidR="00F63CC4" w:rsidRPr="00F63CC4" w:rsidRDefault="00F63CC4" w:rsidP="00F63CC4"/>
        </w:tc>
        <w:tc>
          <w:tcPr>
            <w:tcW w:w="235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111A9" w14:textId="77777777" w:rsidR="00F63CC4" w:rsidRPr="00F63CC4" w:rsidRDefault="00F63CC4" w:rsidP="00F63CC4">
            <w:r w:rsidRPr="00F63CC4">
              <w:t>WS2</w:t>
            </w:r>
          </w:p>
        </w:tc>
        <w:tc>
          <w:tcPr>
            <w:tcW w:w="2235" w:type="dxa"/>
            <w:vMerge w:val="restart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F6506" w14:textId="77777777" w:rsidR="00F63CC4" w:rsidRPr="00F63CC4" w:rsidRDefault="00F63CC4" w:rsidP="00F63CC4">
            <w:r w:rsidRPr="00F63CC4">
              <w:t>TESTO</w:t>
            </w:r>
          </w:p>
        </w:tc>
        <w:tc>
          <w:tcPr>
            <w:tcW w:w="2235" w:type="dxa"/>
            <w:vMerge w:val="restart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36ED8" w14:textId="77777777" w:rsidR="00F63CC4" w:rsidRPr="00F63CC4" w:rsidRDefault="00F63CC4" w:rsidP="00F63CC4">
            <w:r w:rsidRPr="00F63CC4">
              <w:t>120</w:t>
            </w:r>
          </w:p>
        </w:tc>
      </w:tr>
      <w:tr w:rsidR="00F63CC4" w:rsidRPr="004A3800" w14:paraId="644D349F" w14:textId="77777777" w:rsidTr="001B3BCC">
        <w:trPr>
          <w:trHeight w:val="400"/>
        </w:trPr>
        <w:tc>
          <w:tcPr>
            <w:tcW w:w="2117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9FC0D" w14:textId="77777777" w:rsidR="00F63CC4" w:rsidRPr="00F63CC4" w:rsidRDefault="00F63CC4" w:rsidP="00F63CC4"/>
        </w:tc>
        <w:tc>
          <w:tcPr>
            <w:tcW w:w="235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722B1" w14:textId="77777777" w:rsidR="00F63CC4" w:rsidRPr="00F63CC4" w:rsidRDefault="00F63CC4" w:rsidP="00F63CC4">
            <w:r w:rsidRPr="00F63CC4">
              <w:t>WS5</w:t>
            </w:r>
          </w:p>
        </w:tc>
        <w:tc>
          <w:tcPr>
            <w:tcW w:w="2235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A9AF8" w14:textId="77777777" w:rsidR="00F63CC4" w:rsidRPr="00F63CC4" w:rsidRDefault="00F63CC4" w:rsidP="00F63CC4"/>
        </w:tc>
        <w:tc>
          <w:tcPr>
            <w:tcW w:w="2235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7FE8C" w14:textId="77777777" w:rsidR="00F63CC4" w:rsidRPr="00F63CC4" w:rsidRDefault="00F63CC4" w:rsidP="00F63CC4"/>
        </w:tc>
      </w:tr>
      <w:tr w:rsidR="00F63CC4" w:rsidRPr="004A3800" w14:paraId="4CF43A6E" w14:textId="77777777" w:rsidTr="001B3BCC">
        <w:trPr>
          <w:trHeight w:val="400"/>
        </w:trPr>
        <w:tc>
          <w:tcPr>
            <w:tcW w:w="2117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8A9F5" w14:textId="77777777" w:rsidR="00F63CC4" w:rsidRPr="00F63CC4" w:rsidRDefault="00F63CC4" w:rsidP="00F63CC4"/>
        </w:tc>
        <w:tc>
          <w:tcPr>
            <w:tcW w:w="235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CC895" w14:textId="77777777" w:rsidR="00F63CC4" w:rsidRPr="00F63CC4" w:rsidRDefault="00F63CC4" w:rsidP="00F63CC4">
            <w:r w:rsidRPr="00F63CC4">
              <w:t>ES2</w:t>
            </w:r>
          </w:p>
        </w:tc>
        <w:tc>
          <w:tcPr>
            <w:tcW w:w="2235" w:type="dxa"/>
            <w:vMerge w:val="restart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7FF41" w14:textId="77777777" w:rsidR="00F63CC4" w:rsidRPr="00F63CC4" w:rsidRDefault="00F63CC4" w:rsidP="00F63CC4">
            <w:r w:rsidRPr="00F63CC4">
              <w:t>DORIN</w:t>
            </w:r>
          </w:p>
        </w:tc>
        <w:tc>
          <w:tcPr>
            <w:tcW w:w="2235" w:type="dxa"/>
            <w:vMerge w:val="restart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8410B" w14:textId="77777777" w:rsidR="00F63CC4" w:rsidRPr="00F63CC4" w:rsidRDefault="00F63CC4" w:rsidP="00F63CC4">
            <w:r w:rsidRPr="00F63CC4">
              <w:t>110</w:t>
            </w:r>
          </w:p>
        </w:tc>
      </w:tr>
      <w:tr w:rsidR="00F63CC4" w:rsidRPr="004A3800" w14:paraId="1306B9E8" w14:textId="77777777" w:rsidTr="001B3BCC">
        <w:trPr>
          <w:trHeight w:val="400"/>
        </w:trPr>
        <w:tc>
          <w:tcPr>
            <w:tcW w:w="2117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27C7B" w14:textId="77777777" w:rsidR="00F63CC4" w:rsidRPr="00F63CC4" w:rsidRDefault="00F63CC4" w:rsidP="00F63CC4"/>
        </w:tc>
        <w:tc>
          <w:tcPr>
            <w:tcW w:w="235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E5173" w14:textId="77777777" w:rsidR="00F63CC4" w:rsidRPr="00F63CC4" w:rsidRDefault="00F63CC4" w:rsidP="00F63CC4">
            <w:r w:rsidRPr="00F63CC4">
              <w:t>ES5</w:t>
            </w:r>
          </w:p>
        </w:tc>
        <w:tc>
          <w:tcPr>
            <w:tcW w:w="2235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78FA7" w14:textId="77777777" w:rsidR="00F63CC4" w:rsidRPr="00F63CC4" w:rsidRDefault="00F63CC4" w:rsidP="00F63CC4"/>
        </w:tc>
        <w:tc>
          <w:tcPr>
            <w:tcW w:w="2235" w:type="dxa"/>
            <w:vMerge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EE292" w14:textId="77777777" w:rsidR="00F63CC4" w:rsidRPr="00F63CC4" w:rsidRDefault="00F63CC4" w:rsidP="00F63CC4"/>
        </w:tc>
      </w:tr>
      <w:tr w:rsidR="00F63CC4" w:rsidRPr="004A3800" w14:paraId="75AB3D2E" w14:textId="77777777" w:rsidTr="001B3BCC">
        <w:trPr>
          <w:trHeight w:val="400"/>
        </w:trPr>
        <w:tc>
          <w:tcPr>
            <w:tcW w:w="2117" w:type="dxa"/>
            <w:shd w:val="clear" w:color="auto" w:fill="F4B0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6BBF9" w14:textId="77777777" w:rsidR="00F63CC4" w:rsidRPr="00F63CC4" w:rsidRDefault="00F63CC4" w:rsidP="00F63CC4">
            <w:r w:rsidRPr="00F63CC4">
              <w:t>LIMF-WN0</w:t>
            </w:r>
          </w:p>
        </w:tc>
        <w:tc>
          <w:tcPr>
            <w:tcW w:w="2353" w:type="dxa"/>
            <w:shd w:val="clear" w:color="auto" w:fill="F4B0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5FCE5" w14:textId="77777777" w:rsidR="00F63CC4" w:rsidRPr="00F63CC4" w:rsidRDefault="00F63CC4" w:rsidP="00F63CC4">
            <w:r w:rsidRPr="00F63CC4">
              <w:t>WN0</w:t>
            </w:r>
          </w:p>
        </w:tc>
        <w:tc>
          <w:tcPr>
            <w:tcW w:w="2235" w:type="dxa"/>
            <w:shd w:val="clear" w:color="auto" w:fill="F4B0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3DB4B" w14:textId="77777777" w:rsidR="00F63CC4" w:rsidRPr="00F63CC4" w:rsidRDefault="00F63CC4" w:rsidP="00F63CC4">
            <w:r w:rsidRPr="00F63CC4">
              <w:t>TOP</w:t>
            </w:r>
          </w:p>
        </w:tc>
        <w:tc>
          <w:tcPr>
            <w:tcW w:w="2235" w:type="dxa"/>
            <w:shd w:val="clear" w:color="auto" w:fill="F4B0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C10E" w14:textId="77777777" w:rsidR="00F63CC4" w:rsidRPr="00F63CC4" w:rsidRDefault="00F63CC4" w:rsidP="00F63CC4">
            <w:r w:rsidRPr="00F63CC4">
              <w:t>60</w:t>
            </w:r>
          </w:p>
        </w:tc>
      </w:tr>
      <w:tr w:rsidR="00D51D6C" w:rsidRPr="004A3800" w14:paraId="12D99F77" w14:textId="77777777" w:rsidTr="00156E81">
        <w:trPr>
          <w:trHeight w:val="1156"/>
        </w:trPr>
        <w:tc>
          <w:tcPr>
            <w:tcW w:w="2117" w:type="dxa"/>
            <w:shd w:val="clear" w:color="auto" w:fill="ACB9CA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6FABB" w14:textId="77777777" w:rsidR="00D51D6C" w:rsidRPr="00F63CC4" w:rsidRDefault="00D51D6C" w:rsidP="00F63CC4"/>
          <w:p w14:paraId="34DDBCDD" w14:textId="77777777" w:rsidR="00D51D6C" w:rsidRPr="00F63CC4" w:rsidRDefault="00D51D6C" w:rsidP="00F63CC4">
            <w:r w:rsidRPr="00F63CC4">
              <w:t>LIPX-ES0</w:t>
            </w:r>
          </w:p>
          <w:p w14:paraId="39A33776" w14:textId="77777777" w:rsidR="00D51D6C" w:rsidRPr="00F63CC4" w:rsidRDefault="00D51D6C" w:rsidP="00F63CC4"/>
        </w:tc>
        <w:tc>
          <w:tcPr>
            <w:tcW w:w="2353" w:type="dxa"/>
            <w:shd w:val="clear" w:color="auto" w:fill="ACB9CA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38727" w14:textId="77777777" w:rsidR="00D51D6C" w:rsidRPr="00F63CC4" w:rsidRDefault="00D51D6C" w:rsidP="00F63CC4">
            <w:r w:rsidRPr="00F63CC4">
              <w:t>ES0</w:t>
            </w:r>
          </w:p>
        </w:tc>
        <w:tc>
          <w:tcPr>
            <w:tcW w:w="2235" w:type="dxa"/>
            <w:shd w:val="clear" w:color="auto" w:fill="ACB9CA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4C27A" w14:textId="77777777" w:rsidR="00D51D6C" w:rsidRPr="00F63CC4" w:rsidRDefault="00D51D6C" w:rsidP="00F63CC4">
            <w:r w:rsidRPr="00F63CC4">
              <w:t>BOLVO</w:t>
            </w:r>
          </w:p>
        </w:tc>
        <w:tc>
          <w:tcPr>
            <w:tcW w:w="2235" w:type="dxa"/>
            <w:shd w:val="clear" w:color="auto" w:fill="ACB9CA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59DF4" w14:textId="77777777" w:rsidR="00D51D6C" w:rsidRPr="00F63CC4" w:rsidRDefault="00D51D6C" w:rsidP="00F63CC4">
            <w:r w:rsidRPr="00F63CC4">
              <w:t>50</w:t>
            </w:r>
          </w:p>
        </w:tc>
      </w:tr>
      <w:tr w:rsidR="00F63CC4" w:rsidRPr="004A3800" w14:paraId="49D14AB2" w14:textId="77777777" w:rsidTr="001B3BCC">
        <w:trPr>
          <w:trHeight w:val="400"/>
        </w:trPr>
        <w:tc>
          <w:tcPr>
            <w:tcW w:w="2117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75B97" w14:textId="77777777" w:rsidR="00F63CC4" w:rsidRPr="00F63CC4" w:rsidRDefault="00F63CC4" w:rsidP="00F63CC4">
            <w:r w:rsidRPr="00F63CC4">
              <w:t>FIC</w:t>
            </w:r>
          </w:p>
        </w:tc>
        <w:tc>
          <w:tcPr>
            <w:tcW w:w="2353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19503" w14:textId="77777777" w:rsidR="00F63CC4" w:rsidRPr="00F63CC4" w:rsidRDefault="00F63CC4" w:rsidP="00F63CC4">
            <w:r w:rsidRPr="00F63CC4">
              <w:t>FIC</w:t>
            </w:r>
          </w:p>
        </w:tc>
        <w:tc>
          <w:tcPr>
            <w:tcW w:w="223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E4FCE" w14:textId="77777777" w:rsidR="00F63CC4" w:rsidRPr="00F63CC4" w:rsidRDefault="00F63CC4" w:rsidP="00F63CC4">
            <w:r w:rsidRPr="00F63CC4">
              <w:t>GOLAS</w:t>
            </w:r>
          </w:p>
        </w:tc>
        <w:tc>
          <w:tcPr>
            <w:tcW w:w="223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8891F" w14:textId="77777777" w:rsidR="00F63CC4" w:rsidRPr="00F63CC4" w:rsidRDefault="00F63CC4" w:rsidP="00F63CC4">
            <w:r w:rsidRPr="00F63CC4">
              <w:t>140</w:t>
            </w:r>
          </w:p>
        </w:tc>
      </w:tr>
      <w:tr w:rsidR="00F63CC4" w14:paraId="0C1BC3FF" w14:textId="77777777" w:rsidTr="001B3BCC">
        <w:trPr>
          <w:trHeight w:val="400"/>
        </w:trPr>
        <w:tc>
          <w:tcPr>
            <w:tcW w:w="2117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B5FCF" w14:textId="77777777" w:rsidR="00F63CC4" w:rsidRPr="00F63CC4" w:rsidRDefault="00F63CC4" w:rsidP="00F63CC4">
            <w:r w:rsidRPr="00F63CC4">
              <w:t>MIL</w:t>
            </w:r>
          </w:p>
        </w:tc>
        <w:tc>
          <w:tcPr>
            <w:tcW w:w="2353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77D8A" w14:textId="77777777" w:rsidR="00F63CC4" w:rsidRPr="00F63CC4" w:rsidRDefault="00F63CC4" w:rsidP="00F63CC4">
            <w:r w:rsidRPr="00F63CC4">
              <w:t>MIL</w:t>
            </w:r>
          </w:p>
        </w:tc>
        <w:tc>
          <w:tcPr>
            <w:tcW w:w="223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7DBFE" w14:textId="77777777" w:rsidR="00F63CC4" w:rsidRPr="00F63CC4" w:rsidRDefault="00F63CC4" w:rsidP="00F63CC4">
            <w:r w:rsidRPr="00F63CC4">
              <w:t>GOLAS</w:t>
            </w:r>
          </w:p>
        </w:tc>
        <w:tc>
          <w:tcPr>
            <w:tcW w:w="223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F7657" w14:textId="77777777" w:rsidR="00F63CC4" w:rsidRPr="00F63CC4" w:rsidRDefault="00F63CC4" w:rsidP="00F63CC4">
            <w:r w:rsidRPr="00F63CC4">
              <w:t>140</w:t>
            </w:r>
          </w:p>
        </w:tc>
      </w:tr>
      <w:tr w:rsidR="00F63CC4" w14:paraId="002EA671" w14:textId="77777777" w:rsidTr="001B3BCC">
        <w:trPr>
          <w:trHeight w:val="400"/>
        </w:trPr>
        <w:tc>
          <w:tcPr>
            <w:tcW w:w="2117" w:type="dxa"/>
            <w:vMerge w:val="restart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ABFB1" w14:textId="77777777" w:rsidR="00F63CC4" w:rsidRPr="00F63CC4" w:rsidRDefault="00F63CC4" w:rsidP="00F63CC4">
            <w:r w:rsidRPr="00F63CC4">
              <w:lastRenderedPageBreak/>
              <w:t>ANE</w:t>
            </w:r>
          </w:p>
        </w:tc>
        <w:tc>
          <w:tcPr>
            <w:tcW w:w="2353" w:type="dxa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8A9AB" w14:textId="77777777" w:rsidR="00F63CC4" w:rsidRPr="00F63CC4" w:rsidRDefault="00F63CC4" w:rsidP="00F63CC4">
            <w:proofErr w:type="gramStart"/>
            <w:r w:rsidRPr="00F63CC4">
              <w:t>ANE(</w:t>
            </w:r>
            <w:proofErr w:type="gramEnd"/>
            <w:r w:rsidRPr="00F63CC4">
              <w:t>ANE+ASW+ADE+LAR Unificato)</w:t>
            </w:r>
          </w:p>
        </w:tc>
        <w:tc>
          <w:tcPr>
            <w:tcW w:w="2235" w:type="dxa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1B9B8" w14:textId="77777777" w:rsidR="00F63CC4" w:rsidRPr="00F63CC4" w:rsidRDefault="00F63CC4" w:rsidP="00F63CC4">
            <w:r w:rsidRPr="00F63CC4">
              <w:t>IRKED</w:t>
            </w:r>
          </w:p>
        </w:tc>
        <w:tc>
          <w:tcPr>
            <w:tcW w:w="2235" w:type="dxa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EB551" w14:textId="77777777" w:rsidR="00F63CC4" w:rsidRPr="00F63CC4" w:rsidRDefault="00F63CC4" w:rsidP="00F63CC4">
            <w:r w:rsidRPr="00F63CC4">
              <w:t>80</w:t>
            </w:r>
          </w:p>
        </w:tc>
      </w:tr>
      <w:tr w:rsidR="00F63CC4" w14:paraId="1CCB7637" w14:textId="77777777" w:rsidTr="001B3BCC">
        <w:trPr>
          <w:trHeight w:val="400"/>
        </w:trPr>
        <w:tc>
          <w:tcPr>
            <w:tcW w:w="2117" w:type="dxa"/>
            <w:vMerge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3F181" w14:textId="77777777" w:rsidR="00F63CC4" w:rsidRPr="00F63CC4" w:rsidRDefault="00F63CC4" w:rsidP="00F63CC4"/>
        </w:tc>
        <w:tc>
          <w:tcPr>
            <w:tcW w:w="2353" w:type="dxa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49B09" w14:textId="7AE8AE83" w:rsidR="00F63CC4" w:rsidRPr="00F63CC4" w:rsidRDefault="00F63CC4" w:rsidP="00F63CC4">
            <w:proofErr w:type="gramStart"/>
            <w:r w:rsidRPr="00F63CC4">
              <w:t>ADE(</w:t>
            </w:r>
            <w:proofErr w:type="gramEnd"/>
            <w:r w:rsidRPr="00F63CC4">
              <w:t xml:space="preserve">LAR+ADE Unificato) </w:t>
            </w:r>
          </w:p>
        </w:tc>
        <w:tc>
          <w:tcPr>
            <w:tcW w:w="2235" w:type="dxa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C80D1" w14:textId="77777777" w:rsidR="00F63CC4" w:rsidRPr="00F63CC4" w:rsidRDefault="00F63CC4" w:rsidP="00F63CC4">
            <w:r w:rsidRPr="00F63CC4">
              <w:t>EVANO</w:t>
            </w:r>
          </w:p>
        </w:tc>
        <w:tc>
          <w:tcPr>
            <w:tcW w:w="2235" w:type="dxa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6A818" w14:textId="77777777" w:rsidR="00F63CC4" w:rsidRPr="00F63CC4" w:rsidRDefault="00F63CC4" w:rsidP="00F63CC4">
            <w:r w:rsidRPr="00F63CC4">
              <w:t>55</w:t>
            </w:r>
          </w:p>
        </w:tc>
      </w:tr>
      <w:tr w:rsidR="00F63CC4" w14:paraId="28CA0690" w14:textId="77777777" w:rsidTr="001B3BCC">
        <w:trPr>
          <w:trHeight w:val="400"/>
        </w:trPr>
        <w:tc>
          <w:tcPr>
            <w:tcW w:w="2117" w:type="dxa"/>
            <w:vMerge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2D91F" w14:textId="77777777" w:rsidR="00F63CC4" w:rsidRPr="00F63CC4" w:rsidRDefault="00F63CC4" w:rsidP="00F63CC4"/>
        </w:tc>
        <w:tc>
          <w:tcPr>
            <w:tcW w:w="2353" w:type="dxa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05C7E" w14:textId="77777777" w:rsidR="00F63CC4" w:rsidRPr="00F63CC4" w:rsidRDefault="00F63CC4" w:rsidP="00F63CC4">
            <w:r w:rsidRPr="00F63CC4">
              <w:t>ASW</w:t>
            </w:r>
          </w:p>
        </w:tc>
        <w:tc>
          <w:tcPr>
            <w:tcW w:w="2235" w:type="dxa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92CA2" w14:textId="77777777" w:rsidR="00F63CC4" w:rsidRPr="00F63CC4" w:rsidRDefault="00F63CC4" w:rsidP="00F63CC4">
            <w:r w:rsidRPr="00F63CC4">
              <w:t>EVANO</w:t>
            </w:r>
          </w:p>
        </w:tc>
        <w:tc>
          <w:tcPr>
            <w:tcW w:w="2235" w:type="dxa"/>
            <w:shd w:val="clear" w:color="auto" w:fill="C9C9C9" w:themeFill="accent3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21B32" w14:textId="77777777" w:rsidR="00F63CC4" w:rsidRPr="00F63CC4" w:rsidRDefault="00F63CC4" w:rsidP="00F63CC4">
            <w:r w:rsidRPr="00F63CC4">
              <w:t>60</w:t>
            </w:r>
          </w:p>
        </w:tc>
      </w:tr>
    </w:tbl>
    <w:p w14:paraId="719B96D1" w14:textId="1799716A" w:rsidR="00576CEC" w:rsidRDefault="00576CEC" w:rsidP="00576CEC">
      <w:pPr>
        <w:pStyle w:val="Titolo2"/>
      </w:pPr>
      <w:bookmarkStart w:id="9" w:name="_Toc213418153"/>
      <w:r w:rsidRPr="00576CEC">
        <w:t>Frequenze</w:t>
      </w:r>
      <w:bookmarkEnd w:id="9"/>
    </w:p>
    <w:tbl>
      <w:tblPr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900003" w14:paraId="4E349CF7" w14:textId="77777777" w:rsidTr="001B3BCC">
        <w:trPr>
          <w:trHeight w:val="420"/>
        </w:trPr>
        <w:tc>
          <w:tcPr>
            <w:tcW w:w="2256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8A02F" w14:textId="77777777" w:rsidR="00900003" w:rsidRPr="00900003" w:rsidRDefault="00900003" w:rsidP="00900003">
            <w:r w:rsidRPr="00900003">
              <w:t>ANE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61FD0" w14:textId="77777777" w:rsidR="00900003" w:rsidRPr="00900003" w:rsidRDefault="00900003" w:rsidP="00900003">
            <w:r w:rsidRPr="00900003">
              <w:t>ADE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F4841" w14:textId="77777777" w:rsidR="00900003" w:rsidRPr="00900003" w:rsidRDefault="00900003" w:rsidP="00900003">
            <w:r w:rsidRPr="00900003">
              <w:t>126.300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3A958" w14:textId="77777777" w:rsidR="00900003" w:rsidRPr="00900003" w:rsidRDefault="00900003" w:rsidP="00900003">
            <w:r w:rsidRPr="00900003">
              <w:t>LIME_ADE_APP</w:t>
            </w:r>
          </w:p>
        </w:tc>
      </w:tr>
      <w:tr w:rsidR="00900003" w14:paraId="61AA6460" w14:textId="77777777" w:rsidTr="001B3BCC">
        <w:trPr>
          <w:trHeight w:val="420"/>
        </w:trPr>
        <w:tc>
          <w:tcPr>
            <w:tcW w:w="22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67D48" w14:textId="77777777" w:rsidR="00900003" w:rsidRPr="00900003" w:rsidRDefault="00900003" w:rsidP="00900003"/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10CED" w14:textId="77777777" w:rsidR="00900003" w:rsidRPr="00900003" w:rsidRDefault="00900003" w:rsidP="00900003">
            <w:r w:rsidRPr="00900003">
              <w:t>ANE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98470" w14:textId="77777777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126.750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A9A33" w14:textId="77777777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LIMC_ANE_APP</w:t>
            </w:r>
          </w:p>
        </w:tc>
      </w:tr>
      <w:tr w:rsidR="00900003" w14:paraId="70A532FF" w14:textId="77777777" w:rsidTr="001B3BCC">
        <w:trPr>
          <w:trHeight w:val="420"/>
        </w:trPr>
        <w:tc>
          <w:tcPr>
            <w:tcW w:w="22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9AC83" w14:textId="77777777" w:rsidR="00900003" w:rsidRPr="00900003" w:rsidRDefault="00900003" w:rsidP="00900003"/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BFE2D" w14:textId="77777777" w:rsidR="00900003" w:rsidRPr="00900003" w:rsidRDefault="00900003" w:rsidP="00900003">
            <w:r w:rsidRPr="00900003">
              <w:t>ASW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2BCFE" w14:textId="77777777" w:rsidR="00900003" w:rsidRPr="00900003" w:rsidRDefault="00900003" w:rsidP="00900003">
            <w:r w:rsidRPr="00900003">
              <w:t>125.630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94266" w14:textId="77777777" w:rsidR="00900003" w:rsidRPr="00900003" w:rsidRDefault="00900003" w:rsidP="00900003">
            <w:r w:rsidRPr="00900003">
              <w:t>LIMC_ASW_APP</w:t>
            </w:r>
          </w:p>
        </w:tc>
      </w:tr>
      <w:tr w:rsidR="00900003" w14:paraId="6A4CDA51" w14:textId="77777777" w:rsidTr="001B3BCC">
        <w:trPr>
          <w:trHeight w:val="420"/>
        </w:trPr>
        <w:tc>
          <w:tcPr>
            <w:tcW w:w="2256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02F8B" w14:textId="77777777" w:rsidR="00900003" w:rsidRPr="00900003" w:rsidRDefault="00900003" w:rsidP="00900003">
            <w:r w:rsidRPr="00900003">
              <w:t>WS2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CBE69" w14:textId="77777777" w:rsidR="00900003" w:rsidRPr="00900003" w:rsidRDefault="00900003" w:rsidP="00900003">
            <w:r w:rsidRPr="00900003">
              <w:t>WS2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1B6F5" w14:textId="77777777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135.455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4B5BD" w14:textId="77777777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LIMM_WS2_CTR</w:t>
            </w:r>
          </w:p>
        </w:tc>
      </w:tr>
      <w:tr w:rsidR="00900003" w14:paraId="4BBAEC88" w14:textId="77777777" w:rsidTr="001B3BCC">
        <w:trPr>
          <w:trHeight w:val="420"/>
        </w:trPr>
        <w:tc>
          <w:tcPr>
            <w:tcW w:w="22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03A48" w14:textId="77777777" w:rsidR="00900003" w:rsidRPr="00900003" w:rsidRDefault="00900003" w:rsidP="00900003"/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8A25E" w14:textId="77777777" w:rsidR="00900003" w:rsidRPr="00900003" w:rsidRDefault="00900003" w:rsidP="00900003">
            <w:r w:rsidRPr="00900003">
              <w:t>ES2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9AB30" w14:textId="77777777" w:rsidR="00900003" w:rsidRPr="00900003" w:rsidRDefault="00900003" w:rsidP="00900003">
            <w:r w:rsidRPr="00900003">
              <w:t>130.730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955BD" w14:textId="77777777" w:rsidR="00900003" w:rsidRPr="00900003" w:rsidRDefault="00900003" w:rsidP="00900003">
            <w:r w:rsidRPr="00900003">
              <w:t>LIMM_ES2_CTR</w:t>
            </w:r>
          </w:p>
        </w:tc>
      </w:tr>
      <w:tr w:rsidR="00900003" w14:paraId="14AE75AC" w14:textId="77777777" w:rsidTr="001B3BCC">
        <w:trPr>
          <w:trHeight w:val="420"/>
        </w:trPr>
        <w:tc>
          <w:tcPr>
            <w:tcW w:w="22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0F213" w14:textId="77777777" w:rsidR="00900003" w:rsidRPr="00900003" w:rsidRDefault="00900003" w:rsidP="00900003"/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3A67B" w14:textId="77777777" w:rsidR="00900003" w:rsidRPr="00900003" w:rsidRDefault="00900003" w:rsidP="00900003">
            <w:r w:rsidRPr="00900003">
              <w:t>WS5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6A5E1" w14:textId="77777777" w:rsidR="00900003" w:rsidRPr="00900003" w:rsidRDefault="00900003" w:rsidP="00900003">
            <w:r w:rsidRPr="00900003">
              <w:t>122.730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6A9D7" w14:textId="77777777" w:rsidR="00900003" w:rsidRPr="00900003" w:rsidRDefault="00900003" w:rsidP="00900003">
            <w:r w:rsidRPr="00900003">
              <w:t>LIMM_WS5_CTR</w:t>
            </w:r>
          </w:p>
        </w:tc>
      </w:tr>
      <w:tr w:rsidR="00900003" w14:paraId="1DEB59A3" w14:textId="77777777" w:rsidTr="001B3BCC">
        <w:trPr>
          <w:trHeight w:val="420"/>
        </w:trPr>
        <w:tc>
          <w:tcPr>
            <w:tcW w:w="22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515CA" w14:textId="77777777" w:rsidR="00900003" w:rsidRPr="00900003" w:rsidRDefault="00900003" w:rsidP="00900003"/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192BF" w14:textId="77777777" w:rsidR="00900003" w:rsidRPr="00900003" w:rsidRDefault="00900003" w:rsidP="00900003">
            <w:r w:rsidRPr="00900003">
              <w:t>ES5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74AE1" w14:textId="77777777" w:rsidR="00900003" w:rsidRPr="00900003" w:rsidRDefault="00900003" w:rsidP="00900003">
            <w:r w:rsidRPr="00900003">
              <w:t>136.035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07AFF" w14:textId="77777777" w:rsidR="00900003" w:rsidRPr="00900003" w:rsidRDefault="00900003" w:rsidP="00900003">
            <w:r w:rsidRPr="00900003">
              <w:t>LIMM_ES5_CTR</w:t>
            </w:r>
          </w:p>
        </w:tc>
      </w:tr>
      <w:tr w:rsidR="00900003" w14:paraId="7660E0FD" w14:textId="77777777" w:rsidTr="001B3BCC">
        <w:trPr>
          <w:trHeight w:val="420"/>
        </w:trPr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A8340" w14:textId="77777777" w:rsidR="00900003" w:rsidRPr="00900003" w:rsidRDefault="00900003" w:rsidP="00900003">
            <w:r w:rsidRPr="00900003">
              <w:t>LIMF-WN0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A2191" w14:textId="77777777" w:rsidR="00900003" w:rsidRPr="00900003" w:rsidRDefault="00900003" w:rsidP="00900003">
            <w:r w:rsidRPr="00900003">
              <w:t>WN0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6800F" w14:textId="38E83201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129.275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B84C2" w14:textId="5C78D371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LIMF_WN0_APP</w:t>
            </w:r>
          </w:p>
        </w:tc>
      </w:tr>
      <w:tr w:rsidR="00900003" w14:paraId="1F00303F" w14:textId="77777777" w:rsidTr="001B3BCC">
        <w:trPr>
          <w:trHeight w:val="420"/>
        </w:trPr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433EE" w14:textId="77777777" w:rsidR="00900003" w:rsidRPr="00900003" w:rsidRDefault="00900003" w:rsidP="00900003">
            <w:r w:rsidRPr="00900003">
              <w:t>LIPX-ES0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93291" w14:textId="77777777" w:rsidR="00900003" w:rsidRPr="00900003" w:rsidRDefault="00900003" w:rsidP="00900003">
            <w:r w:rsidRPr="00900003">
              <w:t>ES0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596F4" w14:textId="47C18AA5" w:rsidR="00900003" w:rsidRPr="00156E81" w:rsidRDefault="00900003" w:rsidP="00900003">
            <w:pPr>
              <w:rPr>
                <w:rStyle w:val="NormaleBold"/>
              </w:rPr>
            </w:pPr>
            <w:r w:rsidRPr="00156E81">
              <w:rPr>
                <w:rStyle w:val="NormaleBold"/>
              </w:rPr>
              <w:t>135.900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CE3E9" w14:textId="210C992F" w:rsidR="00900003" w:rsidRPr="00156E81" w:rsidRDefault="00900003" w:rsidP="00900003">
            <w:pPr>
              <w:rPr>
                <w:rStyle w:val="NormaleBold"/>
              </w:rPr>
            </w:pPr>
            <w:r w:rsidRPr="00156E81">
              <w:rPr>
                <w:rStyle w:val="NormaleBold"/>
              </w:rPr>
              <w:t>LIPX_ES0_APP</w:t>
            </w:r>
          </w:p>
        </w:tc>
      </w:tr>
      <w:tr w:rsidR="00900003" w14:paraId="3A9EE2D6" w14:textId="77777777" w:rsidTr="001B3BCC">
        <w:trPr>
          <w:trHeight w:val="420"/>
        </w:trPr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7A91E" w14:textId="77777777" w:rsidR="00900003" w:rsidRPr="00900003" w:rsidRDefault="00900003" w:rsidP="00900003">
            <w:r w:rsidRPr="00900003">
              <w:t>FIC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FC1A3" w14:textId="77777777" w:rsidR="00900003" w:rsidRPr="00900003" w:rsidRDefault="00900003" w:rsidP="00900003">
            <w:r w:rsidRPr="00900003">
              <w:t>FIC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4469C" w14:textId="3E09EDD8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124.925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59194" w14:textId="4B5D2037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LIMM_FSS</w:t>
            </w:r>
          </w:p>
        </w:tc>
      </w:tr>
      <w:tr w:rsidR="00900003" w14:paraId="2649118F" w14:textId="77777777" w:rsidTr="001B3BCC">
        <w:trPr>
          <w:trHeight w:val="420"/>
        </w:trPr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1002F" w14:textId="77777777" w:rsidR="00900003" w:rsidRPr="00900003" w:rsidRDefault="00900003" w:rsidP="00900003">
            <w:r w:rsidRPr="00900003">
              <w:t>MIL</w:t>
            </w:r>
          </w:p>
        </w:tc>
        <w:tc>
          <w:tcPr>
            <w:tcW w:w="2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1001D" w14:textId="77777777" w:rsidR="00900003" w:rsidRPr="00900003" w:rsidRDefault="00900003" w:rsidP="00900003">
            <w:r w:rsidRPr="00900003">
              <w:t>MIL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E27E3" w14:textId="0AB476BE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129.825 MHz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CF0A7" w14:textId="6070BFC9" w:rsidR="00900003" w:rsidRPr="00900003" w:rsidRDefault="00900003" w:rsidP="00900003">
            <w:pPr>
              <w:rPr>
                <w:rStyle w:val="NormaleBold"/>
              </w:rPr>
            </w:pPr>
            <w:r w:rsidRPr="00900003">
              <w:rPr>
                <w:rStyle w:val="NormaleBold"/>
              </w:rPr>
              <w:t>LIMM_MIL_CTR</w:t>
            </w:r>
          </w:p>
        </w:tc>
      </w:tr>
    </w:tbl>
    <w:p w14:paraId="6CEDD873" w14:textId="0C17D1AB" w:rsidR="00576CEC" w:rsidRDefault="00275A49" w:rsidP="00576CEC">
      <w:r w:rsidRPr="00275A49">
        <w:t>* in grassetto le frequenze principali</w:t>
      </w:r>
    </w:p>
    <w:p w14:paraId="5DA13FC4" w14:textId="77777777" w:rsidR="00900003" w:rsidRDefault="00900003" w:rsidP="00576CEC"/>
    <w:p w14:paraId="6582FFAD" w14:textId="4366C23A" w:rsidR="006A4A93" w:rsidRDefault="006A4A93" w:rsidP="00F346E5">
      <w:pPr>
        <w:pStyle w:val="Titolo1"/>
      </w:pPr>
      <w:bookmarkStart w:id="10" w:name="_Toc213418154"/>
      <w:r>
        <w:lastRenderedPageBreak/>
        <w:t>MINIME DI VETTORAMENTO</w:t>
      </w:r>
      <w:bookmarkEnd w:id="10"/>
    </w:p>
    <w:p w14:paraId="3964A524" w14:textId="0BD165E5" w:rsidR="00A6557B" w:rsidRDefault="00A6557B" w:rsidP="00651A6C">
      <w:pPr>
        <w:pStyle w:val="Titolo2"/>
      </w:pPr>
      <w:bookmarkStart w:id="11" w:name="_Toc213418155"/>
      <w:r>
        <w:t xml:space="preserve">ACC </w:t>
      </w:r>
      <w:r w:rsidR="00F63CC4">
        <w:t>Milano</w:t>
      </w:r>
      <w:r w:rsidR="00016C4B">
        <w:t xml:space="preserve"> - AWY</w:t>
      </w:r>
      <w:bookmarkEnd w:id="11"/>
    </w:p>
    <w:p w14:paraId="3A95A3EE" w14:textId="0C1DA73E" w:rsidR="002F34F2" w:rsidRDefault="00F63CC4" w:rsidP="002F34F2">
      <w:r>
        <w:rPr>
          <w:noProof/>
        </w:rPr>
        <w:drawing>
          <wp:inline distT="0" distB="0" distL="0" distR="0" wp14:anchorId="32676133" wp14:editId="00F06880">
            <wp:extent cx="6145530" cy="4798060"/>
            <wp:effectExtent l="0" t="0" r="7620" b="2540"/>
            <wp:docPr id="544162303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79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AEDC52" w14:textId="2BDA4A19" w:rsidR="002F34F2" w:rsidRDefault="008227DD" w:rsidP="008227DD">
      <w:pPr>
        <w:pStyle w:val="Titolo2"/>
      </w:pPr>
      <w:bookmarkStart w:id="12" w:name="_Toc213418156"/>
      <w:r>
        <w:t xml:space="preserve">ACC </w:t>
      </w:r>
      <w:r w:rsidR="00F63CC4">
        <w:t>Milano</w:t>
      </w:r>
      <w:r>
        <w:t xml:space="preserve"> - TMA</w:t>
      </w:r>
      <w:bookmarkEnd w:id="12"/>
    </w:p>
    <w:p w14:paraId="684C2C33" w14:textId="6EAFF2C0" w:rsidR="00257EEF" w:rsidRDefault="00F63CC4" w:rsidP="00257EEF">
      <w:pPr>
        <w:pStyle w:val="IVAODanger"/>
      </w:pPr>
      <w:r>
        <w:t>DA INSERIRE</w:t>
      </w:r>
    </w:p>
    <w:p w14:paraId="6BB1CB91" w14:textId="77777777" w:rsidR="00257EEF" w:rsidRDefault="00257EEF" w:rsidP="00257EEF">
      <w:pPr>
        <w:pStyle w:val="Nessunaspaziatura"/>
      </w:pPr>
    </w:p>
    <w:p w14:paraId="25301F16" w14:textId="77777777" w:rsidR="00257EEF" w:rsidRDefault="00257EEF" w:rsidP="00257EEF">
      <w:pPr>
        <w:pStyle w:val="Nessunaspaziatura"/>
      </w:pPr>
    </w:p>
    <w:p w14:paraId="0220F3F5" w14:textId="02964C76" w:rsidR="00EC24E0" w:rsidRPr="00EC24E0" w:rsidRDefault="00CE05DB" w:rsidP="00EC24E0">
      <w:pPr>
        <w:pStyle w:val="Titolo1"/>
      </w:pPr>
      <w:bookmarkStart w:id="13" w:name="_Toc213418157"/>
      <w:r>
        <w:t>C</w:t>
      </w:r>
      <w:r w:rsidR="00EC24E0" w:rsidRPr="00EC24E0">
        <w:t>OORDINAMENTI</w:t>
      </w:r>
      <w:bookmarkEnd w:id="13"/>
    </w:p>
    <w:p w14:paraId="453BA8A3" w14:textId="77777777" w:rsidR="00EC24E0" w:rsidRDefault="00EC24E0" w:rsidP="00EC24E0">
      <w:pPr>
        <w:pStyle w:val="Sottotitolo"/>
      </w:pPr>
      <w:r w:rsidRPr="00EC24E0">
        <w:t>Procedure di coordinamento e trasferimenti intersettoriali</w:t>
      </w:r>
    </w:p>
    <w:p w14:paraId="1F259BAE" w14:textId="13904F62" w:rsidR="008F519A" w:rsidRDefault="00302F58" w:rsidP="00B31AC0">
      <w:pPr>
        <w:pStyle w:val="Titolo2"/>
      </w:pPr>
      <w:bookmarkStart w:id="14" w:name="_Toc213418158"/>
      <w:r>
        <w:lastRenderedPageBreak/>
        <w:t>SETTOR</w:t>
      </w:r>
      <w:r w:rsidR="00B66062">
        <w:t>I</w:t>
      </w:r>
      <w:r>
        <w:t xml:space="preserve"> </w:t>
      </w:r>
      <w:r w:rsidR="00F63CC4">
        <w:t>WS</w:t>
      </w:r>
      <w:r w:rsidR="007F2C19">
        <w:t>2-WS5</w:t>
      </w:r>
      <w:bookmarkEnd w:id="14"/>
    </w:p>
    <w:p w14:paraId="0A5F0BEC" w14:textId="3AD95365" w:rsidR="007F2C19" w:rsidRDefault="007F2C19" w:rsidP="007F2C19">
      <w:bookmarkStart w:id="15" w:name="_Hlk213153354"/>
      <w:r>
        <w:t>Il settore WS2 è responsabile del controllo degli aa/mm da SFC a FL305 incluso.</w:t>
      </w:r>
    </w:p>
    <w:p w14:paraId="1C5F236E" w14:textId="7E43A8DE" w:rsidR="007F2C19" w:rsidRPr="007F2C19" w:rsidRDefault="007F2C19" w:rsidP="007F2C19">
      <w:r>
        <w:t xml:space="preserve">Il settore WS5 è responsabile del controllo degli aa/mm da FL305 </w:t>
      </w:r>
      <w:r w:rsidR="00B52CDD">
        <w:t>escluso</w:t>
      </w:r>
      <w:r>
        <w:t xml:space="preserve"> ad UNL.</w:t>
      </w:r>
      <w:bookmarkEnd w:id="15"/>
    </w:p>
    <w:p w14:paraId="7491123D" w14:textId="6DD7FF0B" w:rsidR="000B5E33" w:rsidRDefault="00EE63F1" w:rsidP="00531CB0">
      <w:pPr>
        <w:pStyle w:val="Titolo2"/>
      </w:pPr>
      <w:bookmarkStart w:id="16" w:name="_Toc213418159"/>
      <w:r w:rsidRPr="00E04B16">
        <w:t xml:space="preserve">Settore </w:t>
      </w:r>
      <w:r w:rsidR="007F2C19">
        <w:t>WS2</w:t>
      </w:r>
      <w:bookmarkEnd w:id="16"/>
    </w:p>
    <w:p w14:paraId="34AA772A" w14:textId="104DC378" w:rsidR="00E25CB5" w:rsidRPr="0071132E" w:rsidRDefault="00E25CB5" w:rsidP="00B66062">
      <w:pPr>
        <w:pStyle w:val="Titolo3"/>
        <w:rPr>
          <w:rStyle w:val="NormaleBold"/>
          <w:lang w:val="it-IT"/>
        </w:rPr>
      </w:pPr>
      <w:bookmarkStart w:id="17" w:name="_Toc213418160"/>
      <w:r w:rsidRPr="0071132E">
        <w:rPr>
          <w:rStyle w:val="NormaleBold"/>
          <w:lang w:val="it-IT"/>
        </w:rPr>
        <w:t>Traffico DEST L</w:t>
      </w:r>
      <w:r w:rsidR="007F2C19" w:rsidRPr="0071132E">
        <w:rPr>
          <w:rStyle w:val="NormaleBold"/>
          <w:lang w:val="it-IT"/>
        </w:rPr>
        <w:t>IML</w:t>
      </w:r>
      <w:bookmarkEnd w:id="17"/>
    </w:p>
    <w:p w14:paraId="5408E588" w14:textId="77777777" w:rsidR="007F2C19" w:rsidRPr="007C7287" w:rsidRDefault="007F2C19" w:rsidP="007F2C19">
      <w:r w:rsidRPr="007C7287">
        <w:t>Milano WS2 Riceve da ES2 traffico con destinazione LIML lungo la direttrice KALIK-</w:t>
      </w:r>
    </w:p>
    <w:p w14:paraId="745A6726" w14:textId="1FF2F527" w:rsidR="007F2C19" w:rsidRDefault="007F2C19" w:rsidP="007F2C19">
      <w:r w:rsidRPr="007C7287">
        <w:t>NOGMO in discesa per FL220</w:t>
      </w:r>
      <w:r>
        <w:t>;</w:t>
      </w:r>
    </w:p>
    <w:p w14:paraId="260AECED" w14:textId="61EFC8BA" w:rsidR="007F2C19" w:rsidRDefault="007F2C19" w:rsidP="007F2C19">
      <w:r w:rsidRPr="00334AB6">
        <w:t>Milano WS</w:t>
      </w:r>
      <w:r>
        <w:t>2 Trasferisce</w:t>
      </w:r>
      <w:r w:rsidRPr="00334AB6">
        <w:t xml:space="preserve"> a </w:t>
      </w:r>
      <w:r w:rsidR="00102F38">
        <w:t>ADE</w:t>
      </w:r>
      <w:r w:rsidRPr="00334AB6">
        <w:t xml:space="preserve"> il traffico in arrivo a LIML </w:t>
      </w:r>
      <w:r>
        <w:t xml:space="preserve">via IDONA, KALMO, GEN e KALIK </w:t>
      </w:r>
      <w:r w:rsidRPr="00334AB6">
        <w:t>in discesa per FL140</w:t>
      </w:r>
      <w:r>
        <w:t>;</w:t>
      </w:r>
    </w:p>
    <w:p w14:paraId="28E7A5D3" w14:textId="3D972C85" w:rsidR="007F2C19" w:rsidRDefault="007F2C19" w:rsidP="007F2C19">
      <w:r>
        <w:t xml:space="preserve">Trasferisce al settore </w:t>
      </w:r>
      <w:r w:rsidR="00102F38">
        <w:t>ASW</w:t>
      </w:r>
      <w:r>
        <w:t xml:space="preserve"> i traffici via TOP per LIML in discesa a FL200. </w:t>
      </w:r>
    </w:p>
    <w:tbl>
      <w:tblPr>
        <w:tblStyle w:val="TabellaIVAO"/>
        <w:tblW w:w="7229" w:type="dxa"/>
        <w:tblInd w:w="1210" w:type="dxa"/>
        <w:tblLook w:val="04A0" w:firstRow="1" w:lastRow="0" w:firstColumn="1" w:lastColumn="0" w:noHBand="0" w:noVBand="1"/>
      </w:tblPr>
      <w:tblGrid>
        <w:gridCol w:w="2409"/>
        <w:gridCol w:w="2410"/>
        <w:gridCol w:w="2410"/>
      </w:tblGrid>
      <w:tr w:rsidR="007F2C19" w14:paraId="189AA1F9" w14:textId="77777777" w:rsidTr="007F2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589DBEA3" w14:textId="1AEC8D11" w:rsidR="007F2C19" w:rsidRPr="00A9273F" w:rsidRDefault="007F2C19" w:rsidP="00A9273F">
            <w:r>
              <w:t>FIX</w:t>
            </w:r>
          </w:p>
        </w:tc>
        <w:tc>
          <w:tcPr>
            <w:tcW w:w="2410" w:type="dxa"/>
            <w:vAlign w:val="center"/>
          </w:tcPr>
          <w:p w14:paraId="4E743F07" w14:textId="06664663" w:rsidR="007F2C19" w:rsidRPr="00A9273F" w:rsidRDefault="007F2C19" w:rsidP="00A9273F">
            <w:r>
              <w:t>fl</w:t>
            </w:r>
          </w:p>
        </w:tc>
        <w:tc>
          <w:tcPr>
            <w:tcW w:w="2410" w:type="dxa"/>
            <w:vAlign w:val="center"/>
          </w:tcPr>
          <w:p w14:paraId="5CA2DBD0" w14:textId="09791577" w:rsidR="007F2C19" w:rsidRPr="00A9273F" w:rsidRDefault="007F2C19" w:rsidP="00A9273F">
            <w:r>
              <w:t>NEXT</w:t>
            </w:r>
          </w:p>
        </w:tc>
      </w:tr>
      <w:tr w:rsidR="007F2C19" w:rsidRPr="007F2C19" w14:paraId="68CFCED9" w14:textId="77777777" w:rsidTr="007F2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049ECA91" w14:textId="0A0D0FE3" w:rsidR="007F2C19" w:rsidRPr="007F2C19" w:rsidRDefault="007F2C19" w:rsidP="007F2C19">
            <w:pPr>
              <w:spacing w:after="96"/>
              <w:rPr>
                <w:lang w:val="en-US"/>
              </w:rPr>
            </w:pPr>
            <w:r w:rsidRPr="00370620">
              <w:t>ODINA</w:t>
            </w:r>
          </w:p>
        </w:tc>
        <w:tc>
          <w:tcPr>
            <w:tcW w:w="2410" w:type="dxa"/>
          </w:tcPr>
          <w:p w14:paraId="22A371C4" w14:textId="241D0BEC" w:rsidR="007F2C19" w:rsidRPr="007F2C19" w:rsidRDefault="007F2C19" w:rsidP="007F2C19">
            <w:pPr>
              <w:spacing w:after="96"/>
              <w:rPr>
                <w:lang w:val="en-US"/>
              </w:rPr>
            </w:pPr>
            <w:r w:rsidRPr="00370620">
              <w:t>FL210</w:t>
            </w:r>
          </w:p>
        </w:tc>
        <w:tc>
          <w:tcPr>
            <w:tcW w:w="2410" w:type="dxa"/>
          </w:tcPr>
          <w:p w14:paraId="735040B8" w14:textId="0A666DE3" w:rsidR="007F2C19" w:rsidRPr="007F2C19" w:rsidRDefault="007F2C19" w:rsidP="007F2C19">
            <w:pPr>
              <w:spacing w:after="96"/>
              <w:rPr>
                <w:lang w:val="en-US"/>
              </w:rPr>
            </w:pPr>
            <w:r w:rsidRPr="00176265">
              <w:t>ANE</w:t>
            </w:r>
          </w:p>
        </w:tc>
      </w:tr>
      <w:tr w:rsidR="007F2C19" w:rsidRPr="007F2C19" w14:paraId="0DA272CE" w14:textId="77777777" w:rsidTr="007F2C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746B2309" w14:textId="095F269E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LUSIL</w:t>
            </w:r>
          </w:p>
        </w:tc>
        <w:tc>
          <w:tcPr>
            <w:tcW w:w="2410" w:type="dxa"/>
          </w:tcPr>
          <w:p w14:paraId="2A3C74D9" w14:textId="52F7D294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FL210</w:t>
            </w:r>
          </w:p>
        </w:tc>
        <w:tc>
          <w:tcPr>
            <w:tcW w:w="2410" w:type="dxa"/>
          </w:tcPr>
          <w:p w14:paraId="6C5B824B" w14:textId="16924BEC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176265">
              <w:t>ANE</w:t>
            </w:r>
          </w:p>
        </w:tc>
      </w:tr>
      <w:tr w:rsidR="007F2C19" w:rsidRPr="007F2C19" w14:paraId="0D71137C" w14:textId="77777777" w:rsidTr="007F2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3FDE483D" w14:textId="08566949" w:rsidR="007F2C19" w:rsidRPr="007F2C19" w:rsidRDefault="007F2C19" w:rsidP="007F2C19">
            <w:pPr>
              <w:spacing w:after="96"/>
              <w:rPr>
                <w:lang w:val="en-US"/>
              </w:rPr>
            </w:pPr>
            <w:r w:rsidRPr="00370620">
              <w:t>OSKOR</w:t>
            </w:r>
          </w:p>
        </w:tc>
        <w:tc>
          <w:tcPr>
            <w:tcW w:w="2410" w:type="dxa"/>
          </w:tcPr>
          <w:p w14:paraId="2C5037FD" w14:textId="2469C406" w:rsidR="007F2C19" w:rsidRPr="007F2C19" w:rsidRDefault="007F2C19" w:rsidP="007F2C19">
            <w:pPr>
              <w:spacing w:after="96"/>
              <w:rPr>
                <w:lang w:val="en-US"/>
              </w:rPr>
            </w:pPr>
            <w:r w:rsidRPr="00370620">
              <w:t>FL210</w:t>
            </w:r>
          </w:p>
        </w:tc>
        <w:tc>
          <w:tcPr>
            <w:tcW w:w="2410" w:type="dxa"/>
          </w:tcPr>
          <w:p w14:paraId="1C809F6F" w14:textId="057767E4" w:rsidR="007F2C19" w:rsidRPr="007F2C19" w:rsidRDefault="007F2C19" w:rsidP="007F2C19">
            <w:pPr>
              <w:spacing w:after="96"/>
              <w:rPr>
                <w:lang w:val="en-US"/>
              </w:rPr>
            </w:pPr>
            <w:r w:rsidRPr="00176265">
              <w:t>ANE</w:t>
            </w:r>
          </w:p>
        </w:tc>
      </w:tr>
      <w:tr w:rsidR="00B713CE" w:rsidRPr="007F2C19" w14:paraId="34E4FBE0" w14:textId="77777777" w:rsidTr="007F2C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6EDD85B5" w14:textId="3E6AEAA1" w:rsidR="00B713CE" w:rsidRPr="00370620" w:rsidRDefault="00B713CE" w:rsidP="007F2C19">
            <w:pPr>
              <w:spacing w:before="96" w:after="96"/>
            </w:pPr>
            <w:r>
              <w:t>TUCOZ</w:t>
            </w:r>
          </w:p>
        </w:tc>
        <w:tc>
          <w:tcPr>
            <w:tcW w:w="2410" w:type="dxa"/>
          </w:tcPr>
          <w:p w14:paraId="435F5455" w14:textId="1178B7F0" w:rsidR="00B713CE" w:rsidRPr="00370620" w:rsidRDefault="00B713CE" w:rsidP="007F2C19">
            <w:pPr>
              <w:spacing w:before="96" w:after="96"/>
            </w:pPr>
            <w:r>
              <w:t>FL210</w:t>
            </w:r>
          </w:p>
        </w:tc>
        <w:tc>
          <w:tcPr>
            <w:tcW w:w="2410" w:type="dxa"/>
          </w:tcPr>
          <w:p w14:paraId="3B332A27" w14:textId="29914510" w:rsidR="00B713CE" w:rsidRPr="00176265" w:rsidRDefault="00B713CE" w:rsidP="007F2C19">
            <w:pPr>
              <w:spacing w:before="96" w:after="96"/>
            </w:pPr>
            <w:r>
              <w:t>ANE</w:t>
            </w:r>
          </w:p>
        </w:tc>
      </w:tr>
      <w:tr w:rsidR="007F2C19" w:rsidRPr="007F2C19" w14:paraId="281DDE8D" w14:textId="77777777" w:rsidTr="007F2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42A378C6" w14:textId="0891EBC8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TOP</w:t>
            </w:r>
          </w:p>
        </w:tc>
        <w:tc>
          <w:tcPr>
            <w:tcW w:w="2410" w:type="dxa"/>
          </w:tcPr>
          <w:p w14:paraId="54853224" w14:textId="180E55D4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FL200</w:t>
            </w:r>
          </w:p>
        </w:tc>
        <w:tc>
          <w:tcPr>
            <w:tcW w:w="2410" w:type="dxa"/>
          </w:tcPr>
          <w:p w14:paraId="14E173A3" w14:textId="27A1F16B" w:rsidR="007F2C19" w:rsidRPr="007F2C19" w:rsidRDefault="00102F38" w:rsidP="007F2C19">
            <w:pPr>
              <w:spacing w:before="96" w:after="96"/>
              <w:rPr>
                <w:lang w:val="en-US"/>
              </w:rPr>
            </w:pPr>
            <w:r>
              <w:t>ADE</w:t>
            </w:r>
          </w:p>
        </w:tc>
      </w:tr>
      <w:tr w:rsidR="007F2C19" w:rsidRPr="007F2C19" w14:paraId="7D53E238" w14:textId="77777777" w:rsidTr="007F2C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4B8BE118" w14:textId="78FF7164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IDONA</w:t>
            </w:r>
          </w:p>
        </w:tc>
        <w:tc>
          <w:tcPr>
            <w:tcW w:w="2410" w:type="dxa"/>
          </w:tcPr>
          <w:p w14:paraId="56E6E7E3" w14:textId="0023CA01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FL140</w:t>
            </w:r>
          </w:p>
        </w:tc>
        <w:tc>
          <w:tcPr>
            <w:tcW w:w="2410" w:type="dxa"/>
          </w:tcPr>
          <w:p w14:paraId="735ACC13" w14:textId="025A65CA" w:rsidR="007F2C19" w:rsidRPr="007F2C19" w:rsidRDefault="00102F38" w:rsidP="007F2C19">
            <w:pPr>
              <w:spacing w:before="96" w:after="96"/>
              <w:rPr>
                <w:lang w:val="en-US"/>
              </w:rPr>
            </w:pPr>
            <w:r>
              <w:t>ADE</w:t>
            </w:r>
          </w:p>
        </w:tc>
      </w:tr>
      <w:tr w:rsidR="007F2C19" w:rsidRPr="007F2C19" w14:paraId="37F5B7D7" w14:textId="77777777" w:rsidTr="007F2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3295A783" w14:textId="78093BB0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KALMO</w:t>
            </w:r>
          </w:p>
        </w:tc>
        <w:tc>
          <w:tcPr>
            <w:tcW w:w="2410" w:type="dxa"/>
          </w:tcPr>
          <w:p w14:paraId="12173CBE" w14:textId="621E7E49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FL140</w:t>
            </w:r>
          </w:p>
        </w:tc>
        <w:tc>
          <w:tcPr>
            <w:tcW w:w="2410" w:type="dxa"/>
          </w:tcPr>
          <w:p w14:paraId="20820B3C" w14:textId="7ACEB6C2" w:rsidR="007F2C19" w:rsidRPr="007F2C19" w:rsidRDefault="00102F38" w:rsidP="007F2C19">
            <w:pPr>
              <w:spacing w:before="96" w:after="96"/>
              <w:rPr>
                <w:lang w:val="en-US"/>
              </w:rPr>
            </w:pPr>
            <w:r>
              <w:t>ADE</w:t>
            </w:r>
          </w:p>
        </w:tc>
      </w:tr>
      <w:tr w:rsidR="007F2C19" w:rsidRPr="007F2C19" w14:paraId="220F5E8D" w14:textId="77777777" w:rsidTr="007F2C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7EDFF4C3" w14:textId="528396C7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GEN</w:t>
            </w:r>
          </w:p>
        </w:tc>
        <w:tc>
          <w:tcPr>
            <w:tcW w:w="2410" w:type="dxa"/>
          </w:tcPr>
          <w:p w14:paraId="3BD64333" w14:textId="2BEF0092" w:rsidR="007F2C19" w:rsidRPr="007F2C19" w:rsidRDefault="007F2C19" w:rsidP="007F2C19">
            <w:pPr>
              <w:spacing w:before="96" w:after="96"/>
              <w:rPr>
                <w:lang w:val="en-US"/>
              </w:rPr>
            </w:pPr>
            <w:r w:rsidRPr="00370620">
              <w:t>FL140</w:t>
            </w:r>
          </w:p>
        </w:tc>
        <w:tc>
          <w:tcPr>
            <w:tcW w:w="2410" w:type="dxa"/>
          </w:tcPr>
          <w:p w14:paraId="25DCC8C8" w14:textId="1F442927" w:rsidR="007F2C19" w:rsidRPr="007F2C19" w:rsidRDefault="00102F38" w:rsidP="007F2C19">
            <w:pPr>
              <w:spacing w:before="96" w:after="96"/>
              <w:rPr>
                <w:lang w:val="en-US"/>
              </w:rPr>
            </w:pPr>
            <w:r>
              <w:t>ADE</w:t>
            </w:r>
          </w:p>
        </w:tc>
      </w:tr>
      <w:tr w:rsidR="007F2C19" w:rsidRPr="007F2C19" w14:paraId="64018736" w14:textId="77777777" w:rsidTr="007F2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tcW w:w="2409" w:type="dxa"/>
            <w:vAlign w:val="center"/>
          </w:tcPr>
          <w:p w14:paraId="12BAEC62" w14:textId="0AF5B6D6" w:rsidR="007F2C19" w:rsidRPr="007F2C19" w:rsidRDefault="007F2C19" w:rsidP="007F2C19">
            <w:pPr>
              <w:spacing w:after="96"/>
              <w:rPr>
                <w:lang w:val="en-US"/>
              </w:rPr>
            </w:pPr>
            <w:r w:rsidRPr="00370620">
              <w:t>KALIK</w:t>
            </w:r>
          </w:p>
        </w:tc>
        <w:tc>
          <w:tcPr>
            <w:tcW w:w="2410" w:type="dxa"/>
          </w:tcPr>
          <w:p w14:paraId="4E9A0997" w14:textId="6BC10E70" w:rsidR="007F2C19" w:rsidRPr="007F2C19" w:rsidRDefault="007F2C19" w:rsidP="007F2C19">
            <w:pPr>
              <w:spacing w:after="96"/>
              <w:rPr>
                <w:lang w:val="en-US"/>
              </w:rPr>
            </w:pPr>
            <w:r w:rsidRPr="00370620">
              <w:t>FL140</w:t>
            </w:r>
          </w:p>
        </w:tc>
        <w:tc>
          <w:tcPr>
            <w:tcW w:w="2410" w:type="dxa"/>
          </w:tcPr>
          <w:p w14:paraId="066ECED5" w14:textId="68E058E6" w:rsidR="007F2C19" w:rsidRPr="007F2C19" w:rsidRDefault="00102F38" w:rsidP="007F2C19">
            <w:pPr>
              <w:spacing w:after="96"/>
              <w:rPr>
                <w:lang w:val="en-US"/>
              </w:rPr>
            </w:pPr>
            <w:r>
              <w:t>ADE</w:t>
            </w:r>
          </w:p>
        </w:tc>
      </w:tr>
    </w:tbl>
    <w:p w14:paraId="75420D3E" w14:textId="555C5D5A" w:rsidR="008977C8" w:rsidRDefault="008977C8" w:rsidP="00B66062">
      <w:pPr>
        <w:pStyle w:val="Titolo3"/>
        <w:rPr>
          <w:rStyle w:val="NormaleBold"/>
        </w:rPr>
      </w:pPr>
      <w:bookmarkStart w:id="18" w:name="_Toc213418161"/>
      <w:proofErr w:type="spellStart"/>
      <w:r w:rsidRPr="007E47D0">
        <w:rPr>
          <w:rStyle w:val="NormaleBold"/>
        </w:rPr>
        <w:t>Traffico</w:t>
      </w:r>
      <w:proofErr w:type="spellEnd"/>
      <w:r w:rsidRPr="007E47D0">
        <w:rPr>
          <w:rStyle w:val="NormaleBold"/>
        </w:rPr>
        <w:t xml:space="preserve"> </w:t>
      </w:r>
      <w:r>
        <w:rPr>
          <w:rStyle w:val="NormaleBold"/>
        </w:rPr>
        <w:t>DEP</w:t>
      </w:r>
      <w:r w:rsidRPr="007E47D0">
        <w:rPr>
          <w:rStyle w:val="NormaleBold"/>
        </w:rPr>
        <w:t xml:space="preserve"> L</w:t>
      </w:r>
      <w:r>
        <w:rPr>
          <w:rStyle w:val="NormaleBold"/>
        </w:rPr>
        <w:t>IML</w:t>
      </w:r>
      <w:bookmarkEnd w:id="18"/>
    </w:p>
    <w:p w14:paraId="71123E0D" w14:textId="3400A44A" w:rsidR="004F2FA6" w:rsidRDefault="004F2FA6" w:rsidP="004F2FA6">
      <w:r w:rsidRPr="007C7287">
        <w:t xml:space="preserve">Milano </w:t>
      </w:r>
      <w:r>
        <w:t>W</w:t>
      </w:r>
      <w:r w:rsidRPr="007C7287">
        <w:t xml:space="preserve">S2 </w:t>
      </w:r>
      <w:r>
        <w:t xml:space="preserve">riceve da ANE le partenze su SID verso i punti </w:t>
      </w:r>
      <w:r w:rsidR="007D2362" w:rsidRPr="00A56D2C">
        <w:t xml:space="preserve">LAGEN - NEDED - </w:t>
      </w:r>
      <w:r w:rsidR="007D2362">
        <w:t>DEVOX</w:t>
      </w:r>
      <w:r w:rsidR="007D2362" w:rsidRPr="00A56D2C">
        <w:t xml:space="preserve"> </w:t>
      </w:r>
      <w:r w:rsidR="007D2362">
        <w:t xml:space="preserve">- GEN </w:t>
      </w:r>
      <w:r>
        <w:t>autorizzate a FL190.</w:t>
      </w:r>
    </w:p>
    <w:p w14:paraId="100EFA99" w14:textId="0F7A2530" w:rsidR="004F2FA6" w:rsidRDefault="004F2FA6" w:rsidP="004F2FA6">
      <w:r w:rsidRPr="007C7287">
        <w:lastRenderedPageBreak/>
        <w:t xml:space="preserve">Milano </w:t>
      </w:r>
      <w:r>
        <w:t>W</w:t>
      </w:r>
      <w:r w:rsidRPr="007C7287">
        <w:t xml:space="preserve">S2 </w:t>
      </w:r>
      <w:r>
        <w:t xml:space="preserve">riceve da ANE le partenze su SID verso i punti </w:t>
      </w:r>
      <w:r w:rsidR="007D2362">
        <w:t xml:space="preserve">AOSTA - OMETO </w:t>
      </w:r>
      <w:r>
        <w:t>autorizzate a FL200.</w:t>
      </w:r>
    </w:p>
    <w:p w14:paraId="14ACDEF1" w14:textId="3F0B480E" w:rsidR="007E5A53" w:rsidRPr="0071132E" w:rsidRDefault="007E5A53" w:rsidP="00B66062">
      <w:pPr>
        <w:pStyle w:val="Titolo3"/>
        <w:rPr>
          <w:rStyle w:val="NormaleBold"/>
          <w:lang w:val="it-IT"/>
        </w:rPr>
      </w:pPr>
      <w:bookmarkStart w:id="19" w:name="_Toc213418162"/>
      <w:r w:rsidRPr="0071132E">
        <w:rPr>
          <w:rStyle w:val="NormaleBold"/>
          <w:lang w:val="it-IT"/>
        </w:rPr>
        <w:t xml:space="preserve">Traffico </w:t>
      </w:r>
      <w:r w:rsidR="00087236" w:rsidRPr="0071132E">
        <w:rPr>
          <w:rStyle w:val="NormaleBold"/>
          <w:lang w:val="it-IT"/>
        </w:rPr>
        <w:t>DEST</w:t>
      </w:r>
      <w:r w:rsidRPr="0071132E">
        <w:rPr>
          <w:rStyle w:val="NormaleBold"/>
          <w:lang w:val="it-IT"/>
        </w:rPr>
        <w:t xml:space="preserve"> </w:t>
      </w:r>
      <w:r w:rsidR="00431367" w:rsidRPr="0071132E">
        <w:rPr>
          <w:rStyle w:val="NormaleBold"/>
          <w:lang w:val="it-IT"/>
        </w:rPr>
        <w:t>LIMC</w:t>
      </w:r>
      <w:bookmarkEnd w:id="19"/>
    </w:p>
    <w:p w14:paraId="730A4F14" w14:textId="77777777" w:rsidR="00431367" w:rsidRPr="00431367" w:rsidRDefault="00431367" w:rsidP="00431367">
      <w:r w:rsidRPr="00431367">
        <w:t>Milano WS2 Riceve da ES2 il traffico in arrivo a LIMC da Sud, con livello coordinato.</w:t>
      </w:r>
    </w:p>
    <w:tbl>
      <w:tblPr>
        <w:tblStyle w:val="TabellaIVAO"/>
        <w:tblpPr w:leftFromText="141" w:rightFromText="141" w:vertAnchor="text" w:horzAnchor="margin" w:tblpXSpec="center" w:tblpY="1335"/>
        <w:tblW w:w="7622" w:type="dxa"/>
        <w:tblLook w:val="04A0" w:firstRow="1" w:lastRow="0" w:firstColumn="1" w:lastColumn="0" w:noHBand="0" w:noVBand="1"/>
      </w:tblPr>
      <w:tblGrid>
        <w:gridCol w:w="2320"/>
        <w:gridCol w:w="2762"/>
        <w:gridCol w:w="2540"/>
      </w:tblGrid>
      <w:tr w:rsidR="00431367" w14:paraId="585E6636" w14:textId="77777777" w:rsidTr="00405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2"/>
        </w:trPr>
        <w:tc>
          <w:tcPr>
            <w:tcW w:w="2320" w:type="dxa"/>
          </w:tcPr>
          <w:p w14:paraId="448C944D" w14:textId="279AD47E" w:rsidR="00431367" w:rsidRPr="00431367" w:rsidRDefault="009D1860" w:rsidP="009D1860">
            <w:pPr>
              <w:pStyle w:val="CentratoNormaleIVAO"/>
            </w:pPr>
            <w:r>
              <w:t>FIX</w:t>
            </w:r>
          </w:p>
        </w:tc>
        <w:tc>
          <w:tcPr>
            <w:tcW w:w="2762" w:type="dxa"/>
          </w:tcPr>
          <w:p w14:paraId="60221AC6" w14:textId="77777777" w:rsidR="00431367" w:rsidRPr="00431367" w:rsidRDefault="00431367" w:rsidP="009D1860">
            <w:pPr>
              <w:pStyle w:val="CentratoNormaleIVAO"/>
            </w:pPr>
            <w:r w:rsidRPr="002A6BD0">
              <w:t xml:space="preserve">ENTE </w:t>
            </w:r>
          </w:p>
        </w:tc>
        <w:tc>
          <w:tcPr>
            <w:tcW w:w="2540" w:type="dxa"/>
          </w:tcPr>
          <w:p w14:paraId="1769FEBD" w14:textId="6B3A4C90" w:rsidR="00431367" w:rsidRPr="00431367" w:rsidRDefault="009D1860" w:rsidP="009D1860">
            <w:pPr>
              <w:pStyle w:val="CentratoNormaleIVAO"/>
            </w:pPr>
            <w:r>
              <w:t>NEXT</w:t>
            </w:r>
          </w:p>
        </w:tc>
      </w:tr>
      <w:tr w:rsidR="00431367" w14:paraId="167750AF" w14:textId="77777777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tcW w:w="2320" w:type="dxa"/>
            <w:vAlign w:val="center"/>
          </w:tcPr>
          <w:p w14:paraId="3883FF62" w14:textId="77777777" w:rsidR="00431367" w:rsidRPr="00431367" w:rsidRDefault="00431367" w:rsidP="009D1860">
            <w:pPr>
              <w:pStyle w:val="CentratoNormaleIVAO"/>
              <w:spacing w:after="96"/>
            </w:pPr>
            <w:r w:rsidRPr="002A6BD0">
              <w:t>EVRIP</w:t>
            </w:r>
          </w:p>
        </w:tc>
        <w:tc>
          <w:tcPr>
            <w:tcW w:w="2762" w:type="dxa"/>
            <w:vAlign w:val="center"/>
          </w:tcPr>
          <w:p w14:paraId="3AE91D4E" w14:textId="6636374C" w:rsidR="00431367" w:rsidRPr="00431367" w:rsidRDefault="00431367" w:rsidP="009D1860">
            <w:pPr>
              <w:pStyle w:val="CentratoNormaleIVAO"/>
              <w:spacing w:after="96"/>
            </w:pPr>
            <w:r>
              <w:t>FL210</w:t>
            </w:r>
          </w:p>
        </w:tc>
        <w:tc>
          <w:tcPr>
            <w:tcW w:w="2540" w:type="dxa"/>
            <w:vAlign w:val="center"/>
          </w:tcPr>
          <w:p w14:paraId="1C1616D9" w14:textId="71D41E2C" w:rsidR="00431367" w:rsidRPr="00431367" w:rsidRDefault="00431367" w:rsidP="009D1860">
            <w:pPr>
              <w:pStyle w:val="CentratoNormaleIVAO"/>
              <w:spacing w:after="96"/>
            </w:pPr>
            <w:r>
              <w:t>ASW</w:t>
            </w:r>
          </w:p>
        </w:tc>
      </w:tr>
      <w:tr w:rsidR="00431367" w14:paraId="650C6FF3" w14:textId="77777777" w:rsidTr="00405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3"/>
        </w:trPr>
        <w:tc>
          <w:tcPr>
            <w:tcW w:w="2320" w:type="dxa"/>
            <w:vAlign w:val="center"/>
          </w:tcPr>
          <w:p w14:paraId="7A5F18D8" w14:textId="77777777" w:rsidR="00431367" w:rsidRPr="00431367" w:rsidRDefault="00431367" w:rsidP="009D1860">
            <w:pPr>
              <w:pStyle w:val="CentratoNormaleIVAO"/>
              <w:spacing w:before="96" w:after="96"/>
            </w:pPr>
            <w:r w:rsidRPr="002A6BD0">
              <w:t>PEXUG</w:t>
            </w:r>
          </w:p>
        </w:tc>
        <w:tc>
          <w:tcPr>
            <w:tcW w:w="2762" w:type="dxa"/>
          </w:tcPr>
          <w:p w14:paraId="2D491D6B" w14:textId="5FFD7938" w:rsidR="00431367" w:rsidRPr="00431367" w:rsidRDefault="00431367" w:rsidP="009D1860">
            <w:pPr>
              <w:pStyle w:val="CentratoNormaleIVAO"/>
              <w:spacing w:before="96" w:after="96"/>
            </w:pPr>
            <w:r>
              <w:t>FL210</w:t>
            </w:r>
          </w:p>
        </w:tc>
        <w:tc>
          <w:tcPr>
            <w:tcW w:w="2540" w:type="dxa"/>
          </w:tcPr>
          <w:p w14:paraId="68FA4A97" w14:textId="4E5EA13A" w:rsidR="00431367" w:rsidRPr="00431367" w:rsidRDefault="00431367" w:rsidP="009D1860">
            <w:pPr>
              <w:pStyle w:val="CentratoNormaleIVAO"/>
              <w:spacing w:before="96" w:after="96"/>
            </w:pPr>
            <w:r w:rsidRPr="00667E90">
              <w:t>A</w:t>
            </w:r>
            <w:r w:rsidRPr="00431367">
              <w:t>SW</w:t>
            </w:r>
          </w:p>
        </w:tc>
      </w:tr>
      <w:tr w:rsidR="00431367" w14:paraId="5F6FCFD9" w14:textId="77777777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tcW w:w="2320" w:type="dxa"/>
            <w:vAlign w:val="center"/>
          </w:tcPr>
          <w:p w14:paraId="292FA91A" w14:textId="77777777" w:rsidR="00431367" w:rsidRPr="00431367" w:rsidRDefault="00431367" w:rsidP="009D1860">
            <w:pPr>
              <w:pStyle w:val="CentratoNormaleIVAO"/>
              <w:spacing w:after="96"/>
            </w:pPr>
            <w:r w:rsidRPr="002A6BD0">
              <w:t>MEBUR</w:t>
            </w:r>
          </w:p>
        </w:tc>
        <w:tc>
          <w:tcPr>
            <w:tcW w:w="2762" w:type="dxa"/>
          </w:tcPr>
          <w:p w14:paraId="24770C89" w14:textId="61C85331" w:rsidR="00431367" w:rsidRPr="00431367" w:rsidRDefault="00431367" w:rsidP="009D1860">
            <w:pPr>
              <w:pStyle w:val="CentratoNormaleIVAO"/>
              <w:spacing w:after="96"/>
            </w:pPr>
            <w:r>
              <w:t>FL200</w:t>
            </w:r>
          </w:p>
        </w:tc>
        <w:tc>
          <w:tcPr>
            <w:tcW w:w="2540" w:type="dxa"/>
          </w:tcPr>
          <w:p w14:paraId="06289F31" w14:textId="1F5C0657" w:rsidR="00431367" w:rsidRPr="00431367" w:rsidRDefault="00431367" w:rsidP="009D1860">
            <w:pPr>
              <w:pStyle w:val="CentratoNormaleIVAO"/>
              <w:spacing w:after="96"/>
            </w:pPr>
            <w:r w:rsidRPr="00667E90">
              <w:t>A</w:t>
            </w:r>
            <w:r w:rsidRPr="00431367">
              <w:t>SW</w:t>
            </w:r>
          </w:p>
        </w:tc>
      </w:tr>
      <w:tr w:rsidR="00431367" w14:paraId="262BF26A" w14:textId="77777777" w:rsidTr="00405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3"/>
        </w:trPr>
        <w:tc>
          <w:tcPr>
            <w:tcW w:w="2320" w:type="dxa"/>
            <w:vAlign w:val="center"/>
          </w:tcPr>
          <w:p w14:paraId="5F85A8BF" w14:textId="77777777" w:rsidR="00431367" w:rsidRPr="00431367" w:rsidRDefault="00431367" w:rsidP="009D1860">
            <w:pPr>
              <w:pStyle w:val="CentratoNormaleIVAO"/>
              <w:spacing w:before="96" w:after="96"/>
            </w:pPr>
            <w:r w:rsidRPr="002A6BD0">
              <w:t>RIXUV</w:t>
            </w:r>
          </w:p>
        </w:tc>
        <w:tc>
          <w:tcPr>
            <w:tcW w:w="2762" w:type="dxa"/>
          </w:tcPr>
          <w:p w14:paraId="25A79D53" w14:textId="0AB00D7A" w:rsidR="00431367" w:rsidRPr="00431367" w:rsidRDefault="00431367" w:rsidP="009D1860">
            <w:pPr>
              <w:pStyle w:val="CentratoNormaleIVAO"/>
              <w:spacing w:before="96" w:after="96"/>
            </w:pPr>
            <w:r>
              <w:t>FL210</w:t>
            </w:r>
          </w:p>
        </w:tc>
        <w:tc>
          <w:tcPr>
            <w:tcW w:w="2540" w:type="dxa"/>
          </w:tcPr>
          <w:p w14:paraId="2A4B4F3F" w14:textId="286BEA09" w:rsidR="00431367" w:rsidRPr="00431367" w:rsidRDefault="00431367" w:rsidP="009D1860">
            <w:pPr>
              <w:pStyle w:val="CentratoNormaleIVAO"/>
              <w:spacing w:before="96" w:after="96"/>
            </w:pPr>
            <w:r w:rsidRPr="00667E90">
              <w:t>A</w:t>
            </w:r>
            <w:r w:rsidRPr="00431367">
              <w:t>SW</w:t>
            </w:r>
          </w:p>
        </w:tc>
      </w:tr>
      <w:tr w:rsidR="00431367" w14:paraId="18BB0093" w14:textId="77777777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tcW w:w="2320" w:type="dxa"/>
            <w:vAlign w:val="center"/>
          </w:tcPr>
          <w:p w14:paraId="7EFF8DC4" w14:textId="77777777" w:rsidR="00431367" w:rsidRPr="00431367" w:rsidRDefault="00431367" w:rsidP="009D1860">
            <w:pPr>
              <w:pStyle w:val="CentratoNormaleIVAO"/>
              <w:spacing w:after="96"/>
            </w:pPr>
            <w:r w:rsidRPr="002A6BD0">
              <w:t>DEVOX</w:t>
            </w:r>
          </w:p>
        </w:tc>
        <w:tc>
          <w:tcPr>
            <w:tcW w:w="2762" w:type="dxa"/>
          </w:tcPr>
          <w:p w14:paraId="2CEEA06D" w14:textId="1ED54F8B" w:rsidR="00431367" w:rsidRPr="00431367" w:rsidRDefault="00431367" w:rsidP="009D1860">
            <w:pPr>
              <w:pStyle w:val="CentratoNormaleIVAO"/>
              <w:spacing w:after="96"/>
            </w:pPr>
            <w:r>
              <w:t>FL200</w:t>
            </w:r>
          </w:p>
        </w:tc>
        <w:tc>
          <w:tcPr>
            <w:tcW w:w="2540" w:type="dxa"/>
          </w:tcPr>
          <w:p w14:paraId="598D31C4" w14:textId="4EFE181C" w:rsidR="00431367" w:rsidRPr="00431367" w:rsidRDefault="00431367" w:rsidP="009D1860">
            <w:pPr>
              <w:pStyle w:val="CentratoNormaleIVAO"/>
              <w:spacing w:after="96"/>
            </w:pPr>
            <w:r w:rsidRPr="00667E90">
              <w:t>A</w:t>
            </w:r>
            <w:r w:rsidRPr="00431367">
              <w:t>SW</w:t>
            </w:r>
          </w:p>
        </w:tc>
      </w:tr>
      <w:tr w:rsidR="00431367" w14:paraId="7B7540BD" w14:textId="77777777" w:rsidTr="00405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3"/>
        </w:trPr>
        <w:tc>
          <w:tcPr>
            <w:tcW w:w="2320" w:type="dxa"/>
            <w:vAlign w:val="center"/>
          </w:tcPr>
          <w:p w14:paraId="5911CF1C" w14:textId="77777777" w:rsidR="00431367" w:rsidRPr="00431367" w:rsidRDefault="00431367" w:rsidP="009D1860">
            <w:pPr>
              <w:pStyle w:val="CentratoNormaleIVAO"/>
              <w:spacing w:before="96" w:after="96"/>
            </w:pPr>
            <w:r w:rsidRPr="002A6BD0">
              <w:t>ASTIG</w:t>
            </w:r>
          </w:p>
        </w:tc>
        <w:tc>
          <w:tcPr>
            <w:tcW w:w="2762" w:type="dxa"/>
          </w:tcPr>
          <w:p w14:paraId="1B43387F" w14:textId="14B6576C" w:rsidR="00431367" w:rsidRPr="00431367" w:rsidRDefault="00431367" w:rsidP="009D1860">
            <w:pPr>
              <w:pStyle w:val="CentratoNormaleIVAO"/>
              <w:spacing w:before="96" w:after="96"/>
            </w:pPr>
            <w:r>
              <w:t>FL200</w:t>
            </w:r>
          </w:p>
        </w:tc>
        <w:tc>
          <w:tcPr>
            <w:tcW w:w="2540" w:type="dxa"/>
          </w:tcPr>
          <w:p w14:paraId="7CDB1302" w14:textId="04EFD6E6" w:rsidR="00431367" w:rsidRPr="00431367" w:rsidRDefault="00431367" w:rsidP="009D1860">
            <w:pPr>
              <w:pStyle w:val="CentratoNormaleIVAO"/>
              <w:spacing w:before="96" w:after="96"/>
            </w:pPr>
            <w:r w:rsidRPr="00667E90">
              <w:t>A</w:t>
            </w:r>
            <w:r w:rsidRPr="00431367">
              <w:t>SW</w:t>
            </w:r>
          </w:p>
        </w:tc>
      </w:tr>
      <w:tr w:rsidR="00431367" w14:paraId="39F75C66" w14:textId="77777777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tcW w:w="2320" w:type="dxa"/>
            <w:vAlign w:val="center"/>
          </w:tcPr>
          <w:p w14:paraId="5C418D2B" w14:textId="77777777" w:rsidR="00431367" w:rsidRPr="00431367" w:rsidRDefault="00431367" w:rsidP="009D1860">
            <w:pPr>
              <w:pStyle w:val="CentratoNormaleIVAO"/>
              <w:spacing w:after="96"/>
            </w:pPr>
            <w:r>
              <w:t>ODINA</w:t>
            </w:r>
          </w:p>
        </w:tc>
        <w:tc>
          <w:tcPr>
            <w:tcW w:w="2762" w:type="dxa"/>
          </w:tcPr>
          <w:p w14:paraId="59D183DC" w14:textId="0966777B" w:rsidR="00431367" w:rsidRPr="00431367" w:rsidRDefault="00431367" w:rsidP="009D1860">
            <w:pPr>
              <w:pStyle w:val="CentratoNormaleIVAO"/>
              <w:spacing w:after="96"/>
            </w:pPr>
            <w:r>
              <w:t>FL200</w:t>
            </w:r>
          </w:p>
        </w:tc>
        <w:tc>
          <w:tcPr>
            <w:tcW w:w="2540" w:type="dxa"/>
          </w:tcPr>
          <w:p w14:paraId="55BC7593" w14:textId="0013D82D" w:rsidR="00431367" w:rsidRPr="00431367" w:rsidRDefault="00431367" w:rsidP="009D1860">
            <w:pPr>
              <w:pStyle w:val="CentratoNormaleIVAO"/>
              <w:spacing w:after="96"/>
            </w:pPr>
            <w:r w:rsidRPr="00667E90">
              <w:t>A</w:t>
            </w:r>
            <w:r w:rsidRPr="00431367">
              <w:t>SW</w:t>
            </w:r>
          </w:p>
        </w:tc>
      </w:tr>
    </w:tbl>
    <w:p w14:paraId="00672765" w14:textId="2D4AF8C3" w:rsidR="00431367" w:rsidRDefault="00431367" w:rsidP="00431367">
      <w:r w:rsidRPr="00431367">
        <w:t>Milano WS2 Trasferisce a ASW il traffico in arrivo a LIMC via DEVOX, MEBUR e ASTIG      in discesa per FL200</w:t>
      </w:r>
    </w:p>
    <w:p w14:paraId="7DED84BE" w14:textId="77777777" w:rsidR="00431367" w:rsidRDefault="00431367" w:rsidP="00431367">
      <w:pPr>
        <w:rPr>
          <w:rStyle w:val="NormaleBold"/>
        </w:rPr>
      </w:pPr>
    </w:p>
    <w:p w14:paraId="01C3F203" w14:textId="77777777" w:rsidR="00431367" w:rsidRDefault="00431367" w:rsidP="00431367">
      <w:pPr>
        <w:rPr>
          <w:rStyle w:val="NormaleBold"/>
        </w:rPr>
      </w:pPr>
    </w:p>
    <w:p w14:paraId="4363D301" w14:textId="77777777" w:rsidR="00431367" w:rsidRDefault="00431367" w:rsidP="00431367">
      <w:pPr>
        <w:rPr>
          <w:rStyle w:val="NormaleBold"/>
        </w:rPr>
      </w:pPr>
    </w:p>
    <w:p w14:paraId="480CFDB3" w14:textId="77777777" w:rsidR="00431367" w:rsidRDefault="00431367" w:rsidP="00431367">
      <w:pPr>
        <w:rPr>
          <w:rStyle w:val="NormaleBold"/>
        </w:rPr>
      </w:pPr>
    </w:p>
    <w:p w14:paraId="21D022A9" w14:textId="77777777" w:rsidR="009D1860" w:rsidRDefault="009D1860" w:rsidP="00431367">
      <w:pPr>
        <w:rPr>
          <w:rStyle w:val="NormaleBold"/>
        </w:rPr>
      </w:pPr>
    </w:p>
    <w:p w14:paraId="03E47F97" w14:textId="77777777" w:rsidR="009D1860" w:rsidRDefault="009D1860" w:rsidP="00431367">
      <w:pPr>
        <w:rPr>
          <w:rStyle w:val="NormaleBold"/>
        </w:rPr>
      </w:pPr>
    </w:p>
    <w:p w14:paraId="763F1CFF" w14:textId="77777777" w:rsidR="009D1860" w:rsidRDefault="009D1860" w:rsidP="00431367">
      <w:pPr>
        <w:rPr>
          <w:rStyle w:val="NormaleBold"/>
        </w:rPr>
      </w:pPr>
    </w:p>
    <w:p w14:paraId="58D274F5" w14:textId="77777777" w:rsidR="009D1860" w:rsidRDefault="009D1860" w:rsidP="00431367">
      <w:pPr>
        <w:rPr>
          <w:rStyle w:val="NormaleBold"/>
        </w:rPr>
      </w:pPr>
    </w:p>
    <w:p w14:paraId="7AA4E15D" w14:textId="77777777" w:rsidR="009D1860" w:rsidRDefault="009D1860" w:rsidP="00431367">
      <w:pPr>
        <w:rPr>
          <w:rStyle w:val="NormaleBold"/>
        </w:rPr>
      </w:pPr>
    </w:p>
    <w:p w14:paraId="2A0E0B8F" w14:textId="291F8760" w:rsidR="009D1860" w:rsidRPr="0071132E" w:rsidRDefault="009D1860" w:rsidP="00B66062">
      <w:pPr>
        <w:pStyle w:val="Titolo3"/>
        <w:rPr>
          <w:rStyle w:val="NormaleBold"/>
          <w:lang w:val="it-IT"/>
        </w:rPr>
      </w:pPr>
      <w:bookmarkStart w:id="20" w:name="_Toc213418163"/>
      <w:r w:rsidRPr="0071132E">
        <w:rPr>
          <w:rStyle w:val="NormaleBold"/>
          <w:lang w:val="it-IT"/>
        </w:rPr>
        <w:t>Traffico DEP LIMC</w:t>
      </w:r>
      <w:bookmarkEnd w:id="20"/>
    </w:p>
    <w:p w14:paraId="4277D878" w14:textId="669364B3" w:rsidR="009D1860" w:rsidRPr="00627F95" w:rsidRDefault="009D1860" w:rsidP="00627F95">
      <w:r w:rsidRPr="009D1860">
        <w:t xml:space="preserve">Milano WS2 Riceve da ANE il traffico in partenza da LIMC verso i punti </w:t>
      </w:r>
      <w:r w:rsidR="00627F95" w:rsidRPr="00A56D2C">
        <w:t xml:space="preserve">LAGEN - NEDED - TOP </w:t>
      </w:r>
      <w:r w:rsidR="00627F95">
        <w:t>- VOG</w:t>
      </w:r>
      <w:r w:rsidRPr="00627F95">
        <w:t xml:space="preserve"> in </w:t>
      </w:r>
      <w:r w:rsidR="00BF3A1D" w:rsidRPr="00627F95">
        <w:t>salita</w:t>
      </w:r>
      <w:r w:rsidRPr="00627F95">
        <w:t xml:space="preserve"> verso FL190.</w:t>
      </w:r>
    </w:p>
    <w:p w14:paraId="590149B5" w14:textId="1EBC8CA1" w:rsidR="009D1860" w:rsidRPr="00734F47" w:rsidRDefault="009D1860" w:rsidP="009D1860">
      <w:r w:rsidRPr="004C065F">
        <w:t xml:space="preserve">Milano WS2 Riceve da ANE il traffico in partenza da LIMC verso </w:t>
      </w:r>
      <w:bookmarkStart w:id="21" w:name="_Hlk213402348"/>
      <w:r w:rsidR="00702E00">
        <w:t>AOSTA</w:t>
      </w:r>
      <w:r w:rsidR="0064699F">
        <w:t xml:space="preserve"> </w:t>
      </w:r>
      <w:bookmarkEnd w:id="21"/>
      <w:r w:rsidRPr="004C065F">
        <w:t>in salita verso FL</w:t>
      </w:r>
      <w:r w:rsidR="000108F7">
        <w:t>200</w:t>
      </w:r>
      <w:r>
        <w:t>.</w:t>
      </w:r>
    </w:p>
    <w:p w14:paraId="77A6088E" w14:textId="3CA055EF" w:rsidR="00042AA7" w:rsidRPr="0071132E" w:rsidRDefault="00042AA7" w:rsidP="00B66062">
      <w:pPr>
        <w:pStyle w:val="Titolo3"/>
        <w:rPr>
          <w:rStyle w:val="NormaleBold"/>
          <w:lang w:val="it-IT"/>
        </w:rPr>
      </w:pPr>
      <w:bookmarkStart w:id="22" w:name="_Toc213418164"/>
      <w:r w:rsidRPr="0071132E">
        <w:rPr>
          <w:rStyle w:val="NormaleBold"/>
          <w:lang w:val="it-IT"/>
        </w:rPr>
        <w:t>Traffico DEST LIME</w:t>
      </w:r>
      <w:bookmarkEnd w:id="22"/>
    </w:p>
    <w:p w14:paraId="7B1E75FE" w14:textId="34684EBD" w:rsidR="00042AA7" w:rsidRDefault="00042AA7" w:rsidP="00042AA7">
      <w:r w:rsidRPr="00334AB6">
        <w:t>Milano WS</w:t>
      </w:r>
      <w:r>
        <w:t>2</w:t>
      </w:r>
      <w:r w:rsidRPr="00334AB6">
        <w:t xml:space="preserve"> </w:t>
      </w:r>
      <w:r>
        <w:t>coordina</w:t>
      </w:r>
      <w:r w:rsidRPr="00334AB6">
        <w:t xml:space="preserve"> con ES2 il traffico in arrivo a LIME</w:t>
      </w:r>
      <w:r>
        <w:t xml:space="preserve"> per garantirne la compatibilità con il traffico in arrivo a LIMC/ML;</w:t>
      </w:r>
    </w:p>
    <w:p w14:paraId="0B5BDACA" w14:textId="77777777" w:rsidR="004D1D80" w:rsidRDefault="00042AA7" w:rsidP="004D1D80">
      <w:r>
        <w:t>Milano WS2 trasferisce il traffico via DIXER a ADE in discesa per FL200.</w:t>
      </w:r>
    </w:p>
    <w:p w14:paraId="060A65B4" w14:textId="6A7AFD7F" w:rsidR="004D1D80" w:rsidRDefault="00042AA7" w:rsidP="004D1D80">
      <w:r>
        <w:t xml:space="preserve">           </w:t>
      </w:r>
    </w:p>
    <w:p w14:paraId="3E5703E4" w14:textId="2AE55BB7" w:rsidR="004D1D80" w:rsidRPr="0071132E" w:rsidRDefault="004D1D80" w:rsidP="00B66062">
      <w:pPr>
        <w:pStyle w:val="Titolo3"/>
        <w:rPr>
          <w:rStyle w:val="NormaleBold"/>
          <w:lang w:val="it-IT"/>
        </w:rPr>
      </w:pPr>
      <w:bookmarkStart w:id="23" w:name="_Toc213418165"/>
      <w:r w:rsidRPr="0071132E">
        <w:rPr>
          <w:rStyle w:val="NormaleBold"/>
          <w:lang w:val="it-IT"/>
        </w:rPr>
        <w:lastRenderedPageBreak/>
        <w:t>Traffico DEST LIMJ</w:t>
      </w:r>
      <w:bookmarkEnd w:id="23"/>
    </w:p>
    <w:p w14:paraId="2B3D0E7B" w14:textId="0DC09EDE" w:rsidR="004D1D80" w:rsidRDefault="004D1D80" w:rsidP="004D1D80">
      <w:r>
        <w:t xml:space="preserve">Garantisce la compatibilità del traffico da/per LIMJ con il traffico in arrivo da LIML. </w:t>
      </w:r>
    </w:p>
    <w:p w14:paraId="1168B862" w14:textId="54ADB931" w:rsidR="004D1D80" w:rsidRDefault="00E14400" w:rsidP="004D1D80">
      <w:r>
        <w:t xml:space="preserve">Milano WS2 trasferisce a </w:t>
      </w:r>
      <w:r w:rsidR="004D1D80">
        <w:t xml:space="preserve">Genova i traffici in </w:t>
      </w:r>
      <w:r>
        <w:t xml:space="preserve">discesa per FL120, coordinando con </w:t>
      </w:r>
      <w:r w:rsidR="006B69FC">
        <w:t xml:space="preserve">ES2 - ANE e </w:t>
      </w:r>
      <w:r w:rsidR="00627F95">
        <w:t>ASW</w:t>
      </w:r>
      <w:r w:rsidR="00795C4E">
        <w:t xml:space="preserve"> e </w:t>
      </w:r>
      <w:r>
        <w:t xml:space="preserve">Genova eventuali interagenze con </w:t>
      </w:r>
      <w:r w:rsidR="00795C4E">
        <w:t xml:space="preserve">altri </w:t>
      </w:r>
      <w:r>
        <w:t xml:space="preserve">traffici. </w:t>
      </w:r>
    </w:p>
    <w:tbl>
      <w:tblPr>
        <w:tblStyle w:val="TabellaIVAO"/>
        <w:tblpPr w:leftFromText="141" w:rightFromText="141" w:vertAnchor="text" w:horzAnchor="margin" w:tblpXSpec="center" w:tblpY="147"/>
        <w:tblW w:w="7673" w:type="dxa"/>
        <w:tblLook w:val="04A0" w:firstRow="1" w:lastRow="0" w:firstColumn="1" w:lastColumn="0" w:noHBand="0" w:noVBand="1"/>
      </w:tblPr>
      <w:tblGrid>
        <w:gridCol w:w="2405"/>
        <w:gridCol w:w="2634"/>
        <w:gridCol w:w="2634"/>
      </w:tblGrid>
      <w:tr w:rsidR="00E14400" w:rsidRPr="00ED7FB9" w14:paraId="7BDE72F6" w14:textId="7E7E708C" w:rsidTr="00405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tcW w:w="2405" w:type="dxa"/>
          </w:tcPr>
          <w:p w14:paraId="2F6816A3" w14:textId="77777777" w:rsidR="00E14400" w:rsidRPr="00E14400" w:rsidRDefault="00E14400" w:rsidP="00E14400">
            <w:pPr>
              <w:pStyle w:val="CentratoNormaleIVAO"/>
            </w:pPr>
            <w:r>
              <w:t>C</w:t>
            </w:r>
            <w:r w:rsidRPr="00E14400">
              <w:t>OP</w:t>
            </w:r>
          </w:p>
        </w:tc>
        <w:tc>
          <w:tcPr>
            <w:tcW w:w="2634" w:type="dxa"/>
          </w:tcPr>
          <w:p w14:paraId="47394A26" w14:textId="77777777" w:rsidR="00E14400" w:rsidRPr="00E14400" w:rsidRDefault="00E14400" w:rsidP="00E14400">
            <w:pPr>
              <w:pStyle w:val="CentratoNormaleIVAO"/>
            </w:pPr>
            <w:r>
              <w:t>F</w:t>
            </w:r>
            <w:r w:rsidRPr="00E14400">
              <w:t>L</w:t>
            </w:r>
          </w:p>
        </w:tc>
        <w:tc>
          <w:tcPr>
            <w:tcW w:w="2634" w:type="dxa"/>
          </w:tcPr>
          <w:p w14:paraId="53B0952F" w14:textId="2DDD6E45" w:rsidR="00E14400" w:rsidRDefault="00E14400" w:rsidP="00E14400">
            <w:pPr>
              <w:pStyle w:val="CentratoNormaleIVAO"/>
            </w:pPr>
            <w:r>
              <w:t>next</w:t>
            </w:r>
          </w:p>
        </w:tc>
      </w:tr>
      <w:tr w:rsidR="00E14400" w:rsidRPr="00A87860" w14:paraId="0C5A6618" w14:textId="3857FC53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tcW w:w="2405" w:type="dxa"/>
          </w:tcPr>
          <w:p w14:paraId="1FED3B6F" w14:textId="77777777" w:rsidR="00E14400" w:rsidRPr="00E14400" w:rsidRDefault="00E14400" w:rsidP="00E14400">
            <w:pPr>
              <w:pStyle w:val="CentratoNormaleIVAO"/>
              <w:spacing w:after="96"/>
            </w:pPr>
            <w:r w:rsidRPr="00FF327B">
              <w:t>EGHIN</w:t>
            </w:r>
          </w:p>
        </w:tc>
        <w:tc>
          <w:tcPr>
            <w:tcW w:w="2634" w:type="dxa"/>
            <w:vMerge w:val="restart"/>
            <w:vAlign w:val="center"/>
          </w:tcPr>
          <w:p w14:paraId="2F63FFA5" w14:textId="3FD8C501" w:rsidR="00E14400" w:rsidRPr="00E14400" w:rsidRDefault="00E14400" w:rsidP="005D398A">
            <w:pPr>
              <w:pStyle w:val="CentratoNormaleIVAO"/>
              <w:spacing w:after="96"/>
            </w:pPr>
            <w:r>
              <w:t>FL120</w:t>
            </w:r>
          </w:p>
          <w:p w14:paraId="6B0DD2BC" w14:textId="53E078B3" w:rsidR="00E14400" w:rsidRPr="00E14400" w:rsidRDefault="00E14400" w:rsidP="001B3BCC">
            <w:pPr>
              <w:pStyle w:val="CentratoNormaleIVAO"/>
              <w:spacing w:after="96"/>
            </w:pPr>
          </w:p>
        </w:tc>
        <w:tc>
          <w:tcPr>
            <w:tcW w:w="2634" w:type="dxa"/>
            <w:vMerge w:val="restart"/>
          </w:tcPr>
          <w:p w14:paraId="2C0E3567" w14:textId="77777777" w:rsidR="00E14400" w:rsidRDefault="00E14400" w:rsidP="00E14400">
            <w:pPr>
              <w:pStyle w:val="CentratoNormaleIVAO"/>
              <w:spacing w:after="96"/>
            </w:pPr>
          </w:p>
          <w:p w14:paraId="3B73BD3C" w14:textId="77777777" w:rsidR="00E14400" w:rsidRDefault="00E14400" w:rsidP="00E14400">
            <w:pPr>
              <w:pStyle w:val="CentratoNormaleIVAO"/>
              <w:spacing w:after="96"/>
            </w:pPr>
          </w:p>
          <w:p w14:paraId="5F4A6042" w14:textId="77777777" w:rsidR="00E14400" w:rsidRDefault="00E14400" w:rsidP="00E14400">
            <w:pPr>
              <w:pStyle w:val="CentratoNormaleIVAO"/>
              <w:spacing w:after="96"/>
            </w:pPr>
          </w:p>
          <w:p w14:paraId="24946600" w14:textId="77777777" w:rsidR="00E14400" w:rsidRDefault="00E14400" w:rsidP="00E14400">
            <w:pPr>
              <w:pStyle w:val="CentratoNormaleIVAO"/>
              <w:spacing w:after="96"/>
            </w:pPr>
          </w:p>
          <w:p w14:paraId="79AE5820" w14:textId="77777777" w:rsidR="00E14400" w:rsidRDefault="00E14400" w:rsidP="00E14400">
            <w:pPr>
              <w:pStyle w:val="CentratoNormaleIVAO"/>
              <w:spacing w:after="96"/>
            </w:pPr>
          </w:p>
          <w:p w14:paraId="2277C43C" w14:textId="248ABE2C" w:rsidR="00E14400" w:rsidRDefault="00E14400" w:rsidP="00E14400">
            <w:pPr>
              <w:pStyle w:val="CentratoNormaleIVAO"/>
              <w:spacing w:after="96"/>
            </w:pPr>
            <w:r>
              <w:t>LIMJ_APP</w:t>
            </w:r>
          </w:p>
        </w:tc>
      </w:tr>
      <w:tr w:rsidR="00E14400" w:rsidRPr="00A87860" w14:paraId="19BCEFB3" w14:textId="67B00198" w:rsidTr="00405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8"/>
        </w:trPr>
        <w:tc>
          <w:tcPr>
            <w:tcW w:w="2405" w:type="dxa"/>
          </w:tcPr>
          <w:p w14:paraId="030B5A80" w14:textId="77777777" w:rsidR="00E14400" w:rsidRPr="00E14400" w:rsidRDefault="00E14400" w:rsidP="00E14400">
            <w:pPr>
              <w:pStyle w:val="CentratoNormaleIVAO"/>
              <w:spacing w:before="96" w:after="96"/>
            </w:pPr>
            <w:r w:rsidRPr="00FF327B">
              <w:t>TESTO</w:t>
            </w:r>
          </w:p>
        </w:tc>
        <w:tc>
          <w:tcPr>
            <w:tcW w:w="2634" w:type="dxa"/>
            <w:vMerge/>
          </w:tcPr>
          <w:p w14:paraId="659B8151" w14:textId="5B9CF4B1" w:rsidR="00E14400" w:rsidRPr="00E14400" w:rsidRDefault="00E14400" w:rsidP="001B3BCC">
            <w:pPr>
              <w:pStyle w:val="CentratoNormaleIVAO"/>
              <w:spacing w:before="96" w:after="96"/>
            </w:pPr>
          </w:p>
        </w:tc>
        <w:tc>
          <w:tcPr>
            <w:tcW w:w="2634" w:type="dxa"/>
            <w:vMerge/>
          </w:tcPr>
          <w:p w14:paraId="663A0F37" w14:textId="77777777" w:rsidR="00E14400" w:rsidRPr="007E1249" w:rsidRDefault="00E14400" w:rsidP="00E14400">
            <w:pPr>
              <w:pStyle w:val="CentratoNormaleIVAO"/>
              <w:spacing w:before="96" w:after="96"/>
            </w:pPr>
          </w:p>
        </w:tc>
      </w:tr>
      <w:tr w:rsidR="00E14400" w:rsidRPr="00A87860" w14:paraId="6521355A" w14:textId="5C669981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tcW w:w="2405" w:type="dxa"/>
          </w:tcPr>
          <w:p w14:paraId="00446665" w14:textId="77777777" w:rsidR="00E14400" w:rsidRPr="00E14400" w:rsidRDefault="00E14400" w:rsidP="00E14400">
            <w:pPr>
              <w:pStyle w:val="CentratoNormaleIVAO"/>
              <w:spacing w:after="96"/>
            </w:pPr>
            <w:r w:rsidRPr="00FF327B">
              <w:t>VOG</w:t>
            </w:r>
          </w:p>
        </w:tc>
        <w:tc>
          <w:tcPr>
            <w:tcW w:w="2634" w:type="dxa"/>
            <w:vMerge/>
          </w:tcPr>
          <w:p w14:paraId="5B18E54A" w14:textId="7E1ED7D0" w:rsidR="00E14400" w:rsidRPr="00E14400" w:rsidRDefault="00E14400" w:rsidP="001B3BCC">
            <w:pPr>
              <w:pStyle w:val="CentratoNormaleIVAO"/>
              <w:spacing w:after="96"/>
            </w:pPr>
          </w:p>
        </w:tc>
        <w:tc>
          <w:tcPr>
            <w:tcW w:w="2634" w:type="dxa"/>
            <w:vMerge/>
          </w:tcPr>
          <w:p w14:paraId="671BD29C" w14:textId="77777777" w:rsidR="00E14400" w:rsidRPr="007E1249" w:rsidRDefault="00E14400" w:rsidP="00E14400">
            <w:pPr>
              <w:pStyle w:val="CentratoNormaleIVAO"/>
              <w:spacing w:after="96"/>
            </w:pPr>
          </w:p>
        </w:tc>
      </w:tr>
      <w:tr w:rsidR="00E14400" w:rsidRPr="00A87860" w14:paraId="3E8FEC59" w14:textId="316BA854" w:rsidTr="00405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8"/>
        </w:trPr>
        <w:tc>
          <w:tcPr>
            <w:tcW w:w="2405" w:type="dxa"/>
          </w:tcPr>
          <w:p w14:paraId="4608B462" w14:textId="77777777" w:rsidR="00E14400" w:rsidRPr="00E14400" w:rsidRDefault="00E14400" w:rsidP="00E14400">
            <w:pPr>
              <w:pStyle w:val="CentratoNormaleIVAO"/>
              <w:spacing w:before="96" w:after="96"/>
            </w:pPr>
            <w:r w:rsidRPr="00FF327B">
              <w:t>LIN</w:t>
            </w:r>
          </w:p>
        </w:tc>
        <w:tc>
          <w:tcPr>
            <w:tcW w:w="2634" w:type="dxa"/>
            <w:vMerge/>
          </w:tcPr>
          <w:p w14:paraId="56FCE2A6" w14:textId="3486078E" w:rsidR="00E14400" w:rsidRPr="00E14400" w:rsidRDefault="00E14400" w:rsidP="001B3BCC">
            <w:pPr>
              <w:pStyle w:val="CentratoNormaleIVAO"/>
              <w:spacing w:before="96" w:after="96"/>
            </w:pPr>
          </w:p>
        </w:tc>
        <w:tc>
          <w:tcPr>
            <w:tcW w:w="2634" w:type="dxa"/>
            <w:vMerge/>
          </w:tcPr>
          <w:p w14:paraId="0A256973" w14:textId="77777777" w:rsidR="00E14400" w:rsidRPr="007E1249" w:rsidRDefault="00E14400" w:rsidP="00E14400">
            <w:pPr>
              <w:pStyle w:val="CentratoNormaleIVAO"/>
              <w:spacing w:before="96" w:after="96"/>
            </w:pPr>
          </w:p>
        </w:tc>
      </w:tr>
      <w:tr w:rsidR="00E14400" w:rsidRPr="00A87860" w14:paraId="2C8179D1" w14:textId="584B0677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tcW w:w="2405" w:type="dxa"/>
          </w:tcPr>
          <w:p w14:paraId="326AD758" w14:textId="77777777" w:rsidR="00E14400" w:rsidRPr="00E14400" w:rsidRDefault="00E14400" w:rsidP="00E14400">
            <w:pPr>
              <w:pStyle w:val="CentratoNormaleIVAO"/>
              <w:spacing w:after="96"/>
            </w:pPr>
            <w:r w:rsidRPr="00FF327B">
              <w:t>PIKOT</w:t>
            </w:r>
          </w:p>
        </w:tc>
        <w:tc>
          <w:tcPr>
            <w:tcW w:w="2634" w:type="dxa"/>
            <w:vMerge/>
          </w:tcPr>
          <w:p w14:paraId="47D4099C" w14:textId="1D2F9587" w:rsidR="00E14400" w:rsidRPr="00E14400" w:rsidRDefault="00E14400" w:rsidP="001B3BCC">
            <w:pPr>
              <w:pStyle w:val="CentratoNormaleIVAO"/>
              <w:spacing w:after="96"/>
            </w:pPr>
          </w:p>
        </w:tc>
        <w:tc>
          <w:tcPr>
            <w:tcW w:w="2634" w:type="dxa"/>
            <w:vMerge/>
          </w:tcPr>
          <w:p w14:paraId="5143EB15" w14:textId="77777777" w:rsidR="00E14400" w:rsidRPr="007E1249" w:rsidRDefault="00E14400" w:rsidP="00E14400">
            <w:pPr>
              <w:pStyle w:val="CentratoNormaleIVAO"/>
              <w:spacing w:after="96"/>
            </w:pPr>
          </w:p>
        </w:tc>
      </w:tr>
      <w:tr w:rsidR="00E14400" w:rsidRPr="00A87860" w14:paraId="22A441D3" w14:textId="359E5507" w:rsidTr="00405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2"/>
        </w:trPr>
        <w:tc>
          <w:tcPr>
            <w:tcW w:w="2405" w:type="dxa"/>
          </w:tcPr>
          <w:p w14:paraId="7E2B2016" w14:textId="77777777" w:rsidR="00E14400" w:rsidRPr="00E14400" w:rsidRDefault="00E14400" w:rsidP="00E14400">
            <w:pPr>
              <w:pStyle w:val="CentratoNormaleIVAO"/>
              <w:spacing w:before="96" w:after="96"/>
            </w:pPr>
            <w:r w:rsidRPr="00FF327B">
              <w:t xml:space="preserve">UNITA </w:t>
            </w:r>
          </w:p>
        </w:tc>
        <w:tc>
          <w:tcPr>
            <w:tcW w:w="2634" w:type="dxa"/>
            <w:vMerge/>
          </w:tcPr>
          <w:p w14:paraId="577AF20A" w14:textId="01B5C9CA" w:rsidR="00E14400" w:rsidRPr="00E14400" w:rsidRDefault="00E14400" w:rsidP="001B3BCC">
            <w:pPr>
              <w:pStyle w:val="CentratoNormaleIVAO"/>
              <w:spacing w:before="96" w:after="96"/>
            </w:pPr>
          </w:p>
        </w:tc>
        <w:tc>
          <w:tcPr>
            <w:tcW w:w="2634" w:type="dxa"/>
            <w:vMerge/>
          </w:tcPr>
          <w:p w14:paraId="1630C390" w14:textId="77777777" w:rsidR="00E14400" w:rsidRPr="007E1249" w:rsidRDefault="00E14400" w:rsidP="00E14400">
            <w:pPr>
              <w:pStyle w:val="CentratoNormaleIVAO"/>
              <w:spacing w:before="96" w:after="96"/>
            </w:pPr>
          </w:p>
        </w:tc>
      </w:tr>
      <w:tr w:rsidR="00E14400" w:rsidRPr="00A87860" w14:paraId="58453080" w14:textId="67CB32DE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tcW w:w="2405" w:type="dxa"/>
          </w:tcPr>
          <w:p w14:paraId="127E0D7A" w14:textId="77777777" w:rsidR="00E14400" w:rsidRPr="00E14400" w:rsidRDefault="00E14400" w:rsidP="00E14400">
            <w:pPr>
              <w:pStyle w:val="CentratoNormaleIVAO"/>
              <w:spacing w:after="96"/>
            </w:pPr>
            <w:r w:rsidRPr="00FF327B">
              <w:t>IDONA</w:t>
            </w:r>
          </w:p>
        </w:tc>
        <w:tc>
          <w:tcPr>
            <w:tcW w:w="2634" w:type="dxa"/>
            <w:vMerge/>
          </w:tcPr>
          <w:p w14:paraId="08D7C249" w14:textId="7F355704" w:rsidR="00E14400" w:rsidRPr="00E14400" w:rsidRDefault="00E14400" w:rsidP="001B3BCC">
            <w:pPr>
              <w:pStyle w:val="CentratoNormaleIVAO"/>
              <w:spacing w:after="96"/>
            </w:pPr>
          </w:p>
        </w:tc>
        <w:tc>
          <w:tcPr>
            <w:tcW w:w="2634" w:type="dxa"/>
            <w:vMerge/>
          </w:tcPr>
          <w:p w14:paraId="796B5A64" w14:textId="77777777" w:rsidR="00E14400" w:rsidRPr="007E1249" w:rsidRDefault="00E14400" w:rsidP="00E14400">
            <w:pPr>
              <w:pStyle w:val="CentratoNormaleIVAO"/>
              <w:spacing w:after="96"/>
            </w:pPr>
          </w:p>
        </w:tc>
      </w:tr>
      <w:tr w:rsidR="00E14400" w:rsidRPr="00A87860" w14:paraId="6AC46BA9" w14:textId="2677B62D" w:rsidTr="00405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2"/>
        </w:trPr>
        <w:tc>
          <w:tcPr>
            <w:tcW w:w="2405" w:type="dxa"/>
          </w:tcPr>
          <w:p w14:paraId="7162915D" w14:textId="77777777" w:rsidR="00E14400" w:rsidRPr="00E14400" w:rsidRDefault="00E14400" w:rsidP="00E14400">
            <w:pPr>
              <w:pStyle w:val="CentratoNormaleIVAO"/>
              <w:spacing w:before="96" w:after="96"/>
            </w:pPr>
            <w:r w:rsidRPr="00FF327B">
              <w:t>KALMO</w:t>
            </w:r>
          </w:p>
        </w:tc>
        <w:tc>
          <w:tcPr>
            <w:tcW w:w="2634" w:type="dxa"/>
            <w:vMerge/>
          </w:tcPr>
          <w:p w14:paraId="6D6F8814" w14:textId="113B64A0" w:rsidR="00E14400" w:rsidRPr="00E14400" w:rsidRDefault="00E14400" w:rsidP="001B3BCC">
            <w:pPr>
              <w:pStyle w:val="CentratoNormaleIVAO"/>
              <w:spacing w:before="96" w:after="96"/>
            </w:pPr>
          </w:p>
        </w:tc>
        <w:tc>
          <w:tcPr>
            <w:tcW w:w="2634" w:type="dxa"/>
            <w:vMerge/>
          </w:tcPr>
          <w:p w14:paraId="59949BF6" w14:textId="77777777" w:rsidR="00E14400" w:rsidRPr="007E1249" w:rsidRDefault="00E14400" w:rsidP="00E14400">
            <w:pPr>
              <w:pStyle w:val="CentratoNormaleIVAO"/>
              <w:spacing w:before="96" w:after="96"/>
            </w:pPr>
          </w:p>
        </w:tc>
      </w:tr>
      <w:tr w:rsidR="00E14400" w:rsidRPr="00A87860" w14:paraId="6BBBD60F" w14:textId="35300E60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tcW w:w="2405" w:type="dxa"/>
          </w:tcPr>
          <w:p w14:paraId="0C63311A" w14:textId="77777777" w:rsidR="00E14400" w:rsidRPr="00E14400" w:rsidRDefault="00E14400" w:rsidP="00E14400">
            <w:pPr>
              <w:pStyle w:val="CentratoNormaleIVAO"/>
              <w:spacing w:after="96"/>
            </w:pPr>
            <w:r w:rsidRPr="00FF327B">
              <w:t>GOLAS</w:t>
            </w:r>
          </w:p>
        </w:tc>
        <w:tc>
          <w:tcPr>
            <w:tcW w:w="2634" w:type="dxa"/>
            <w:vMerge/>
          </w:tcPr>
          <w:p w14:paraId="545F6BEA" w14:textId="482D25C0" w:rsidR="00E14400" w:rsidRPr="00E14400" w:rsidRDefault="00E14400" w:rsidP="001B3BCC">
            <w:pPr>
              <w:pStyle w:val="CentratoNormaleIVAO"/>
              <w:spacing w:after="96"/>
            </w:pPr>
          </w:p>
        </w:tc>
        <w:tc>
          <w:tcPr>
            <w:tcW w:w="2634" w:type="dxa"/>
            <w:vMerge/>
          </w:tcPr>
          <w:p w14:paraId="0FA442D5" w14:textId="77777777" w:rsidR="00E14400" w:rsidRPr="007E1249" w:rsidRDefault="00E14400" w:rsidP="00E14400">
            <w:pPr>
              <w:pStyle w:val="CentratoNormaleIVAO"/>
              <w:spacing w:after="96"/>
            </w:pPr>
          </w:p>
        </w:tc>
      </w:tr>
      <w:tr w:rsidR="00E14400" w:rsidRPr="00A87860" w14:paraId="49FEA5C2" w14:textId="2BA4A392" w:rsidTr="00405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2"/>
        </w:trPr>
        <w:tc>
          <w:tcPr>
            <w:tcW w:w="2405" w:type="dxa"/>
            <w:vAlign w:val="center"/>
          </w:tcPr>
          <w:p w14:paraId="200FE66D" w14:textId="77777777" w:rsidR="00E14400" w:rsidRPr="00E14400" w:rsidRDefault="00E14400" w:rsidP="00E14400">
            <w:pPr>
              <w:pStyle w:val="CentratoNormaleIVAO"/>
              <w:spacing w:before="96" w:after="96"/>
            </w:pPr>
            <w:r>
              <w:t>A</w:t>
            </w:r>
            <w:r w:rsidRPr="00E14400">
              <w:t>NAKI</w:t>
            </w:r>
          </w:p>
        </w:tc>
        <w:tc>
          <w:tcPr>
            <w:tcW w:w="2634" w:type="dxa"/>
            <w:vMerge/>
          </w:tcPr>
          <w:p w14:paraId="1D07A982" w14:textId="1F5F3A2B" w:rsidR="00E14400" w:rsidRPr="00E14400" w:rsidRDefault="00E14400" w:rsidP="001B3BCC">
            <w:pPr>
              <w:pStyle w:val="CentratoNormaleIVAO"/>
              <w:spacing w:before="96" w:after="96"/>
            </w:pPr>
          </w:p>
        </w:tc>
        <w:tc>
          <w:tcPr>
            <w:tcW w:w="2634" w:type="dxa"/>
            <w:vMerge/>
          </w:tcPr>
          <w:p w14:paraId="6623E8BC" w14:textId="77777777" w:rsidR="00E14400" w:rsidRPr="00DB570F" w:rsidRDefault="00E14400" w:rsidP="00E14400">
            <w:pPr>
              <w:pStyle w:val="CentratoNormaleIVAO"/>
              <w:spacing w:before="96" w:after="96"/>
            </w:pPr>
          </w:p>
        </w:tc>
      </w:tr>
      <w:tr w:rsidR="00E14400" w:rsidRPr="00A87860" w14:paraId="73BE3EFB" w14:textId="0AA46631" w:rsidTr="00405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tcW w:w="2405" w:type="dxa"/>
            <w:vAlign w:val="center"/>
          </w:tcPr>
          <w:p w14:paraId="4929F2E5" w14:textId="77777777" w:rsidR="00E14400" w:rsidRPr="00E14400" w:rsidRDefault="00E14400" w:rsidP="00E14400">
            <w:pPr>
              <w:pStyle w:val="CentratoNormaleIVAO"/>
              <w:spacing w:after="96"/>
            </w:pPr>
            <w:r>
              <w:t>I</w:t>
            </w:r>
            <w:r w:rsidRPr="00E14400">
              <w:t>XITO</w:t>
            </w:r>
          </w:p>
        </w:tc>
        <w:tc>
          <w:tcPr>
            <w:tcW w:w="2634" w:type="dxa"/>
            <w:vMerge/>
          </w:tcPr>
          <w:p w14:paraId="695818D9" w14:textId="6B670B53" w:rsidR="00E14400" w:rsidRPr="00E14400" w:rsidRDefault="00E14400" w:rsidP="00E14400">
            <w:pPr>
              <w:pStyle w:val="CentratoNormaleIVAO"/>
              <w:spacing w:after="96"/>
            </w:pPr>
          </w:p>
        </w:tc>
        <w:tc>
          <w:tcPr>
            <w:tcW w:w="2634" w:type="dxa"/>
            <w:vMerge/>
          </w:tcPr>
          <w:p w14:paraId="5FF11CDF" w14:textId="77777777" w:rsidR="00E14400" w:rsidRPr="00DB570F" w:rsidRDefault="00E14400" w:rsidP="00E14400">
            <w:pPr>
              <w:pStyle w:val="CentratoNormaleIVAO"/>
              <w:spacing w:after="96"/>
            </w:pPr>
          </w:p>
        </w:tc>
      </w:tr>
    </w:tbl>
    <w:p w14:paraId="732D6257" w14:textId="77777777" w:rsidR="001F330E" w:rsidRDefault="001F330E" w:rsidP="00431367">
      <w:pPr>
        <w:rPr>
          <w:rStyle w:val="NormaleBold"/>
        </w:rPr>
      </w:pPr>
    </w:p>
    <w:p w14:paraId="199562EE" w14:textId="77777777" w:rsidR="00FE2E5D" w:rsidRDefault="00FE2E5D" w:rsidP="00431367">
      <w:pPr>
        <w:rPr>
          <w:rStyle w:val="NormaleBold"/>
        </w:rPr>
      </w:pPr>
    </w:p>
    <w:p w14:paraId="070FFC0B" w14:textId="77777777" w:rsidR="00FE2E5D" w:rsidRDefault="00FE2E5D" w:rsidP="00431367">
      <w:pPr>
        <w:rPr>
          <w:rStyle w:val="NormaleBold"/>
        </w:rPr>
      </w:pPr>
    </w:p>
    <w:p w14:paraId="01644848" w14:textId="77777777" w:rsidR="00FE2E5D" w:rsidRDefault="00FE2E5D" w:rsidP="00431367">
      <w:pPr>
        <w:rPr>
          <w:rStyle w:val="NormaleBold"/>
        </w:rPr>
      </w:pPr>
    </w:p>
    <w:p w14:paraId="1A412B31" w14:textId="77777777" w:rsidR="00302F58" w:rsidRDefault="00302F58" w:rsidP="00431367">
      <w:pPr>
        <w:rPr>
          <w:rStyle w:val="NormaleBold"/>
        </w:rPr>
      </w:pPr>
    </w:p>
    <w:p w14:paraId="37B4F6D8" w14:textId="77777777" w:rsidR="00FE2E5D" w:rsidRDefault="00FE2E5D" w:rsidP="00431367">
      <w:pPr>
        <w:rPr>
          <w:rStyle w:val="NormaleBold"/>
        </w:rPr>
      </w:pPr>
    </w:p>
    <w:p w14:paraId="183FB71A" w14:textId="77777777" w:rsidR="00302F58" w:rsidRDefault="00302F58" w:rsidP="00431367">
      <w:pPr>
        <w:rPr>
          <w:rStyle w:val="NormaleBold"/>
        </w:rPr>
      </w:pPr>
    </w:p>
    <w:p w14:paraId="6369E45B" w14:textId="77777777" w:rsidR="00302F58" w:rsidRDefault="00302F58" w:rsidP="00431367">
      <w:pPr>
        <w:rPr>
          <w:rStyle w:val="NormaleBold"/>
        </w:rPr>
      </w:pPr>
    </w:p>
    <w:p w14:paraId="217ED988" w14:textId="383BBA3B" w:rsidR="00951D5C" w:rsidRPr="004D1D80" w:rsidRDefault="00951D5C" w:rsidP="00B66062">
      <w:pPr>
        <w:pStyle w:val="Titolo3"/>
        <w:rPr>
          <w:rStyle w:val="NormaleBold"/>
        </w:rPr>
      </w:pPr>
      <w:bookmarkStart w:id="24" w:name="_Toc213418166"/>
      <w:proofErr w:type="spellStart"/>
      <w:r w:rsidRPr="004D1D80">
        <w:rPr>
          <w:rStyle w:val="NormaleBold"/>
        </w:rPr>
        <w:t>Traffico</w:t>
      </w:r>
      <w:proofErr w:type="spellEnd"/>
      <w:r w:rsidRPr="004D1D80">
        <w:rPr>
          <w:rStyle w:val="NormaleBold"/>
        </w:rPr>
        <w:t xml:space="preserve"> </w:t>
      </w:r>
      <w:r>
        <w:rPr>
          <w:rStyle w:val="NormaleBold"/>
        </w:rPr>
        <w:t>DEP/DEST</w:t>
      </w:r>
      <w:r w:rsidRPr="004D1D80">
        <w:rPr>
          <w:rStyle w:val="NormaleBold"/>
        </w:rPr>
        <w:t xml:space="preserve"> </w:t>
      </w:r>
      <w:r>
        <w:rPr>
          <w:rStyle w:val="NormaleBold"/>
        </w:rPr>
        <w:t>LIMF</w:t>
      </w:r>
      <w:bookmarkEnd w:id="24"/>
    </w:p>
    <w:p w14:paraId="1A6BEB29" w14:textId="33DC08DA" w:rsidR="00951D5C" w:rsidRDefault="00951D5C" w:rsidP="00951D5C">
      <w:r>
        <w:t>Milano WS2 trasferisce a WN0 i traffici in arrivo autorizzati alle STAR pubblicate e in discesa per FL150.</w:t>
      </w:r>
    </w:p>
    <w:p w14:paraId="2C5DD886" w14:textId="41AA4619" w:rsidR="00951D5C" w:rsidRDefault="00951D5C" w:rsidP="00951D5C">
      <w:r>
        <w:t xml:space="preserve">Milano WS2 riceve da WN0 i traffici con SID verso SUD, in salita a FL140. </w:t>
      </w:r>
    </w:p>
    <w:tbl>
      <w:tblPr>
        <w:tblStyle w:val="TabellaIVAO"/>
        <w:tblpPr w:leftFromText="141" w:rightFromText="141" w:vertAnchor="text" w:horzAnchor="margin" w:tblpXSpec="center" w:tblpY="180"/>
        <w:tblW w:w="7318" w:type="dxa"/>
        <w:tblLook w:val="04A0" w:firstRow="1" w:lastRow="0" w:firstColumn="1" w:lastColumn="0" w:noHBand="0" w:noVBand="1"/>
      </w:tblPr>
      <w:tblGrid>
        <w:gridCol w:w="2364"/>
        <w:gridCol w:w="2815"/>
        <w:gridCol w:w="2139"/>
      </w:tblGrid>
      <w:tr w:rsidR="003B0F49" w14:paraId="463D2153" w14:textId="77777777" w:rsidTr="003B0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tcW w:w="2364" w:type="dxa"/>
          </w:tcPr>
          <w:p w14:paraId="3486078E" w14:textId="77777777" w:rsidR="003B0F49" w:rsidRPr="003B0F49" w:rsidRDefault="003B0F49" w:rsidP="003B0F49">
            <w:pPr>
              <w:pStyle w:val="CentratoNormaleIVAO"/>
            </w:pPr>
            <w:r>
              <w:t>C</w:t>
            </w:r>
            <w:r w:rsidRPr="003B0F49">
              <w:t>OP</w:t>
            </w:r>
          </w:p>
        </w:tc>
        <w:tc>
          <w:tcPr>
            <w:tcW w:w="2815" w:type="dxa"/>
          </w:tcPr>
          <w:p w14:paraId="14DC949A" w14:textId="77777777" w:rsidR="003B0F49" w:rsidRPr="003B0F49" w:rsidRDefault="003B0F49" w:rsidP="003B0F49">
            <w:pPr>
              <w:pStyle w:val="CentratoNormaleIVAO"/>
            </w:pPr>
            <w:r>
              <w:t>F</w:t>
            </w:r>
            <w:r w:rsidRPr="003B0F49">
              <w:t xml:space="preserve">L </w:t>
            </w:r>
          </w:p>
        </w:tc>
        <w:tc>
          <w:tcPr>
            <w:tcW w:w="2139" w:type="dxa"/>
          </w:tcPr>
          <w:p w14:paraId="6D3FDE39" w14:textId="77777777" w:rsidR="003B0F49" w:rsidRPr="003B0F49" w:rsidRDefault="003B0F49" w:rsidP="003B0F49">
            <w:pPr>
              <w:pStyle w:val="CentratoNormaleIVAO"/>
            </w:pPr>
            <w:r>
              <w:t>N</w:t>
            </w:r>
            <w:r w:rsidRPr="003B0F49">
              <w:t>EXT</w:t>
            </w:r>
          </w:p>
        </w:tc>
      </w:tr>
      <w:tr w:rsidR="003B0F49" w14:paraId="21344F60" w14:textId="77777777" w:rsidTr="003B0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tcW w:w="2364" w:type="dxa"/>
            <w:vAlign w:val="center"/>
          </w:tcPr>
          <w:p w14:paraId="3234474B" w14:textId="77777777" w:rsidR="003B0F49" w:rsidRPr="003B0F49" w:rsidRDefault="003B0F49" w:rsidP="003B0F49">
            <w:pPr>
              <w:pStyle w:val="CentratoNormaleIVAO"/>
              <w:spacing w:after="96"/>
            </w:pPr>
            <w:r>
              <w:t>NELAB</w:t>
            </w:r>
          </w:p>
        </w:tc>
        <w:tc>
          <w:tcPr>
            <w:tcW w:w="2815" w:type="dxa"/>
            <w:vAlign w:val="center"/>
          </w:tcPr>
          <w:p w14:paraId="1A9FCF6E" w14:textId="77777777" w:rsidR="003B0F49" w:rsidRPr="003B0F49" w:rsidRDefault="003B0F49" w:rsidP="003B0F49">
            <w:pPr>
              <w:pStyle w:val="CentratoNormaleIVAO"/>
              <w:spacing w:after="96"/>
            </w:pPr>
            <w:r>
              <w:t>FL150</w:t>
            </w:r>
          </w:p>
        </w:tc>
        <w:tc>
          <w:tcPr>
            <w:tcW w:w="2139" w:type="dxa"/>
            <w:vAlign w:val="center"/>
          </w:tcPr>
          <w:p w14:paraId="7FE577DD" w14:textId="77777777" w:rsidR="003B0F49" w:rsidRPr="003B0F49" w:rsidRDefault="003B0F49" w:rsidP="003B0F49">
            <w:pPr>
              <w:pStyle w:val="CentratoNormaleIVAO"/>
              <w:spacing w:after="96"/>
            </w:pPr>
            <w:r>
              <w:t>W</w:t>
            </w:r>
            <w:r w:rsidRPr="003B0F49">
              <w:t>N0</w:t>
            </w:r>
          </w:p>
        </w:tc>
      </w:tr>
      <w:tr w:rsidR="003B0F49" w14:paraId="7366D5AC" w14:textId="77777777" w:rsidTr="003B0F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4"/>
        </w:trPr>
        <w:tc>
          <w:tcPr>
            <w:tcW w:w="2364" w:type="dxa"/>
            <w:vAlign w:val="center"/>
          </w:tcPr>
          <w:p w14:paraId="6ED5D38A" w14:textId="77777777" w:rsidR="003B0F49" w:rsidRPr="003B0F49" w:rsidRDefault="003B0F49" w:rsidP="003B0F49">
            <w:pPr>
              <w:pStyle w:val="CentratoNormaleIVAO"/>
              <w:spacing w:before="96" w:after="96"/>
            </w:pPr>
            <w:r>
              <w:t>V</w:t>
            </w:r>
            <w:r w:rsidRPr="003B0F49">
              <w:t>OG</w:t>
            </w:r>
          </w:p>
        </w:tc>
        <w:tc>
          <w:tcPr>
            <w:tcW w:w="2815" w:type="dxa"/>
          </w:tcPr>
          <w:p w14:paraId="1C2141C8" w14:textId="77777777" w:rsidR="003B0F49" w:rsidRPr="003B0F49" w:rsidRDefault="003B0F49" w:rsidP="003B0F49">
            <w:pPr>
              <w:pStyle w:val="CentratoNormaleIVAO"/>
              <w:spacing w:before="96" w:after="96"/>
            </w:pPr>
            <w:r w:rsidRPr="0032308D">
              <w:t>F</w:t>
            </w:r>
            <w:r w:rsidRPr="003B0F49">
              <w:t>L150</w:t>
            </w:r>
          </w:p>
        </w:tc>
        <w:tc>
          <w:tcPr>
            <w:tcW w:w="2139" w:type="dxa"/>
          </w:tcPr>
          <w:p w14:paraId="42E557D1" w14:textId="77777777" w:rsidR="003B0F49" w:rsidRPr="003B0F49" w:rsidRDefault="003B0F49" w:rsidP="003B0F49">
            <w:pPr>
              <w:pStyle w:val="CentratoNormaleIVAO"/>
              <w:spacing w:before="96" w:after="96"/>
            </w:pPr>
            <w:r w:rsidRPr="00E6243F">
              <w:t>W</w:t>
            </w:r>
            <w:r w:rsidRPr="003B0F49">
              <w:t>N0</w:t>
            </w:r>
          </w:p>
        </w:tc>
      </w:tr>
      <w:tr w:rsidR="003B0F49" w14:paraId="61034508" w14:textId="77777777" w:rsidTr="003B0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tcW w:w="2364" w:type="dxa"/>
            <w:vAlign w:val="center"/>
          </w:tcPr>
          <w:p w14:paraId="4B202524" w14:textId="77777777" w:rsidR="003B0F49" w:rsidRPr="003B0F49" w:rsidRDefault="003B0F49" w:rsidP="003B0F49">
            <w:pPr>
              <w:pStyle w:val="CentratoNormaleIVAO"/>
              <w:spacing w:after="96"/>
            </w:pPr>
            <w:r>
              <w:t>G</w:t>
            </w:r>
            <w:r w:rsidRPr="003B0F49">
              <w:t>EN</w:t>
            </w:r>
          </w:p>
        </w:tc>
        <w:tc>
          <w:tcPr>
            <w:tcW w:w="2815" w:type="dxa"/>
          </w:tcPr>
          <w:p w14:paraId="2B3DA115" w14:textId="77777777" w:rsidR="003B0F49" w:rsidRPr="003B0F49" w:rsidRDefault="003B0F49" w:rsidP="003B0F49">
            <w:pPr>
              <w:pStyle w:val="CentratoNormaleIVAO"/>
              <w:spacing w:after="96"/>
            </w:pPr>
            <w:r w:rsidRPr="0032308D">
              <w:t>F</w:t>
            </w:r>
            <w:r w:rsidRPr="003B0F49">
              <w:t>L150</w:t>
            </w:r>
          </w:p>
        </w:tc>
        <w:tc>
          <w:tcPr>
            <w:tcW w:w="2139" w:type="dxa"/>
          </w:tcPr>
          <w:p w14:paraId="765975A5" w14:textId="77777777" w:rsidR="003B0F49" w:rsidRPr="003B0F49" w:rsidRDefault="003B0F49" w:rsidP="003B0F49">
            <w:pPr>
              <w:pStyle w:val="CentratoNormaleIVAO"/>
              <w:spacing w:after="96"/>
            </w:pPr>
            <w:r w:rsidRPr="00E6243F">
              <w:t>W</w:t>
            </w:r>
            <w:r w:rsidRPr="003B0F49">
              <w:t>N0</w:t>
            </w:r>
          </w:p>
        </w:tc>
      </w:tr>
      <w:tr w:rsidR="003B0F49" w14:paraId="7E1ED7D0" w14:textId="77777777" w:rsidTr="003B0F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4"/>
        </w:trPr>
        <w:tc>
          <w:tcPr>
            <w:tcW w:w="2364" w:type="dxa"/>
            <w:vAlign w:val="center"/>
          </w:tcPr>
          <w:p w14:paraId="557C3B1E" w14:textId="77777777" w:rsidR="003B0F49" w:rsidRPr="003B0F49" w:rsidRDefault="003B0F49" w:rsidP="003B0F49">
            <w:pPr>
              <w:pStyle w:val="CentratoNormaleIVAO"/>
              <w:spacing w:before="96" w:after="96"/>
            </w:pPr>
            <w:r>
              <w:lastRenderedPageBreak/>
              <w:t>L</w:t>
            </w:r>
            <w:r w:rsidRPr="003B0F49">
              <w:t>AGEN</w:t>
            </w:r>
          </w:p>
        </w:tc>
        <w:tc>
          <w:tcPr>
            <w:tcW w:w="2815" w:type="dxa"/>
          </w:tcPr>
          <w:p w14:paraId="19F4C75E" w14:textId="77777777" w:rsidR="003B0F49" w:rsidRPr="003B0F49" w:rsidRDefault="003B0F49" w:rsidP="003B0F49">
            <w:pPr>
              <w:pStyle w:val="CentratoNormaleIVAO"/>
              <w:spacing w:before="96" w:after="96"/>
            </w:pPr>
            <w:r w:rsidRPr="0032308D">
              <w:t>F</w:t>
            </w:r>
            <w:r w:rsidRPr="003B0F49">
              <w:t>L150</w:t>
            </w:r>
          </w:p>
        </w:tc>
        <w:tc>
          <w:tcPr>
            <w:tcW w:w="2139" w:type="dxa"/>
          </w:tcPr>
          <w:p w14:paraId="5E910FFA" w14:textId="77777777" w:rsidR="003B0F49" w:rsidRPr="003B0F49" w:rsidRDefault="003B0F49" w:rsidP="003B0F49">
            <w:pPr>
              <w:pStyle w:val="CentratoNormaleIVAO"/>
              <w:spacing w:before="96" w:after="96"/>
            </w:pPr>
            <w:r w:rsidRPr="00E6243F">
              <w:t>W</w:t>
            </w:r>
            <w:r w:rsidRPr="003B0F49">
              <w:t>N0</w:t>
            </w:r>
          </w:p>
        </w:tc>
      </w:tr>
      <w:tr w:rsidR="003B0F49" w14:paraId="7F13D134" w14:textId="77777777" w:rsidTr="003B0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tcW w:w="2364" w:type="dxa"/>
            <w:vAlign w:val="center"/>
          </w:tcPr>
          <w:p w14:paraId="004A3948" w14:textId="77777777" w:rsidR="003B0F49" w:rsidRPr="003B0F49" w:rsidRDefault="003B0F49" w:rsidP="003B0F49">
            <w:pPr>
              <w:pStyle w:val="CentratoNormaleIVAO"/>
              <w:spacing w:after="96"/>
            </w:pPr>
            <w:r>
              <w:t>E</w:t>
            </w:r>
            <w:r w:rsidRPr="003B0F49">
              <w:t>GHIN</w:t>
            </w:r>
          </w:p>
        </w:tc>
        <w:tc>
          <w:tcPr>
            <w:tcW w:w="2815" w:type="dxa"/>
          </w:tcPr>
          <w:p w14:paraId="3A84363B" w14:textId="77777777" w:rsidR="003B0F49" w:rsidRPr="003B0F49" w:rsidRDefault="003B0F49" w:rsidP="003B0F49">
            <w:pPr>
              <w:pStyle w:val="CentratoNormaleIVAO"/>
              <w:spacing w:after="96"/>
            </w:pPr>
            <w:r w:rsidRPr="0032308D">
              <w:t>F</w:t>
            </w:r>
            <w:r w:rsidRPr="003B0F49">
              <w:t>L150</w:t>
            </w:r>
          </w:p>
        </w:tc>
        <w:tc>
          <w:tcPr>
            <w:tcW w:w="2139" w:type="dxa"/>
          </w:tcPr>
          <w:p w14:paraId="7D213C50" w14:textId="77777777" w:rsidR="003B0F49" w:rsidRPr="003B0F49" w:rsidRDefault="003B0F49" w:rsidP="003B0F49">
            <w:pPr>
              <w:pStyle w:val="CentratoNormaleIVAO"/>
              <w:spacing w:after="96"/>
            </w:pPr>
            <w:r w:rsidRPr="00E6243F">
              <w:t>W</w:t>
            </w:r>
            <w:r w:rsidRPr="003B0F49">
              <w:t>N0</w:t>
            </w:r>
          </w:p>
        </w:tc>
      </w:tr>
      <w:tr w:rsidR="003B0F49" w14:paraId="3021E26C" w14:textId="77777777" w:rsidTr="003B0F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4"/>
        </w:trPr>
        <w:tc>
          <w:tcPr>
            <w:tcW w:w="2364" w:type="dxa"/>
            <w:vAlign w:val="center"/>
          </w:tcPr>
          <w:p w14:paraId="364DB9BE" w14:textId="77777777" w:rsidR="003B0F49" w:rsidRPr="003B0F49" w:rsidRDefault="003B0F49" w:rsidP="003B0F49">
            <w:pPr>
              <w:pStyle w:val="CentratoNormaleIVAO"/>
              <w:spacing w:before="96" w:after="96"/>
            </w:pPr>
            <w:r>
              <w:t>K</w:t>
            </w:r>
            <w:r w:rsidRPr="003B0F49">
              <w:t>UMIN</w:t>
            </w:r>
          </w:p>
        </w:tc>
        <w:tc>
          <w:tcPr>
            <w:tcW w:w="2815" w:type="dxa"/>
          </w:tcPr>
          <w:p w14:paraId="5EDB7F9E" w14:textId="77777777" w:rsidR="003B0F49" w:rsidRPr="003B0F49" w:rsidRDefault="003B0F49" w:rsidP="003B0F49">
            <w:pPr>
              <w:pStyle w:val="CentratoNormaleIVAO"/>
              <w:spacing w:before="96" w:after="96"/>
            </w:pPr>
            <w:r w:rsidRPr="0032308D">
              <w:t>F</w:t>
            </w:r>
            <w:r w:rsidRPr="003B0F49">
              <w:t>L150</w:t>
            </w:r>
          </w:p>
        </w:tc>
        <w:tc>
          <w:tcPr>
            <w:tcW w:w="2139" w:type="dxa"/>
          </w:tcPr>
          <w:p w14:paraId="25BBC92F" w14:textId="77777777" w:rsidR="003B0F49" w:rsidRPr="003B0F49" w:rsidRDefault="003B0F49" w:rsidP="003B0F49">
            <w:pPr>
              <w:pStyle w:val="CentratoNormaleIVAO"/>
              <w:spacing w:before="96" w:after="96"/>
            </w:pPr>
            <w:r w:rsidRPr="00E6243F">
              <w:t>W</w:t>
            </w:r>
            <w:r w:rsidRPr="003B0F49">
              <w:t>N0</w:t>
            </w:r>
          </w:p>
        </w:tc>
      </w:tr>
      <w:tr w:rsidR="003B0F49" w14:paraId="1C8D4BD7" w14:textId="77777777" w:rsidTr="003B0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tcW w:w="2364" w:type="dxa"/>
            <w:vAlign w:val="center"/>
          </w:tcPr>
          <w:p w14:paraId="1EF8149D" w14:textId="77777777" w:rsidR="003B0F49" w:rsidRPr="003B0F49" w:rsidRDefault="003B0F49" w:rsidP="003B0F49">
            <w:pPr>
              <w:pStyle w:val="CentratoNormaleIVAO"/>
              <w:spacing w:after="96"/>
            </w:pPr>
            <w:r>
              <w:t>V</w:t>
            </w:r>
            <w:r w:rsidRPr="003B0F49">
              <w:t>EROB</w:t>
            </w:r>
          </w:p>
        </w:tc>
        <w:tc>
          <w:tcPr>
            <w:tcW w:w="2815" w:type="dxa"/>
          </w:tcPr>
          <w:p w14:paraId="2E3B9A89" w14:textId="77777777" w:rsidR="003B0F49" w:rsidRPr="003B0F49" w:rsidRDefault="003B0F49" w:rsidP="003B0F49">
            <w:pPr>
              <w:pStyle w:val="CentratoNormaleIVAO"/>
              <w:spacing w:after="96"/>
            </w:pPr>
            <w:r w:rsidRPr="0032308D">
              <w:t>F</w:t>
            </w:r>
            <w:r w:rsidRPr="003B0F49">
              <w:t>L150</w:t>
            </w:r>
          </w:p>
        </w:tc>
        <w:tc>
          <w:tcPr>
            <w:tcW w:w="2139" w:type="dxa"/>
          </w:tcPr>
          <w:p w14:paraId="3FA448E5" w14:textId="77777777" w:rsidR="003B0F49" w:rsidRPr="003B0F49" w:rsidRDefault="003B0F49" w:rsidP="003B0F49">
            <w:pPr>
              <w:pStyle w:val="CentratoNormaleIVAO"/>
              <w:spacing w:after="96"/>
            </w:pPr>
            <w:r w:rsidRPr="00E6243F">
              <w:t>W</w:t>
            </w:r>
            <w:r w:rsidRPr="003B0F49">
              <w:t>N0</w:t>
            </w:r>
          </w:p>
        </w:tc>
      </w:tr>
    </w:tbl>
    <w:p w14:paraId="32F29BA1" w14:textId="77777777" w:rsidR="001F330E" w:rsidRDefault="001F330E" w:rsidP="00431367">
      <w:pPr>
        <w:rPr>
          <w:rStyle w:val="NormaleBold"/>
        </w:rPr>
      </w:pPr>
    </w:p>
    <w:p w14:paraId="06240849" w14:textId="77777777" w:rsidR="001F330E" w:rsidRDefault="001F330E" w:rsidP="00431367">
      <w:pPr>
        <w:rPr>
          <w:rStyle w:val="NormaleBold"/>
        </w:rPr>
      </w:pPr>
    </w:p>
    <w:p w14:paraId="5D42882D" w14:textId="77777777" w:rsidR="001F330E" w:rsidRDefault="001F330E" w:rsidP="00431367">
      <w:pPr>
        <w:rPr>
          <w:rStyle w:val="NormaleBold"/>
        </w:rPr>
      </w:pPr>
    </w:p>
    <w:p w14:paraId="4720093B" w14:textId="77777777" w:rsidR="001F330E" w:rsidRDefault="001F330E" w:rsidP="00431367">
      <w:pPr>
        <w:rPr>
          <w:rStyle w:val="NormaleBold"/>
        </w:rPr>
      </w:pPr>
    </w:p>
    <w:p w14:paraId="0582F955" w14:textId="77777777" w:rsidR="001F330E" w:rsidRDefault="001F330E" w:rsidP="00431367">
      <w:pPr>
        <w:rPr>
          <w:rStyle w:val="NormaleBold"/>
        </w:rPr>
      </w:pPr>
    </w:p>
    <w:p w14:paraId="1611216A" w14:textId="3C4817F5" w:rsidR="003B0F49" w:rsidRPr="0040534E" w:rsidRDefault="003B0F49" w:rsidP="00B66062">
      <w:pPr>
        <w:pStyle w:val="Titolo3"/>
        <w:rPr>
          <w:rStyle w:val="NormaleBold"/>
          <w:lang w:val="it-IT"/>
        </w:rPr>
      </w:pPr>
      <w:bookmarkStart w:id="25" w:name="_Toc213418167"/>
      <w:r w:rsidRPr="0040534E">
        <w:rPr>
          <w:rStyle w:val="NormaleBold"/>
          <w:lang w:val="it-IT"/>
        </w:rPr>
        <w:t>Traffico DEST LI</w:t>
      </w:r>
      <w:r w:rsidR="000F13EE" w:rsidRPr="0040534E">
        <w:rPr>
          <w:rStyle w:val="NormaleBold"/>
          <w:lang w:val="it-IT"/>
        </w:rPr>
        <w:t>PO/LIPX/LIPL</w:t>
      </w:r>
      <w:bookmarkEnd w:id="25"/>
    </w:p>
    <w:p w14:paraId="3AE0754C" w14:textId="4ABA1B9F" w:rsidR="001F330E" w:rsidRDefault="00C35BE7" w:rsidP="00431367">
      <w:bookmarkStart w:id="26" w:name="_Hlk213153383"/>
      <w:r>
        <w:t xml:space="preserve">Milano trasferisce a ES2 i traffici in arrivo, coordinando un livello di discesa qualora richiesto. </w:t>
      </w:r>
    </w:p>
    <w:bookmarkEnd w:id="26"/>
    <w:p w14:paraId="619E480A" w14:textId="6FE44863" w:rsidR="00C35BE7" w:rsidRDefault="00C35BE7" w:rsidP="00431367">
      <w:r>
        <w:t>Milano riceve da ES2 i traffici in partenza, coordinando un livello di salita e assicurando la separazione dai traffici in partenza da LIMC verso sud.</w:t>
      </w:r>
    </w:p>
    <w:p w14:paraId="1D5C2126" w14:textId="4FE474EC" w:rsidR="008167F9" w:rsidRPr="0071132E" w:rsidRDefault="008167F9" w:rsidP="008167F9">
      <w:pPr>
        <w:pStyle w:val="Titolo3"/>
        <w:rPr>
          <w:rStyle w:val="NormaleBold"/>
          <w:lang w:val="it-IT"/>
        </w:rPr>
      </w:pPr>
      <w:bookmarkStart w:id="27" w:name="_Toc213418168"/>
      <w:r w:rsidRPr="0071132E">
        <w:rPr>
          <w:rStyle w:val="NormaleBold"/>
          <w:lang w:val="it-IT"/>
        </w:rPr>
        <w:t>Traffico DEST LI</w:t>
      </w:r>
      <w:r w:rsidR="00B71D13" w:rsidRPr="0071132E">
        <w:rPr>
          <w:rStyle w:val="NormaleBold"/>
          <w:lang w:val="it-IT"/>
        </w:rPr>
        <w:t>RP</w:t>
      </w:r>
      <w:bookmarkEnd w:id="27"/>
    </w:p>
    <w:p w14:paraId="38B6BBF7" w14:textId="626ACF25" w:rsidR="008167F9" w:rsidRPr="008167F9" w:rsidRDefault="008167F9" w:rsidP="008167F9">
      <w:r>
        <w:t xml:space="preserve">Autorizza il traffico a scendere a FL130 istruendolo </w:t>
      </w:r>
      <w:proofErr w:type="spellStart"/>
      <w:r>
        <w:t>sull</w:t>
      </w:r>
      <w:r w:rsidR="0071132E">
        <w:t>e</w:t>
      </w:r>
      <w:proofErr w:type="spellEnd"/>
      <w:r>
        <w:t xml:space="preserve"> STAR </w:t>
      </w:r>
      <w:r w:rsidR="0071132E">
        <w:t>via KONER o MIVKI</w:t>
      </w:r>
      <w:r>
        <w:t xml:space="preserve">, coordinandosi con LIRP_APP.  </w:t>
      </w:r>
    </w:p>
    <w:p w14:paraId="6CE02F35" w14:textId="761A2D79" w:rsidR="00B71D13" w:rsidRPr="0071132E" w:rsidRDefault="00B71D13" w:rsidP="00B71D13">
      <w:pPr>
        <w:pStyle w:val="Titolo3"/>
        <w:rPr>
          <w:rStyle w:val="NormaleBold"/>
          <w:lang w:val="it-IT"/>
        </w:rPr>
      </w:pPr>
      <w:bookmarkStart w:id="28" w:name="_Toc213418169"/>
      <w:r w:rsidRPr="0071132E">
        <w:rPr>
          <w:rStyle w:val="NormaleBold"/>
          <w:lang w:val="it-IT"/>
        </w:rPr>
        <w:t>Traffico DEST LIRQ</w:t>
      </w:r>
      <w:bookmarkEnd w:id="28"/>
    </w:p>
    <w:p w14:paraId="0923899D" w14:textId="4C7A5A1B" w:rsidR="00B71D13" w:rsidRDefault="00B71D13" w:rsidP="00B71D13">
      <w:r>
        <w:t>Autorizza il traffico a scendere a FL130 istruendolo sulla STAR</w:t>
      </w:r>
      <w:r w:rsidR="0071132E">
        <w:t xml:space="preserve"> via </w:t>
      </w:r>
      <w:r w:rsidR="002E196F">
        <w:t>GAPMI</w:t>
      </w:r>
      <w:r>
        <w:t>, coordinandosi con</w:t>
      </w:r>
      <w:r w:rsidR="0071132E">
        <w:t xml:space="preserve"> ES e</w:t>
      </w:r>
      <w:r>
        <w:t xml:space="preserve"> LIRQ_NN0_APP.  </w:t>
      </w:r>
    </w:p>
    <w:p w14:paraId="32181C9F" w14:textId="6F73CFF0" w:rsidR="008C0855" w:rsidRPr="008C0855" w:rsidRDefault="008C0855" w:rsidP="008C0855">
      <w:pPr>
        <w:pStyle w:val="Titolo3"/>
        <w:rPr>
          <w:rStyle w:val="NormaleBold"/>
          <w:lang w:val="it-IT"/>
        </w:rPr>
      </w:pPr>
      <w:bookmarkStart w:id="29" w:name="_Toc213418170"/>
      <w:r w:rsidRPr="008C0855">
        <w:rPr>
          <w:rStyle w:val="NormaleBold"/>
          <w:lang w:val="it-IT"/>
        </w:rPr>
        <w:t>Traffico DEST LIPE</w:t>
      </w:r>
      <w:bookmarkEnd w:id="29"/>
    </w:p>
    <w:p w14:paraId="1EC4F7D2" w14:textId="0C16B3C4" w:rsidR="008C0855" w:rsidRPr="008167F9" w:rsidRDefault="008C0855" w:rsidP="00B71D13">
      <w:r>
        <w:t>Milano trasferisce a ES2 i traffici in arrivo, coordinando un livello di discesa qualora richiesto.</w:t>
      </w:r>
    </w:p>
    <w:p w14:paraId="5060DEEA" w14:textId="7FF2F6F4" w:rsidR="00B66062" w:rsidRDefault="00B66062" w:rsidP="00B66062">
      <w:pPr>
        <w:pStyle w:val="Titolo2"/>
      </w:pPr>
      <w:bookmarkStart w:id="30" w:name="_Toc213418171"/>
      <w:r w:rsidRPr="00E04B16">
        <w:t xml:space="preserve">Settore </w:t>
      </w:r>
      <w:r>
        <w:t>WS5</w:t>
      </w:r>
      <w:bookmarkEnd w:id="30"/>
    </w:p>
    <w:p w14:paraId="2DA972EE" w14:textId="0674F6AD" w:rsidR="00B66062" w:rsidRDefault="00B66062" w:rsidP="00B66062">
      <w:r>
        <w:t>Milano trasferisce a ES</w:t>
      </w:r>
      <w:r w:rsidR="00FE2E5D">
        <w:t>5</w:t>
      </w:r>
      <w:r>
        <w:t xml:space="preserve"> i traffici in </w:t>
      </w:r>
      <w:r w:rsidR="00FE2E5D">
        <w:t>transito</w:t>
      </w:r>
      <w:r>
        <w:t>,</w:t>
      </w:r>
      <w:r w:rsidR="00FE2E5D">
        <w:t xml:space="preserve"> assicu</w:t>
      </w:r>
      <w:r w:rsidR="00102F38">
        <w:t xml:space="preserve">rando una separazione di almeno 5 NM stabili o in aumento tra aa/mm con stessa rotta o almeno 1000 </w:t>
      </w:r>
      <w:proofErr w:type="spellStart"/>
      <w:r w:rsidR="00102F38">
        <w:t>ft</w:t>
      </w:r>
      <w:proofErr w:type="spellEnd"/>
      <w:r w:rsidR="00102F38">
        <w:t>.</w:t>
      </w:r>
    </w:p>
    <w:p w14:paraId="3E8D3D76" w14:textId="5F15813A" w:rsidR="00102F38" w:rsidRDefault="00102F38" w:rsidP="00B66062">
      <w:r>
        <w:t xml:space="preserve">Autorizza il traffico a scendere autorizzando un livello maggiore di FL310. </w:t>
      </w:r>
    </w:p>
    <w:p w14:paraId="7759D4D2" w14:textId="77777777" w:rsidR="00CB06EA" w:rsidRDefault="00CB06EA" w:rsidP="00B66062"/>
    <w:p w14:paraId="0AF39FF7" w14:textId="77777777" w:rsidR="00102F38" w:rsidRDefault="00102F38" w:rsidP="00102F38">
      <w:pPr>
        <w:pStyle w:val="IVAOSuccess"/>
      </w:pPr>
      <w:r>
        <w:lastRenderedPageBreak/>
        <w:t>BEST PRACTISE:</w:t>
      </w:r>
    </w:p>
    <w:p w14:paraId="6624C9C4" w14:textId="5C89A5EB" w:rsidR="00102F38" w:rsidRDefault="00102F38" w:rsidP="00102F38">
      <w:pPr>
        <w:pStyle w:val="IVAOSuccess"/>
      </w:pPr>
      <w:r>
        <w:t>In caso di potenziale sotto</w:t>
      </w:r>
      <w:r w:rsidR="008341BB">
        <w:t>-</w:t>
      </w:r>
      <w:r>
        <w:t>separazione tra traffici</w:t>
      </w:r>
      <w:r w:rsidR="008341BB">
        <w:t xml:space="preserve"> in contatto con un altro CTA</w:t>
      </w:r>
      <w:r>
        <w:t xml:space="preserve">, se non si ottiene un coordinamento intersettoriale, bisogna preferire far livellare il traffico, assicurando così la separazione verticale e trasferirlo al settore successivo. </w:t>
      </w:r>
    </w:p>
    <w:p w14:paraId="61D55502" w14:textId="7AFA11B0" w:rsidR="00B66062" w:rsidRDefault="00B66062" w:rsidP="00B66062">
      <w:pPr>
        <w:pStyle w:val="Titolo2"/>
      </w:pPr>
      <w:bookmarkStart w:id="31" w:name="_Toc213418172"/>
      <w:r>
        <w:t>SETTORE ES2-ES5</w:t>
      </w:r>
      <w:bookmarkEnd w:id="31"/>
    </w:p>
    <w:p w14:paraId="3797421F" w14:textId="4F0C3DF8" w:rsidR="00B66062" w:rsidRDefault="00B66062" w:rsidP="00B66062">
      <w:r>
        <w:t xml:space="preserve">Il settore </w:t>
      </w:r>
      <w:r w:rsidR="00323758">
        <w:t>E</w:t>
      </w:r>
      <w:r>
        <w:t>S2 è responsabile del controllo degli aa/mm da SFC a FL305 incluso.</w:t>
      </w:r>
    </w:p>
    <w:p w14:paraId="64579A49" w14:textId="1A8FB96B" w:rsidR="001F330E" w:rsidRDefault="00B66062" w:rsidP="00B66062">
      <w:pPr>
        <w:rPr>
          <w:rStyle w:val="NormaleBold"/>
        </w:rPr>
      </w:pPr>
      <w:r>
        <w:t xml:space="preserve">Il settore </w:t>
      </w:r>
      <w:r w:rsidR="00323758">
        <w:t>E</w:t>
      </w:r>
      <w:r>
        <w:t>S5 è responsabile del controllo degli aa/mm da FL305 escluso ad UNL.</w:t>
      </w:r>
    </w:p>
    <w:p w14:paraId="03ABBEF2" w14:textId="44078A2D" w:rsidR="00323758" w:rsidRDefault="00323758" w:rsidP="00323758">
      <w:pPr>
        <w:pStyle w:val="Titolo2"/>
      </w:pPr>
      <w:bookmarkStart w:id="32" w:name="_Toc213418173"/>
      <w:r w:rsidRPr="00E04B16">
        <w:t xml:space="preserve">Settore </w:t>
      </w:r>
      <w:r>
        <w:t>ES2</w:t>
      </w:r>
      <w:bookmarkEnd w:id="32"/>
    </w:p>
    <w:p w14:paraId="34A26809" w14:textId="6EC8F42C" w:rsidR="001F330E" w:rsidRPr="00323758" w:rsidRDefault="00323758" w:rsidP="00323758">
      <w:pPr>
        <w:pStyle w:val="Titolo3"/>
        <w:rPr>
          <w:rStyle w:val="NormaleBold"/>
          <w:lang w:val="it-IT"/>
        </w:rPr>
      </w:pPr>
      <w:bookmarkStart w:id="33" w:name="_Toc213418174"/>
      <w:r w:rsidRPr="00323758">
        <w:rPr>
          <w:rStyle w:val="NormaleBold"/>
          <w:lang w:val="it-IT"/>
        </w:rPr>
        <w:t>Traffico DEST LIML</w:t>
      </w:r>
      <w:bookmarkEnd w:id="33"/>
    </w:p>
    <w:p w14:paraId="01E5CFB9" w14:textId="629B22CC" w:rsidR="00323758" w:rsidRDefault="00323758" w:rsidP="00323758">
      <w:r w:rsidRPr="007C7287">
        <w:t xml:space="preserve">Milano </w:t>
      </w:r>
      <w:r>
        <w:t>E</w:t>
      </w:r>
      <w:r w:rsidRPr="007C7287">
        <w:t xml:space="preserve">S2 </w:t>
      </w:r>
      <w:r>
        <w:t>trasferisce</w:t>
      </w:r>
      <w:r w:rsidRPr="007C7287">
        <w:t xml:space="preserve"> a </w:t>
      </w:r>
      <w:r>
        <w:t>W</w:t>
      </w:r>
      <w:r w:rsidRPr="007C7287">
        <w:t>S2 traffico con destinazione LIML lungo la direttrice KALIK-</w:t>
      </w:r>
      <w:r>
        <w:t xml:space="preserve"> </w:t>
      </w:r>
      <w:r w:rsidRPr="007C7287">
        <w:t>NOGMO in discesa per FL220</w:t>
      </w:r>
      <w:r>
        <w:t>;</w:t>
      </w:r>
    </w:p>
    <w:p w14:paraId="51D3FCA1" w14:textId="436875A0" w:rsidR="00F77F0E" w:rsidRDefault="00F77F0E" w:rsidP="00323758">
      <w:r>
        <w:t>Milano ES2 trasferisce ad A</w:t>
      </w:r>
      <w:r w:rsidR="00A135F8">
        <w:t>N</w:t>
      </w:r>
      <w:r>
        <w:t>E il traffico</w:t>
      </w:r>
      <w:r w:rsidR="00A135F8">
        <w:t xml:space="preserve"> </w:t>
      </w:r>
      <w:r>
        <w:t xml:space="preserve">su STAR </w:t>
      </w:r>
      <w:r w:rsidR="006312D6">
        <w:t xml:space="preserve">via ODINA </w:t>
      </w:r>
      <w:r>
        <w:t>in discesa per FL2</w:t>
      </w:r>
      <w:r w:rsidR="00AC007B">
        <w:t>1</w:t>
      </w:r>
      <w:r>
        <w:t xml:space="preserve">0. </w:t>
      </w:r>
    </w:p>
    <w:p w14:paraId="59C54953" w14:textId="201BED0F" w:rsidR="006312D6" w:rsidRDefault="006312D6" w:rsidP="006312D6">
      <w:r>
        <w:t>Milano ES2 trasferisce ad ADE il traffico su STAR via LUSIL - OSKOR in discesa per FL210.</w:t>
      </w:r>
    </w:p>
    <w:p w14:paraId="5FB57990" w14:textId="77777777" w:rsidR="006312D6" w:rsidRDefault="006312D6" w:rsidP="006312D6">
      <w:pPr>
        <w:pStyle w:val="IVAOSuccess"/>
      </w:pPr>
      <w:r>
        <w:t>BEST PRACTISE</w:t>
      </w:r>
    </w:p>
    <w:p w14:paraId="18104B04" w14:textId="1847C20C" w:rsidR="006312D6" w:rsidRDefault="006312D6" w:rsidP="006312D6">
      <w:pPr>
        <w:pStyle w:val="IVAOSuccess"/>
      </w:pPr>
      <w:r>
        <w:t>ES2 coordina con ADE l'instradamento LUSIL</w:t>
      </w:r>
      <w:r w:rsidR="00AF08D9">
        <w:t>/OSKOR</w:t>
      </w:r>
      <w:r>
        <w:t xml:space="preserve"> - UVNIB per pista 35.</w:t>
      </w:r>
    </w:p>
    <w:p w14:paraId="3863895A" w14:textId="77777777" w:rsidR="001A701E" w:rsidRPr="001A701E" w:rsidRDefault="001A701E" w:rsidP="001A701E">
      <w:pPr>
        <w:pStyle w:val="Titolo3"/>
        <w:rPr>
          <w:rStyle w:val="NormaleBold"/>
          <w:lang w:val="it-IT"/>
        </w:rPr>
      </w:pPr>
      <w:bookmarkStart w:id="34" w:name="_Toc213418175"/>
      <w:r w:rsidRPr="001A701E">
        <w:rPr>
          <w:rStyle w:val="NormaleBold"/>
          <w:lang w:val="it-IT"/>
        </w:rPr>
        <w:t>Traffico DEP LIML</w:t>
      </w:r>
      <w:bookmarkEnd w:id="34"/>
    </w:p>
    <w:p w14:paraId="5D991A7C" w14:textId="78835AC7" w:rsidR="001A701E" w:rsidRDefault="001A701E" w:rsidP="001A701E">
      <w:r w:rsidRPr="007C7287">
        <w:t xml:space="preserve">Milano </w:t>
      </w:r>
      <w:r>
        <w:t>E</w:t>
      </w:r>
      <w:r w:rsidRPr="007C7287">
        <w:t xml:space="preserve">S2 </w:t>
      </w:r>
      <w:r w:rsidR="004F2FA6">
        <w:t xml:space="preserve">riceve </w:t>
      </w:r>
      <w:r>
        <w:t xml:space="preserve">da </w:t>
      </w:r>
      <w:r w:rsidR="004F2FA6">
        <w:t>ADE</w:t>
      </w:r>
      <w:r>
        <w:t xml:space="preserve"> le partenze su SID </w:t>
      </w:r>
      <w:r w:rsidR="004F2FA6">
        <w:t xml:space="preserve">verso i punti NESTI - ELTAR - OSKOR - LOGDI - EKPAL - GEN - DEVOX </w:t>
      </w:r>
      <w:r>
        <w:t>autorizzate a FL190.</w:t>
      </w:r>
    </w:p>
    <w:p w14:paraId="1EEA2780" w14:textId="77777777" w:rsidR="004F2FA6" w:rsidRDefault="004F2FA6" w:rsidP="001A701E"/>
    <w:p w14:paraId="1EBF7523" w14:textId="77777777" w:rsidR="00836C94" w:rsidRPr="00836C94" w:rsidRDefault="00836C94" w:rsidP="00836C94">
      <w:pPr>
        <w:pStyle w:val="Titolo3"/>
        <w:rPr>
          <w:rStyle w:val="NormaleBold"/>
          <w:lang w:val="it-IT"/>
        </w:rPr>
      </w:pPr>
      <w:bookmarkStart w:id="35" w:name="_Toc213418176"/>
      <w:r w:rsidRPr="00836C94">
        <w:rPr>
          <w:rStyle w:val="NormaleBold"/>
          <w:lang w:val="it-IT"/>
        </w:rPr>
        <w:t>Traffico DEST LIMC</w:t>
      </w:r>
      <w:bookmarkEnd w:id="35"/>
    </w:p>
    <w:p w14:paraId="13C3ACE6" w14:textId="6A1FBDB2" w:rsidR="00836C94" w:rsidRDefault="00836C94" w:rsidP="00431367">
      <w:r w:rsidRPr="00431367">
        <w:t xml:space="preserve">Milano </w:t>
      </w:r>
      <w:r>
        <w:t>E</w:t>
      </w:r>
      <w:r w:rsidRPr="00431367">
        <w:t xml:space="preserve">S2 </w:t>
      </w:r>
      <w:r>
        <w:t>trasferisce</w:t>
      </w:r>
      <w:r w:rsidRPr="00431367">
        <w:t xml:space="preserve"> a </w:t>
      </w:r>
      <w:r>
        <w:t>W</w:t>
      </w:r>
      <w:r w:rsidRPr="00431367">
        <w:t>S2 il traffico in arrivo a LIMC da Sud, con livello coordinat</w:t>
      </w:r>
      <w:r>
        <w:t>o.</w:t>
      </w:r>
    </w:p>
    <w:p w14:paraId="48D10891" w14:textId="2E481161" w:rsidR="00836C94" w:rsidRPr="00836C94" w:rsidRDefault="00836C94" w:rsidP="00431367">
      <w:pPr>
        <w:rPr>
          <w:rStyle w:val="NormaleBold"/>
          <w:b w:val="0"/>
          <w:bCs w:val="0"/>
        </w:rPr>
      </w:pPr>
      <w:r>
        <w:lastRenderedPageBreak/>
        <w:t>Se coordinato, autorizza il traffico</w:t>
      </w:r>
      <w:r w:rsidR="001B339E">
        <w:t xml:space="preserve"> lungo la direttrice MIVKI - GOLAS - MEBUR a</w:t>
      </w:r>
      <w:r>
        <w:t>utorizza</w:t>
      </w:r>
      <w:r w:rsidR="001B339E">
        <w:t>to</w:t>
      </w:r>
      <w:r>
        <w:t xml:space="preserve"> a scendere a FL200 e lo trasferisce ad ASW, assicurando le separazion</w:t>
      </w:r>
      <w:r w:rsidR="00E941FC">
        <w:t>i</w:t>
      </w:r>
      <w:r>
        <w:t xml:space="preserve"> dal traffico in partenza/arrivo da LIML e LIME.</w:t>
      </w:r>
    </w:p>
    <w:p w14:paraId="6F957B53" w14:textId="77777777" w:rsidR="00E941FC" w:rsidRPr="00E941FC" w:rsidRDefault="00E941FC" w:rsidP="00E941FC">
      <w:pPr>
        <w:pStyle w:val="Titolo3"/>
        <w:rPr>
          <w:rStyle w:val="NormaleBold"/>
          <w:lang w:val="it-IT"/>
        </w:rPr>
      </w:pPr>
      <w:bookmarkStart w:id="36" w:name="_Toc213418177"/>
      <w:r w:rsidRPr="00E941FC">
        <w:rPr>
          <w:rStyle w:val="NormaleBold"/>
          <w:lang w:val="it-IT"/>
        </w:rPr>
        <w:t>Traffico DEP LIMC</w:t>
      </w:r>
      <w:bookmarkEnd w:id="36"/>
    </w:p>
    <w:p w14:paraId="335A61B6" w14:textId="49706C95" w:rsidR="00E941FC" w:rsidRDefault="00E941FC" w:rsidP="00E941FC">
      <w:r w:rsidRPr="00431367">
        <w:t xml:space="preserve">Milano </w:t>
      </w:r>
      <w:r>
        <w:t>E</w:t>
      </w:r>
      <w:r w:rsidRPr="00431367">
        <w:t xml:space="preserve">S2 </w:t>
      </w:r>
      <w:r>
        <w:t>riceve</w:t>
      </w:r>
      <w:r w:rsidRPr="00431367">
        <w:t xml:space="preserve"> </w:t>
      </w:r>
      <w:r>
        <w:t>da</w:t>
      </w:r>
      <w:r w:rsidRPr="00431367">
        <w:t xml:space="preserve"> </w:t>
      </w:r>
      <w:r>
        <w:t>W</w:t>
      </w:r>
      <w:r w:rsidRPr="00431367">
        <w:t xml:space="preserve">S2 il traffico in </w:t>
      </w:r>
      <w:r>
        <w:t>partenza</w:t>
      </w:r>
      <w:r w:rsidRPr="00431367">
        <w:t xml:space="preserve"> </w:t>
      </w:r>
      <w:r>
        <w:t>d</w:t>
      </w:r>
      <w:r w:rsidRPr="00431367">
        <w:t xml:space="preserve">a LIMC </w:t>
      </w:r>
      <w:r>
        <w:t>verso</w:t>
      </w:r>
      <w:r w:rsidRPr="00431367">
        <w:t xml:space="preserve"> </w:t>
      </w:r>
      <w:r>
        <w:t>Est</w:t>
      </w:r>
      <w:r w:rsidRPr="00431367">
        <w:t>, con livello coordinat</w:t>
      </w:r>
      <w:r>
        <w:t>o.</w:t>
      </w:r>
    </w:p>
    <w:p w14:paraId="5AFACFF0" w14:textId="4FC49F49" w:rsidR="00A135F8" w:rsidRDefault="00A135F8" w:rsidP="00E941FC">
      <w:r>
        <w:t>Milano ES2 riceve da ANE il traffico con SID verso Est-Sud-Est, autorizzato a FL190.</w:t>
      </w:r>
    </w:p>
    <w:p w14:paraId="41A520FA" w14:textId="77777777" w:rsidR="00E941FC" w:rsidRPr="00E941FC" w:rsidRDefault="00E941FC" w:rsidP="00E941FC">
      <w:pPr>
        <w:pStyle w:val="Titolo3"/>
        <w:rPr>
          <w:rStyle w:val="NormaleBold"/>
          <w:lang w:val="it-IT"/>
        </w:rPr>
      </w:pPr>
      <w:bookmarkStart w:id="37" w:name="_Toc213418178"/>
      <w:r w:rsidRPr="00E941FC">
        <w:rPr>
          <w:rStyle w:val="NormaleBold"/>
          <w:lang w:val="it-IT"/>
        </w:rPr>
        <w:t>Traffico DEST LIME</w:t>
      </w:r>
      <w:bookmarkEnd w:id="37"/>
    </w:p>
    <w:p w14:paraId="76EEF0A8" w14:textId="63631C52" w:rsidR="00E941FC" w:rsidRDefault="00E941FC" w:rsidP="00E941FC">
      <w:r w:rsidRPr="00334AB6">
        <w:t xml:space="preserve">Milano </w:t>
      </w:r>
      <w:r>
        <w:t>E</w:t>
      </w:r>
      <w:r w:rsidRPr="00334AB6">
        <w:t>S</w:t>
      </w:r>
      <w:r>
        <w:t>2</w:t>
      </w:r>
      <w:r w:rsidRPr="00334AB6">
        <w:t xml:space="preserve"> </w:t>
      </w:r>
      <w:r>
        <w:t>coordina</w:t>
      </w:r>
      <w:r w:rsidRPr="00334AB6">
        <w:t xml:space="preserve"> con </w:t>
      </w:r>
      <w:r>
        <w:t>W</w:t>
      </w:r>
      <w:r w:rsidRPr="00334AB6">
        <w:t>S2 il traffico in arrivo a LIME</w:t>
      </w:r>
      <w:r>
        <w:t xml:space="preserve"> per garantirne la compatibilità con il traffico in arrivo a LIMC/ML;</w:t>
      </w:r>
    </w:p>
    <w:p w14:paraId="6FE74E9C" w14:textId="39CD49FC" w:rsidR="00E941FC" w:rsidRDefault="00E941FC" w:rsidP="00E941FC">
      <w:bookmarkStart w:id="38" w:name="_Hlk213413174"/>
      <w:r w:rsidRPr="00E941FC">
        <w:t xml:space="preserve">ES2 trasferisce ad ADE il traffico in arrivo a LIME, autorizzato </w:t>
      </w:r>
      <w:proofErr w:type="spellStart"/>
      <w:r w:rsidRPr="00E941FC">
        <w:t>sulle</w:t>
      </w:r>
      <w:proofErr w:type="spellEnd"/>
      <w:r w:rsidRPr="00E941FC">
        <w:t xml:space="preserve"> STAR, in discesa per FL 200</w:t>
      </w:r>
      <w:r>
        <w:t>, coordinando eventuali diretti</w:t>
      </w:r>
      <w:r w:rsidRPr="00E941FC">
        <w:t xml:space="preserve">. </w:t>
      </w:r>
    </w:p>
    <w:p w14:paraId="2B6A8EA1" w14:textId="2E0B05DF" w:rsidR="00E941FC" w:rsidRDefault="00E941FC" w:rsidP="00D02738">
      <w:pPr>
        <w:pStyle w:val="IVAOWarning"/>
      </w:pPr>
      <w:bookmarkStart w:id="39" w:name="_Hlk213413193"/>
      <w:bookmarkEnd w:id="38"/>
      <w:r w:rsidRPr="00E941FC">
        <w:t>Gli aa/mm, spaziati di almeno 8 NM costanti o in aumento, potranno essere trasferiti alla stessa quota.</w:t>
      </w:r>
    </w:p>
    <w:bookmarkEnd w:id="39"/>
    <w:p w14:paraId="6AD599C9" w14:textId="0BCA98F3" w:rsidR="00E941FC" w:rsidRDefault="00D02738" w:rsidP="00E941FC">
      <w:r>
        <w:t>Trasferisce ad ANE gli arrivi da Nord, autorizzando la discesa a FL210.</w:t>
      </w:r>
    </w:p>
    <w:tbl>
      <w:tblPr>
        <w:tblStyle w:val="TabellaIVAO"/>
        <w:tblW w:w="7014" w:type="dxa"/>
        <w:tblInd w:w="1321" w:type="dxa"/>
        <w:tblLook w:val="04A0" w:firstRow="1" w:lastRow="0" w:firstColumn="1" w:lastColumn="0" w:noHBand="0" w:noVBand="1"/>
      </w:tblPr>
      <w:tblGrid>
        <w:gridCol w:w="2135"/>
        <w:gridCol w:w="2541"/>
        <w:gridCol w:w="2338"/>
      </w:tblGrid>
      <w:tr w:rsidR="00D02738" w14:paraId="4CCF13C5" w14:textId="77777777" w:rsidTr="00D02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2"/>
        </w:trPr>
        <w:tc>
          <w:tcPr>
            <w:tcW w:w="2135" w:type="dxa"/>
          </w:tcPr>
          <w:p w14:paraId="0CB4EDD1" w14:textId="77777777" w:rsidR="00D02738" w:rsidRPr="00D02738" w:rsidRDefault="00D02738" w:rsidP="00D02738">
            <w:pPr>
              <w:pStyle w:val="CentratoNormaleIVAO"/>
            </w:pPr>
            <w:r w:rsidRPr="00D02738">
              <w:t>COP</w:t>
            </w:r>
          </w:p>
        </w:tc>
        <w:tc>
          <w:tcPr>
            <w:tcW w:w="2541" w:type="dxa"/>
          </w:tcPr>
          <w:p w14:paraId="14143243" w14:textId="77777777" w:rsidR="00D02738" w:rsidRPr="00D02738" w:rsidRDefault="00D02738" w:rsidP="00D02738">
            <w:pPr>
              <w:pStyle w:val="CentratoNormaleIVAO"/>
            </w:pPr>
            <w:r w:rsidRPr="00D02738">
              <w:t xml:space="preserve">ENTE </w:t>
            </w:r>
          </w:p>
        </w:tc>
        <w:tc>
          <w:tcPr>
            <w:tcW w:w="2338" w:type="dxa"/>
          </w:tcPr>
          <w:p w14:paraId="65D8E4D1" w14:textId="77777777" w:rsidR="00D02738" w:rsidRPr="00D02738" w:rsidRDefault="00D02738" w:rsidP="00D02738">
            <w:pPr>
              <w:pStyle w:val="CentratoNormaleIVAO"/>
            </w:pPr>
            <w:r w:rsidRPr="00D02738">
              <w:t>FL</w:t>
            </w:r>
          </w:p>
        </w:tc>
      </w:tr>
      <w:tr w:rsidR="00D02738" w14:paraId="427B993C" w14:textId="77777777" w:rsidTr="00D0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tcW w:w="2135" w:type="dxa"/>
            <w:vAlign w:val="center"/>
          </w:tcPr>
          <w:p w14:paraId="3F365158" w14:textId="1BE99E2A" w:rsidR="00D02738" w:rsidRPr="00D02738" w:rsidRDefault="00D02738" w:rsidP="00D02738">
            <w:pPr>
              <w:pStyle w:val="CentratoNormaleIVAO"/>
              <w:spacing w:after="96"/>
            </w:pPr>
            <w:r w:rsidRPr="00D02738">
              <w:t>ODINA</w:t>
            </w:r>
          </w:p>
        </w:tc>
        <w:tc>
          <w:tcPr>
            <w:tcW w:w="2541" w:type="dxa"/>
            <w:vAlign w:val="center"/>
          </w:tcPr>
          <w:p w14:paraId="21DB8293" w14:textId="77777777" w:rsidR="00D02738" w:rsidRPr="00D02738" w:rsidRDefault="00D02738" w:rsidP="00D02738">
            <w:pPr>
              <w:pStyle w:val="CentratoNormaleIVAO"/>
              <w:spacing w:after="96"/>
            </w:pPr>
            <w:r w:rsidRPr="00D02738">
              <w:t>ANE</w:t>
            </w:r>
          </w:p>
        </w:tc>
        <w:tc>
          <w:tcPr>
            <w:tcW w:w="2338" w:type="dxa"/>
            <w:vAlign w:val="center"/>
          </w:tcPr>
          <w:p w14:paraId="7D2D0090" w14:textId="77777777" w:rsidR="00D02738" w:rsidRPr="00D02738" w:rsidRDefault="00D02738" w:rsidP="00D02738">
            <w:pPr>
              <w:pStyle w:val="CentratoNormaleIVAO"/>
              <w:spacing w:after="96"/>
            </w:pPr>
            <w:r w:rsidRPr="00D02738">
              <w:t>FL210</w:t>
            </w:r>
          </w:p>
        </w:tc>
      </w:tr>
      <w:tr w:rsidR="00D02738" w14:paraId="7AA74B1D" w14:textId="77777777" w:rsidTr="00D02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tcW w:w="2135" w:type="dxa"/>
            <w:vAlign w:val="center"/>
          </w:tcPr>
          <w:p w14:paraId="1AB275A1" w14:textId="683CF1B4" w:rsidR="00D02738" w:rsidRPr="00D02738" w:rsidRDefault="00D02738" w:rsidP="00D02738">
            <w:pPr>
              <w:pStyle w:val="CentratoNormaleIVAO"/>
              <w:spacing w:before="96" w:after="96"/>
            </w:pPr>
            <w:r w:rsidRPr="00D02738">
              <w:t>EKLIB</w:t>
            </w:r>
          </w:p>
        </w:tc>
        <w:tc>
          <w:tcPr>
            <w:tcW w:w="2541" w:type="dxa"/>
            <w:vAlign w:val="center"/>
          </w:tcPr>
          <w:p w14:paraId="4B576B5E" w14:textId="77777777" w:rsidR="00D02738" w:rsidRPr="00D02738" w:rsidRDefault="00D02738" w:rsidP="00D02738">
            <w:pPr>
              <w:pStyle w:val="CentratoNormaleIVAO"/>
              <w:spacing w:before="96" w:after="96"/>
            </w:pPr>
            <w:r w:rsidRPr="00D02738">
              <w:t>ANE</w:t>
            </w:r>
          </w:p>
        </w:tc>
        <w:tc>
          <w:tcPr>
            <w:tcW w:w="2338" w:type="dxa"/>
          </w:tcPr>
          <w:p w14:paraId="73BED2BB" w14:textId="77777777" w:rsidR="00D02738" w:rsidRPr="00D02738" w:rsidRDefault="00D02738" w:rsidP="00D02738">
            <w:pPr>
              <w:pStyle w:val="CentratoNormaleIVAO"/>
              <w:spacing w:before="96" w:after="96"/>
            </w:pPr>
            <w:r w:rsidRPr="00D02738">
              <w:t>FL210</w:t>
            </w:r>
          </w:p>
        </w:tc>
      </w:tr>
      <w:tr w:rsidR="00D02738" w14:paraId="243BBC50" w14:textId="77777777" w:rsidTr="00D0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tcW w:w="2135" w:type="dxa"/>
            <w:vAlign w:val="center"/>
          </w:tcPr>
          <w:p w14:paraId="7EF9890C" w14:textId="77777777" w:rsidR="00D02738" w:rsidRPr="00D02738" w:rsidRDefault="00D02738" w:rsidP="00D02738">
            <w:pPr>
              <w:pStyle w:val="CentratoNormaleIVAO"/>
              <w:spacing w:after="96"/>
            </w:pPr>
            <w:r w:rsidRPr="00D02738">
              <w:t>ELTAR</w:t>
            </w:r>
          </w:p>
        </w:tc>
        <w:tc>
          <w:tcPr>
            <w:tcW w:w="2541" w:type="dxa"/>
          </w:tcPr>
          <w:p w14:paraId="460B98C1" w14:textId="77777777" w:rsidR="00D02738" w:rsidRPr="00D02738" w:rsidRDefault="00D02738" w:rsidP="00D02738">
            <w:pPr>
              <w:pStyle w:val="CentratoNormaleIVAO"/>
              <w:spacing w:after="96"/>
            </w:pPr>
            <w:r w:rsidRPr="00D02738">
              <w:t>ANE</w:t>
            </w:r>
          </w:p>
        </w:tc>
        <w:tc>
          <w:tcPr>
            <w:tcW w:w="2338" w:type="dxa"/>
          </w:tcPr>
          <w:p w14:paraId="45F006A5" w14:textId="77777777" w:rsidR="00D02738" w:rsidRPr="00D02738" w:rsidRDefault="00D02738" w:rsidP="00D02738">
            <w:pPr>
              <w:pStyle w:val="CentratoNormaleIVAO"/>
              <w:spacing w:after="96"/>
            </w:pPr>
            <w:r w:rsidRPr="00D02738">
              <w:t>FL210</w:t>
            </w:r>
          </w:p>
        </w:tc>
      </w:tr>
      <w:tr w:rsidR="00D02738" w14:paraId="3937911E" w14:textId="77777777" w:rsidTr="00D02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6"/>
        </w:trPr>
        <w:tc>
          <w:tcPr>
            <w:tcW w:w="2135" w:type="dxa"/>
            <w:vAlign w:val="center"/>
          </w:tcPr>
          <w:p w14:paraId="22B410C5" w14:textId="77777777" w:rsidR="00D02738" w:rsidRPr="00D02738" w:rsidRDefault="00D02738" w:rsidP="00D02738">
            <w:pPr>
              <w:pStyle w:val="CentratoNormaleIVAO"/>
              <w:spacing w:before="96" w:after="96"/>
            </w:pPr>
            <w:r w:rsidRPr="00D02738">
              <w:t>OSBUL</w:t>
            </w:r>
          </w:p>
        </w:tc>
        <w:tc>
          <w:tcPr>
            <w:tcW w:w="2541" w:type="dxa"/>
          </w:tcPr>
          <w:p w14:paraId="70F428E2" w14:textId="77777777" w:rsidR="00D02738" w:rsidRPr="00D02738" w:rsidRDefault="00D02738" w:rsidP="00D02738">
            <w:pPr>
              <w:pStyle w:val="CentratoNormaleIVAO"/>
              <w:spacing w:before="96" w:after="96"/>
            </w:pPr>
            <w:r w:rsidRPr="00D02738">
              <w:t>ADE</w:t>
            </w:r>
          </w:p>
        </w:tc>
        <w:tc>
          <w:tcPr>
            <w:tcW w:w="2338" w:type="dxa"/>
          </w:tcPr>
          <w:p w14:paraId="61D165B4" w14:textId="77777777" w:rsidR="00D02738" w:rsidRPr="00D02738" w:rsidRDefault="00D02738" w:rsidP="00D02738">
            <w:pPr>
              <w:pStyle w:val="CentratoNormaleIVAO"/>
              <w:spacing w:before="96" w:after="96"/>
            </w:pPr>
            <w:r w:rsidRPr="00D02738">
              <w:t>FL200</w:t>
            </w:r>
          </w:p>
        </w:tc>
      </w:tr>
      <w:tr w:rsidR="00D02738" w14:paraId="4DCBB355" w14:textId="77777777" w:rsidTr="00D02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tcW w:w="2135" w:type="dxa"/>
            <w:vAlign w:val="center"/>
          </w:tcPr>
          <w:p w14:paraId="23C706DD" w14:textId="77777777" w:rsidR="00D02738" w:rsidRPr="00D02738" w:rsidRDefault="00D02738" w:rsidP="00D02738">
            <w:pPr>
              <w:pStyle w:val="CentratoNormaleIVAO"/>
              <w:spacing w:after="96"/>
            </w:pPr>
            <w:r w:rsidRPr="00D02738">
              <w:t>OSKOR</w:t>
            </w:r>
          </w:p>
        </w:tc>
        <w:tc>
          <w:tcPr>
            <w:tcW w:w="2541" w:type="dxa"/>
          </w:tcPr>
          <w:p w14:paraId="255F1365" w14:textId="77777777" w:rsidR="00D02738" w:rsidRPr="00D02738" w:rsidRDefault="00D02738" w:rsidP="00D02738">
            <w:pPr>
              <w:pStyle w:val="CentratoNormaleIVAO"/>
              <w:spacing w:after="96"/>
            </w:pPr>
            <w:r w:rsidRPr="00D02738">
              <w:t>ANE</w:t>
            </w:r>
          </w:p>
        </w:tc>
        <w:tc>
          <w:tcPr>
            <w:tcW w:w="2338" w:type="dxa"/>
          </w:tcPr>
          <w:p w14:paraId="4B77CBA1" w14:textId="77777777" w:rsidR="00D02738" w:rsidRPr="00D02738" w:rsidRDefault="00D02738" w:rsidP="00D02738">
            <w:pPr>
              <w:pStyle w:val="CentratoNormaleIVAO"/>
              <w:spacing w:after="96"/>
            </w:pPr>
            <w:r w:rsidRPr="00D02738">
              <w:t>FL200</w:t>
            </w:r>
          </w:p>
        </w:tc>
      </w:tr>
      <w:tr w:rsidR="00D02738" w14:paraId="3D741AC2" w14:textId="77777777" w:rsidTr="00D027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tcW w:w="2135" w:type="dxa"/>
            <w:vAlign w:val="center"/>
          </w:tcPr>
          <w:p w14:paraId="1AABA789" w14:textId="77777777" w:rsidR="00D02738" w:rsidRPr="00D02738" w:rsidRDefault="00D02738" w:rsidP="00D02738">
            <w:pPr>
              <w:pStyle w:val="CentratoNormaleIVAO"/>
              <w:spacing w:before="96" w:after="96"/>
            </w:pPr>
            <w:r w:rsidRPr="00D02738">
              <w:t>DIXER</w:t>
            </w:r>
          </w:p>
        </w:tc>
        <w:tc>
          <w:tcPr>
            <w:tcW w:w="2541" w:type="dxa"/>
          </w:tcPr>
          <w:p w14:paraId="4646FC93" w14:textId="77777777" w:rsidR="00D02738" w:rsidRPr="00D02738" w:rsidRDefault="00D02738" w:rsidP="00D02738">
            <w:pPr>
              <w:pStyle w:val="CentratoNormaleIVAO"/>
              <w:spacing w:before="96" w:after="96"/>
            </w:pPr>
            <w:r w:rsidRPr="00D02738">
              <w:t>ADE</w:t>
            </w:r>
          </w:p>
        </w:tc>
        <w:tc>
          <w:tcPr>
            <w:tcW w:w="2338" w:type="dxa"/>
          </w:tcPr>
          <w:p w14:paraId="2C546A05" w14:textId="77777777" w:rsidR="00D02738" w:rsidRPr="00D02738" w:rsidRDefault="00D02738" w:rsidP="00D02738">
            <w:pPr>
              <w:pStyle w:val="CentratoNormaleIVAO"/>
              <w:spacing w:before="96" w:after="96"/>
            </w:pPr>
            <w:r w:rsidRPr="00D02738">
              <w:t>FL200</w:t>
            </w:r>
          </w:p>
        </w:tc>
      </w:tr>
    </w:tbl>
    <w:p w14:paraId="689A7640" w14:textId="77777777" w:rsidR="00E941FC" w:rsidRDefault="00E941FC" w:rsidP="00E941FC"/>
    <w:p w14:paraId="1A6A313B" w14:textId="2430F235" w:rsidR="00902036" w:rsidRPr="00902036" w:rsidRDefault="00902036" w:rsidP="00902036">
      <w:pPr>
        <w:pStyle w:val="Titolo3"/>
        <w:rPr>
          <w:rStyle w:val="NormaleBold"/>
          <w:lang w:val="it-IT"/>
        </w:rPr>
      </w:pPr>
      <w:bookmarkStart w:id="40" w:name="_Toc213418179"/>
      <w:r w:rsidRPr="00902036">
        <w:rPr>
          <w:rStyle w:val="NormaleBold"/>
          <w:lang w:val="it-IT"/>
        </w:rPr>
        <w:lastRenderedPageBreak/>
        <w:t>Traffico DEP LIME</w:t>
      </w:r>
      <w:bookmarkEnd w:id="40"/>
    </w:p>
    <w:p w14:paraId="76EF5A74" w14:textId="3BBE54F9" w:rsidR="00902036" w:rsidRDefault="00902036" w:rsidP="00902036">
      <w:bookmarkStart w:id="41" w:name="_Hlk213413259"/>
      <w:r w:rsidRPr="00902036">
        <w:t xml:space="preserve">Milano ES2 </w:t>
      </w:r>
      <w:r>
        <w:t>riceve</w:t>
      </w:r>
      <w:r w:rsidRPr="00902036">
        <w:t xml:space="preserve"> </w:t>
      </w:r>
      <w:r>
        <w:t>da ADE</w:t>
      </w:r>
      <w:r w:rsidRPr="00902036">
        <w:t xml:space="preserve"> il traffico in </w:t>
      </w:r>
      <w:r>
        <w:t>partenza d</w:t>
      </w:r>
      <w:r w:rsidRPr="00902036">
        <w:t xml:space="preserve">a LIME </w:t>
      </w:r>
      <w:r>
        <w:t>con SID verso Sud</w:t>
      </w:r>
      <w:r w:rsidR="00A135F8">
        <w:t xml:space="preserve"> autorizzato a FL190.</w:t>
      </w:r>
    </w:p>
    <w:p w14:paraId="062A0FF0" w14:textId="3F02B18A" w:rsidR="008B75C4" w:rsidRDefault="008B75C4" w:rsidP="008B75C4">
      <w:r w:rsidRPr="00902036">
        <w:t xml:space="preserve">Milano ES2 </w:t>
      </w:r>
      <w:r>
        <w:t>riceve</w:t>
      </w:r>
      <w:r w:rsidRPr="00902036">
        <w:t xml:space="preserve"> </w:t>
      </w:r>
      <w:r>
        <w:t>da ADE</w:t>
      </w:r>
      <w:r w:rsidRPr="00902036">
        <w:t xml:space="preserve"> il traffico in </w:t>
      </w:r>
      <w:r>
        <w:t>partenza d</w:t>
      </w:r>
      <w:r w:rsidRPr="00902036">
        <w:t xml:space="preserve">a LIME </w:t>
      </w:r>
      <w:r>
        <w:t>con SID verso Nord autorizzato a FL200.</w:t>
      </w:r>
    </w:p>
    <w:p w14:paraId="571ED3B3" w14:textId="77777777" w:rsidR="00A135F8" w:rsidRDefault="00A135F8" w:rsidP="00A135F8">
      <w:pPr>
        <w:pStyle w:val="Titolo3"/>
        <w:rPr>
          <w:rStyle w:val="NormaleBold"/>
          <w:lang w:val="it-IT"/>
        </w:rPr>
      </w:pPr>
      <w:bookmarkStart w:id="42" w:name="_Toc213418180"/>
      <w:bookmarkEnd w:id="41"/>
      <w:r w:rsidRPr="00A135F8">
        <w:rPr>
          <w:rStyle w:val="NormaleBold"/>
          <w:lang w:val="it-IT"/>
        </w:rPr>
        <w:t>Traffico DEST LIMJ</w:t>
      </w:r>
      <w:bookmarkEnd w:id="42"/>
    </w:p>
    <w:p w14:paraId="28C6F7C6" w14:textId="44F52E8D" w:rsidR="00A135F8" w:rsidRPr="00A135F8" w:rsidRDefault="00A135F8" w:rsidP="00A135F8">
      <w:r w:rsidRPr="00A135F8">
        <w:t xml:space="preserve">Milano ES2 </w:t>
      </w:r>
      <w:r>
        <w:t>coordina con WS2</w:t>
      </w:r>
      <w:r w:rsidR="003B0A7C">
        <w:t xml:space="preserve"> - ANE - ASW</w:t>
      </w:r>
      <w:r w:rsidRPr="00A135F8">
        <w:t xml:space="preserve"> il traffico </w:t>
      </w:r>
      <w:r>
        <w:t>i</w:t>
      </w:r>
      <w:r w:rsidRPr="00A135F8">
        <w:t>n</w:t>
      </w:r>
      <w:r>
        <w:t xml:space="preserve"> arrivo da Nord via LUSIL, lo instrada LUSIL - VOG - GEN e lo trasferisce al </w:t>
      </w:r>
      <w:r w:rsidR="007D6D42">
        <w:t xml:space="preserve">settore interessato </w:t>
      </w:r>
      <w:r>
        <w:t>con livello coordinato</w:t>
      </w:r>
      <w:r w:rsidRPr="00A135F8">
        <w:t>.</w:t>
      </w:r>
    </w:p>
    <w:p w14:paraId="237769BC" w14:textId="77777777" w:rsidR="00A135F8" w:rsidRDefault="00A135F8" w:rsidP="00A135F8">
      <w:pPr>
        <w:pStyle w:val="Titolo3"/>
        <w:rPr>
          <w:rStyle w:val="NormaleBold"/>
          <w:lang w:val="it-IT"/>
        </w:rPr>
      </w:pPr>
      <w:bookmarkStart w:id="43" w:name="_Toc213418181"/>
      <w:r w:rsidRPr="00A135F8">
        <w:rPr>
          <w:rStyle w:val="NormaleBold"/>
          <w:lang w:val="it-IT"/>
        </w:rPr>
        <w:t>Traffico DEST LIPO/LIPX/LIPL</w:t>
      </w:r>
      <w:bookmarkEnd w:id="43"/>
    </w:p>
    <w:p w14:paraId="5E857330" w14:textId="7146208E" w:rsidR="007D6D42" w:rsidRDefault="007D6D42" w:rsidP="007D6D42">
      <w:r w:rsidRPr="007D6D42">
        <w:t xml:space="preserve">Milano ES2 </w:t>
      </w:r>
      <w:r>
        <w:t>trasferisce a</w:t>
      </w:r>
      <w:r w:rsidRPr="007D6D42">
        <w:t xml:space="preserve"> </w:t>
      </w:r>
      <w:r>
        <w:t>ES0</w:t>
      </w:r>
      <w:r w:rsidRPr="007D6D42">
        <w:t xml:space="preserve"> il traffico via </w:t>
      </w:r>
      <w:r>
        <w:t>OSBUL in discesa per FL140, coordinando la discesa con ADE</w:t>
      </w:r>
      <w:r w:rsidRPr="007D6D42">
        <w:t>.</w:t>
      </w:r>
    </w:p>
    <w:p w14:paraId="22D563B8" w14:textId="3762130D" w:rsidR="007D6D42" w:rsidRPr="007D6D42" w:rsidRDefault="007D6D42" w:rsidP="007D6D42">
      <w:r w:rsidRPr="007D6D42">
        <w:t xml:space="preserve">Milano ES2 trasferisce a </w:t>
      </w:r>
      <w:r>
        <w:t>ADE</w:t>
      </w:r>
      <w:r w:rsidRPr="007D6D42">
        <w:t xml:space="preserve"> il traffico via </w:t>
      </w:r>
      <w:r w:rsidR="003D2DAC">
        <w:t xml:space="preserve">SRN - </w:t>
      </w:r>
      <w:r>
        <w:t>TZO</w:t>
      </w:r>
      <w:r w:rsidRPr="007D6D42">
        <w:t xml:space="preserve"> in discesa per FL</w:t>
      </w:r>
      <w:r>
        <w:t>21</w:t>
      </w:r>
      <w:r w:rsidRPr="007D6D42">
        <w:t>0</w:t>
      </w:r>
      <w:r>
        <w:t>.</w:t>
      </w:r>
    </w:p>
    <w:tbl>
      <w:tblPr>
        <w:tblStyle w:val="TabellaIVAO"/>
        <w:tblW w:w="7014" w:type="dxa"/>
        <w:tblInd w:w="1321" w:type="dxa"/>
        <w:tblLook w:val="04A0" w:firstRow="1" w:lastRow="0" w:firstColumn="1" w:lastColumn="0" w:noHBand="0" w:noVBand="1"/>
      </w:tblPr>
      <w:tblGrid>
        <w:gridCol w:w="2135"/>
        <w:gridCol w:w="2541"/>
        <w:gridCol w:w="2338"/>
      </w:tblGrid>
      <w:tr w:rsidR="007D6D42" w14:paraId="32D0B792" w14:textId="77777777" w:rsidTr="001B3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2"/>
        </w:trPr>
        <w:tc>
          <w:tcPr>
            <w:tcW w:w="2135" w:type="dxa"/>
          </w:tcPr>
          <w:p w14:paraId="3819E869" w14:textId="77777777" w:rsidR="007D6D42" w:rsidRPr="007D6D42" w:rsidRDefault="007D6D42" w:rsidP="007D6D42">
            <w:pPr>
              <w:pStyle w:val="CentratoNormaleIVAO"/>
            </w:pPr>
            <w:r w:rsidRPr="007D6D42">
              <w:t>COP</w:t>
            </w:r>
          </w:p>
        </w:tc>
        <w:tc>
          <w:tcPr>
            <w:tcW w:w="2541" w:type="dxa"/>
          </w:tcPr>
          <w:p w14:paraId="54F5CDA6" w14:textId="77777777" w:rsidR="007D6D42" w:rsidRPr="007D6D42" w:rsidRDefault="007D6D42" w:rsidP="007D6D42">
            <w:pPr>
              <w:pStyle w:val="CentratoNormaleIVAO"/>
            </w:pPr>
            <w:r w:rsidRPr="007D6D42">
              <w:t xml:space="preserve">ENTE </w:t>
            </w:r>
          </w:p>
        </w:tc>
        <w:tc>
          <w:tcPr>
            <w:tcW w:w="2338" w:type="dxa"/>
          </w:tcPr>
          <w:p w14:paraId="74DF3A69" w14:textId="78A865F2" w:rsidR="007D6D42" w:rsidRPr="007D6D42" w:rsidRDefault="007D6D42" w:rsidP="007D6D42">
            <w:pPr>
              <w:pStyle w:val="CentratoNormaleIVAO"/>
            </w:pPr>
            <w:r>
              <w:t>NEXT</w:t>
            </w:r>
          </w:p>
        </w:tc>
      </w:tr>
      <w:tr w:rsidR="007D6D42" w14:paraId="13BF2464" w14:textId="77777777" w:rsidTr="001B3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tcW w:w="2135" w:type="dxa"/>
            <w:vAlign w:val="center"/>
          </w:tcPr>
          <w:p w14:paraId="0C1F2566" w14:textId="0AEC4971" w:rsidR="007D6D42" w:rsidRPr="007D6D42" w:rsidRDefault="007D6D42" w:rsidP="007D6D42">
            <w:pPr>
              <w:pStyle w:val="CentratoNormaleIVAO"/>
              <w:spacing w:after="96"/>
            </w:pPr>
            <w:r>
              <w:t>TZO</w:t>
            </w:r>
          </w:p>
        </w:tc>
        <w:tc>
          <w:tcPr>
            <w:tcW w:w="2541" w:type="dxa"/>
            <w:vAlign w:val="center"/>
          </w:tcPr>
          <w:p w14:paraId="21EA66DD" w14:textId="06EB872A" w:rsidR="007D6D42" w:rsidRPr="007D6D42" w:rsidRDefault="007D6D42" w:rsidP="007D6D42">
            <w:pPr>
              <w:pStyle w:val="CentratoNormaleIVAO"/>
              <w:spacing w:after="96"/>
            </w:pPr>
            <w:r>
              <w:t>FL210</w:t>
            </w:r>
          </w:p>
        </w:tc>
        <w:tc>
          <w:tcPr>
            <w:tcW w:w="2338" w:type="dxa"/>
            <w:vAlign w:val="center"/>
          </w:tcPr>
          <w:p w14:paraId="3878F797" w14:textId="38976626" w:rsidR="007D6D42" w:rsidRPr="007D6D42" w:rsidRDefault="007D6D42" w:rsidP="007D6D42">
            <w:pPr>
              <w:pStyle w:val="CentratoNormaleIVAO"/>
              <w:spacing w:after="96"/>
            </w:pPr>
            <w:r>
              <w:t>ADE</w:t>
            </w:r>
          </w:p>
        </w:tc>
      </w:tr>
      <w:tr w:rsidR="007D6D42" w14:paraId="5A3E9944" w14:textId="77777777" w:rsidTr="001B3B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6"/>
        </w:trPr>
        <w:tc>
          <w:tcPr>
            <w:tcW w:w="2135" w:type="dxa"/>
            <w:vAlign w:val="center"/>
          </w:tcPr>
          <w:p w14:paraId="26C074DE" w14:textId="77777777" w:rsidR="007D6D42" w:rsidRPr="007D6D42" w:rsidRDefault="007D6D42" w:rsidP="007D6D42">
            <w:pPr>
              <w:pStyle w:val="CentratoNormaleIVAO"/>
              <w:spacing w:before="96" w:after="96"/>
            </w:pPr>
            <w:r w:rsidRPr="007D6D42">
              <w:t>OSBUL</w:t>
            </w:r>
          </w:p>
        </w:tc>
        <w:tc>
          <w:tcPr>
            <w:tcW w:w="2541" w:type="dxa"/>
          </w:tcPr>
          <w:p w14:paraId="40501DFF" w14:textId="0FE77CAE" w:rsidR="007D6D42" w:rsidRPr="007D6D42" w:rsidRDefault="007D6D42" w:rsidP="007D6D42">
            <w:pPr>
              <w:pStyle w:val="CentratoNormaleIVAO"/>
              <w:spacing w:before="96" w:after="96"/>
            </w:pPr>
            <w:r>
              <w:t>FL140</w:t>
            </w:r>
          </w:p>
        </w:tc>
        <w:tc>
          <w:tcPr>
            <w:tcW w:w="2338" w:type="dxa"/>
          </w:tcPr>
          <w:p w14:paraId="5C9BA610" w14:textId="0BC11F6A" w:rsidR="007D6D42" w:rsidRPr="007D6D42" w:rsidRDefault="007D6D42" w:rsidP="007D6D42">
            <w:pPr>
              <w:pStyle w:val="CentratoNormaleIVAO"/>
              <w:spacing w:before="96" w:after="96"/>
            </w:pPr>
            <w:r>
              <w:t>ES0</w:t>
            </w:r>
          </w:p>
        </w:tc>
      </w:tr>
    </w:tbl>
    <w:p w14:paraId="27C37BE7" w14:textId="77777777" w:rsidR="00303AB3" w:rsidRDefault="00303AB3" w:rsidP="007D6D42"/>
    <w:p w14:paraId="10FD85E2" w14:textId="77777777" w:rsidR="00A135F8" w:rsidRDefault="00A135F8" w:rsidP="00A135F8">
      <w:pPr>
        <w:pStyle w:val="Titolo3"/>
        <w:rPr>
          <w:rStyle w:val="NormaleBold"/>
          <w:lang w:val="it-IT"/>
        </w:rPr>
      </w:pPr>
      <w:bookmarkStart w:id="44" w:name="_Toc213418182"/>
      <w:r w:rsidRPr="00A135F8">
        <w:rPr>
          <w:rStyle w:val="NormaleBold"/>
          <w:lang w:val="it-IT"/>
        </w:rPr>
        <w:t>Traffico DEST LIRP</w:t>
      </w:r>
      <w:bookmarkEnd w:id="44"/>
    </w:p>
    <w:p w14:paraId="65021704" w14:textId="529A6217" w:rsidR="0071132E" w:rsidRPr="008167F9" w:rsidRDefault="0071132E" w:rsidP="0071132E">
      <w:bookmarkStart w:id="45" w:name="_Hlk214698723"/>
      <w:r>
        <w:t xml:space="preserve">Autorizza il traffico a scendere a FL130 istruendolo </w:t>
      </w:r>
      <w:proofErr w:type="spellStart"/>
      <w:r>
        <w:t>sulle</w:t>
      </w:r>
      <w:proofErr w:type="spellEnd"/>
      <w:r w:rsidR="001B3BCC">
        <w:t xml:space="preserve"> </w:t>
      </w:r>
      <w:r>
        <w:t xml:space="preserve">STAR via KONER o MIVKI, coordinandosi con LIRP_APP.  </w:t>
      </w:r>
    </w:p>
    <w:p w14:paraId="239B24E0" w14:textId="77777777" w:rsidR="00A135F8" w:rsidRDefault="00A135F8" w:rsidP="00A135F8">
      <w:pPr>
        <w:pStyle w:val="Titolo3"/>
        <w:rPr>
          <w:rStyle w:val="NormaleBold"/>
          <w:lang w:val="it-IT"/>
        </w:rPr>
      </w:pPr>
      <w:bookmarkStart w:id="46" w:name="_Toc213418183"/>
      <w:bookmarkEnd w:id="45"/>
      <w:r w:rsidRPr="00A135F8">
        <w:rPr>
          <w:rStyle w:val="NormaleBold"/>
          <w:lang w:val="it-IT"/>
        </w:rPr>
        <w:t>Traffico DEST LIRQ</w:t>
      </w:r>
      <w:bookmarkEnd w:id="46"/>
    </w:p>
    <w:p w14:paraId="6B7D3D6C" w14:textId="278344A2" w:rsidR="0071132E" w:rsidRDefault="0071132E" w:rsidP="0071132E">
      <w:r>
        <w:t xml:space="preserve">Autorizza il traffico a scendere a FL130 istruendolo sulla STAR via </w:t>
      </w:r>
      <w:r w:rsidR="002E196F">
        <w:t>GAPMI</w:t>
      </w:r>
      <w:r>
        <w:t xml:space="preserve">, coordinandosi con LIRQ_NN0_APP.  </w:t>
      </w:r>
    </w:p>
    <w:p w14:paraId="38B018BB" w14:textId="77777777" w:rsidR="00A135F8" w:rsidRPr="00A135F8" w:rsidRDefault="00A135F8" w:rsidP="00A135F8">
      <w:pPr>
        <w:pStyle w:val="Titolo3"/>
        <w:rPr>
          <w:rStyle w:val="NormaleBold"/>
          <w:lang w:val="it-IT"/>
        </w:rPr>
      </w:pPr>
      <w:bookmarkStart w:id="47" w:name="_Toc213418184"/>
      <w:r w:rsidRPr="00A135F8">
        <w:rPr>
          <w:rStyle w:val="NormaleBold"/>
          <w:lang w:val="it-IT"/>
        </w:rPr>
        <w:lastRenderedPageBreak/>
        <w:t>Traffico DEST LIPE</w:t>
      </w:r>
      <w:bookmarkEnd w:id="47"/>
    </w:p>
    <w:p w14:paraId="567017C5" w14:textId="242BBA86" w:rsidR="0071132E" w:rsidRDefault="0071132E" w:rsidP="0071132E">
      <w:r>
        <w:t xml:space="preserve">Autorizza il traffico a scendere a FL150 istruendolo sulla STAR via RIPDU e NIGSO, coordinandosi con LIPE_APP.  </w:t>
      </w:r>
    </w:p>
    <w:p w14:paraId="328DCB78" w14:textId="1B151D1C" w:rsidR="005A6EC3" w:rsidRDefault="005A6EC3" w:rsidP="005A6EC3">
      <w:pPr>
        <w:pStyle w:val="Titolo2"/>
      </w:pPr>
      <w:bookmarkStart w:id="48" w:name="_Toc213418185"/>
      <w:r w:rsidRPr="00E04B16">
        <w:t xml:space="preserve">Settore </w:t>
      </w:r>
      <w:r>
        <w:t>ES5</w:t>
      </w:r>
      <w:bookmarkEnd w:id="48"/>
    </w:p>
    <w:p w14:paraId="04C38C32" w14:textId="4F4EE13E" w:rsidR="005A6EC3" w:rsidRDefault="005A6EC3" w:rsidP="005A6EC3">
      <w:r>
        <w:t xml:space="preserve">Milano trasferisce a WS5 e a Padova CE/SW i traffici in transito, assicurando una separazione di almeno 5 NM stabili o in aumento tra aa/mm con stessa rotta o almeno 1000 </w:t>
      </w:r>
      <w:proofErr w:type="spellStart"/>
      <w:r>
        <w:t>ft</w:t>
      </w:r>
      <w:proofErr w:type="spellEnd"/>
      <w:r>
        <w:t>.</w:t>
      </w:r>
    </w:p>
    <w:p w14:paraId="3BCB9F5E" w14:textId="1628B321" w:rsidR="00382BA9" w:rsidRDefault="005A6EC3" w:rsidP="005A6EC3">
      <w:r>
        <w:t xml:space="preserve">Autorizza il traffico a scendere autorizzando un livello maggiore di FL310. </w:t>
      </w:r>
    </w:p>
    <w:p w14:paraId="7F898B0D" w14:textId="77777777" w:rsidR="005A6EC3" w:rsidRDefault="005A6EC3" w:rsidP="005A6EC3">
      <w:pPr>
        <w:pStyle w:val="IVAOSuccess"/>
      </w:pPr>
      <w:r>
        <w:t>BEST PRACTISE:</w:t>
      </w:r>
    </w:p>
    <w:p w14:paraId="4828C783" w14:textId="02F6CD9A" w:rsidR="00382BA9" w:rsidRPr="00382BA9" w:rsidRDefault="005A6EC3" w:rsidP="00382BA9">
      <w:pPr>
        <w:pStyle w:val="IVAOSuccess"/>
        <w:rPr>
          <w:rStyle w:val="NormaleBold"/>
          <w:b w:val="0"/>
          <w:bCs/>
        </w:rPr>
      </w:pPr>
      <w:r>
        <w:t xml:space="preserve">In caso di potenziale sotto-separazione tra traffici in contatto con un altro CTA, se non si ottiene un coordinamento intersettoriale, bisogna preferire far livellare il traffico, assicurando così la separazione verticale e trasferirlo al settore successivo. </w:t>
      </w:r>
    </w:p>
    <w:p w14:paraId="2DDD6F44" w14:textId="17E6E658" w:rsidR="00382BA9" w:rsidRDefault="00382BA9" w:rsidP="00382BA9">
      <w:pPr>
        <w:pStyle w:val="Titolo2"/>
      </w:pPr>
      <w:bookmarkStart w:id="49" w:name="_Toc213418186"/>
      <w:r>
        <w:t>Traffico da/per LIRR</w:t>
      </w:r>
      <w:bookmarkEnd w:id="49"/>
    </w:p>
    <w:p w14:paraId="0DBAAEDF" w14:textId="6E57B2D8" w:rsidR="00E941FC" w:rsidRDefault="00382BA9" w:rsidP="00E941FC">
      <w:r>
        <w:rPr>
          <w:noProof/>
        </w:rPr>
        <w:drawing>
          <wp:inline distT="0" distB="0" distL="0" distR="0" wp14:anchorId="54A022DF" wp14:editId="4974F975">
            <wp:extent cx="6115050" cy="3364302"/>
            <wp:effectExtent l="0" t="0" r="0" b="7620"/>
            <wp:docPr id="1744061091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44" cy="336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4B08F" w14:textId="324060E1" w:rsidR="00E941FC" w:rsidRPr="00382BA9" w:rsidRDefault="00382BA9" w:rsidP="00382BA9">
      <w:pPr>
        <w:pStyle w:val="Titolo3"/>
        <w:rPr>
          <w:lang w:val="it-IT"/>
        </w:rPr>
      </w:pPr>
      <w:bookmarkStart w:id="50" w:name="_Toc213418187"/>
      <w:r w:rsidRPr="00382BA9">
        <w:rPr>
          <w:lang w:val="it-IT"/>
        </w:rPr>
        <w:lastRenderedPageBreak/>
        <w:t>Traffico da LIMM</w:t>
      </w:r>
      <w:r w:rsidR="00E50F86" w:rsidRPr="00E50F86">
        <w:rPr>
          <w:lang w:val="it-IT"/>
        </w:rPr>
        <w:t>-WS</w:t>
      </w:r>
      <w:r w:rsidRPr="00382BA9">
        <w:rPr>
          <w:lang w:val="it-IT"/>
        </w:rPr>
        <w:t xml:space="preserve"> a LIRR-NW</w:t>
      </w:r>
      <w:bookmarkEnd w:id="50"/>
    </w:p>
    <w:tbl>
      <w:tblPr>
        <w:tblStyle w:val="TabellaIVAO"/>
        <w:tblW w:w="9638" w:type="dxa"/>
        <w:tblLook w:val="04A0" w:firstRow="1" w:lastRow="0" w:firstColumn="1" w:lastColumn="0" w:noHBand="0" w:noVBand="1"/>
      </w:tblPr>
      <w:tblGrid>
        <w:gridCol w:w="2129"/>
        <w:gridCol w:w="1939"/>
        <w:gridCol w:w="2028"/>
        <w:gridCol w:w="1685"/>
        <w:gridCol w:w="1857"/>
      </w:tblGrid>
      <w:tr w:rsidR="00382BA9" w14:paraId="17E55927" w14:textId="77777777" w:rsidTr="001B3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9" w:type="dxa"/>
          </w:tcPr>
          <w:p w14:paraId="19B9BF9A" w14:textId="77777777" w:rsidR="00382BA9" w:rsidRPr="00382BA9" w:rsidRDefault="00382BA9" w:rsidP="00382BA9">
            <w:r>
              <w:t>C</w:t>
            </w:r>
            <w:r w:rsidRPr="00382BA9">
              <w:t>OP(J)</w:t>
            </w:r>
          </w:p>
        </w:tc>
        <w:tc>
          <w:tcPr>
            <w:tcW w:w="1939" w:type="dxa"/>
          </w:tcPr>
          <w:p w14:paraId="05F8336B" w14:textId="77777777" w:rsidR="00382BA9" w:rsidRPr="00382BA9" w:rsidRDefault="00382BA9" w:rsidP="00382BA9">
            <w:r>
              <w:t>FL</w:t>
            </w:r>
          </w:p>
        </w:tc>
        <w:tc>
          <w:tcPr>
            <w:tcW w:w="2028" w:type="dxa"/>
          </w:tcPr>
          <w:p w14:paraId="1DD93364" w14:textId="77777777" w:rsidR="00382BA9" w:rsidRPr="00382BA9" w:rsidRDefault="00382BA9" w:rsidP="00382BA9">
            <w:r>
              <w:t>DEST</w:t>
            </w:r>
          </w:p>
        </w:tc>
        <w:tc>
          <w:tcPr>
            <w:tcW w:w="1685" w:type="dxa"/>
          </w:tcPr>
          <w:p w14:paraId="30953A8D" w14:textId="77777777" w:rsidR="00382BA9" w:rsidRPr="00382BA9" w:rsidRDefault="00382BA9" w:rsidP="00382BA9">
            <w:r>
              <w:t>D</w:t>
            </w:r>
            <w:r w:rsidRPr="00382BA9">
              <w:t>EP</w:t>
            </w:r>
          </w:p>
        </w:tc>
        <w:tc>
          <w:tcPr>
            <w:tcW w:w="1857" w:type="dxa"/>
          </w:tcPr>
          <w:p w14:paraId="67F4080A" w14:textId="77777777" w:rsidR="00382BA9" w:rsidRPr="00382BA9" w:rsidRDefault="00382BA9" w:rsidP="00382BA9">
            <w:r>
              <w:t>n</w:t>
            </w:r>
            <w:r w:rsidRPr="00382BA9">
              <w:t>ext</w:t>
            </w:r>
          </w:p>
        </w:tc>
      </w:tr>
      <w:tr w:rsidR="00382BA9" w14:paraId="23E2EDDF" w14:textId="77777777" w:rsidTr="001B3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9" w:type="dxa"/>
          </w:tcPr>
          <w:p w14:paraId="5499E7C3" w14:textId="77777777" w:rsidR="00382BA9" w:rsidRPr="00382BA9" w:rsidRDefault="00382BA9" w:rsidP="00382BA9">
            <w:pPr>
              <w:spacing w:after="96"/>
            </w:pPr>
            <w:r>
              <w:t>J09-J10</w:t>
            </w:r>
          </w:p>
        </w:tc>
        <w:tc>
          <w:tcPr>
            <w:tcW w:w="1939" w:type="dxa"/>
          </w:tcPr>
          <w:p w14:paraId="2F5CFF54" w14:textId="09D824B3" w:rsidR="00382BA9" w:rsidRPr="00382BA9" w:rsidRDefault="00382BA9" w:rsidP="00382BA9">
            <w:pPr>
              <w:spacing w:after="96"/>
            </w:pPr>
            <w:r>
              <w:t>350</w:t>
            </w:r>
            <w:r w:rsidR="00A83714">
              <w:t>-</w:t>
            </w:r>
          </w:p>
        </w:tc>
        <w:tc>
          <w:tcPr>
            <w:tcW w:w="2028" w:type="dxa"/>
          </w:tcPr>
          <w:p w14:paraId="1DBC0B0A" w14:textId="77777777" w:rsidR="00382BA9" w:rsidRPr="00382BA9" w:rsidRDefault="00382BA9" w:rsidP="00382BA9">
            <w:pPr>
              <w:spacing w:after="96"/>
            </w:pPr>
            <w:r>
              <w:t>LIRA/RE/RU/RG</w:t>
            </w:r>
          </w:p>
        </w:tc>
        <w:tc>
          <w:tcPr>
            <w:tcW w:w="1685" w:type="dxa"/>
          </w:tcPr>
          <w:p w14:paraId="52004A16" w14:textId="77777777" w:rsidR="00382BA9" w:rsidRPr="00382BA9" w:rsidRDefault="00382BA9" w:rsidP="00382BA9">
            <w:pPr>
              <w:spacing w:after="96"/>
            </w:pPr>
            <w:r>
              <w:t>-</w:t>
            </w:r>
          </w:p>
        </w:tc>
        <w:tc>
          <w:tcPr>
            <w:tcW w:w="1857" w:type="dxa"/>
          </w:tcPr>
          <w:p w14:paraId="70270475" w14:textId="77777777" w:rsidR="00382BA9" w:rsidRPr="00382BA9" w:rsidRDefault="00382BA9" w:rsidP="00382BA9">
            <w:pPr>
              <w:spacing w:after="96"/>
            </w:pPr>
            <w:r>
              <w:t>NW</w:t>
            </w:r>
          </w:p>
        </w:tc>
      </w:tr>
      <w:tr w:rsidR="00382BA9" w14:paraId="36B36A3F" w14:textId="77777777" w:rsidTr="001B3B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9" w:type="dxa"/>
          </w:tcPr>
          <w:p w14:paraId="53CC571B" w14:textId="77777777" w:rsidR="00382BA9" w:rsidRPr="00382BA9" w:rsidRDefault="00382BA9" w:rsidP="00382BA9">
            <w:pPr>
              <w:spacing w:before="96" w:after="96"/>
            </w:pPr>
            <w:r>
              <w:t>J09-J10</w:t>
            </w:r>
          </w:p>
        </w:tc>
        <w:tc>
          <w:tcPr>
            <w:tcW w:w="1939" w:type="dxa"/>
          </w:tcPr>
          <w:p w14:paraId="61369181" w14:textId="68116DD5" w:rsidR="00382BA9" w:rsidRPr="00382BA9" w:rsidRDefault="00382BA9" w:rsidP="00382BA9">
            <w:pPr>
              <w:spacing w:before="96" w:after="96"/>
            </w:pPr>
            <w:r>
              <w:t>330</w:t>
            </w:r>
            <w:r w:rsidR="00A83714">
              <w:t>-</w:t>
            </w:r>
          </w:p>
        </w:tc>
        <w:tc>
          <w:tcPr>
            <w:tcW w:w="2028" w:type="dxa"/>
          </w:tcPr>
          <w:p w14:paraId="0578F4E2" w14:textId="77777777" w:rsidR="00382BA9" w:rsidRPr="00382BA9" w:rsidRDefault="00382BA9" w:rsidP="00382BA9">
            <w:pPr>
              <w:spacing w:before="96" w:after="96"/>
            </w:pPr>
            <w:r>
              <w:t>LIRF</w:t>
            </w:r>
          </w:p>
        </w:tc>
        <w:tc>
          <w:tcPr>
            <w:tcW w:w="1685" w:type="dxa"/>
          </w:tcPr>
          <w:p w14:paraId="0C572E9D" w14:textId="77777777" w:rsidR="00382BA9" w:rsidRPr="00382BA9" w:rsidRDefault="00382BA9" w:rsidP="00382BA9">
            <w:pPr>
              <w:spacing w:before="96" w:after="96"/>
            </w:pPr>
            <w:r>
              <w:t>-</w:t>
            </w:r>
          </w:p>
        </w:tc>
        <w:tc>
          <w:tcPr>
            <w:tcW w:w="1857" w:type="dxa"/>
          </w:tcPr>
          <w:p w14:paraId="07A3EC78" w14:textId="77777777" w:rsidR="00382BA9" w:rsidRPr="00382BA9" w:rsidRDefault="00382BA9" w:rsidP="00382BA9">
            <w:pPr>
              <w:spacing w:before="96" w:after="96"/>
            </w:pPr>
            <w:r>
              <w:t>NW</w:t>
            </w:r>
          </w:p>
        </w:tc>
      </w:tr>
      <w:tr w:rsidR="00382BA9" w14:paraId="78CCDB4D" w14:textId="77777777" w:rsidTr="001B3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9" w:type="dxa"/>
          </w:tcPr>
          <w:p w14:paraId="1BFFC4A3" w14:textId="77777777" w:rsidR="00382BA9" w:rsidRPr="00382BA9" w:rsidRDefault="00382BA9" w:rsidP="00382BA9">
            <w:pPr>
              <w:spacing w:after="96"/>
            </w:pPr>
            <w:r>
              <w:t>-</w:t>
            </w:r>
          </w:p>
        </w:tc>
        <w:tc>
          <w:tcPr>
            <w:tcW w:w="1939" w:type="dxa"/>
          </w:tcPr>
          <w:p w14:paraId="3E275B36" w14:textId="01915043" w:rsidR="00382BA9" w:rsidRPr="00382BA9" w:rsidRDefault="00382BA9" w:rsidP="00382BA9">
            <w:pPr>
              <w:spacing w:after="96"/>
            </w:pPr>
            <w:r>
              <w:t>190</w:t>
            </w:r>
            <w:r w:rsidR="00A83714">
              <w:t>-</w:t>
            </w:r>
          </w:p>
        </w:tc>
        <w:tc>
          <w:tcPr>
            <w:tcW w:w="2028" w:type="dxa"/>
          </w:tcPr>
          <w:p w14:paraId="06E2F0BA" w14:textId="77777777" w:rsidR="00382BA9" w:rsidRPr="00382BA9" w:rsidRDefault="00382BA9" w:rsidP="00382BA9">
            <w:pPr>
              <w:spacing w:after="96"/>
            </w:pPr>
            <w:r>
              <w:t>LIRJ</w:t>
            </w:r>
          </w:p>
        </w:tc>
        <w:tc>
          <w:tcPr>
            <w:tcW w:w="1685" w:type="dxa"/>
          </w:tcPr>
          <w:p w14:paraId="4B39B555" w14:textId="77777777" w:rsidR="00382BA9" w:rsidRPr="00382BA9" w:rsidRDefault="00382BA9" w:rsidP="00382BA9">
            <w:pPr>
              <w:spacing w:after="96"/>
            </w:pPr>
            <w:r>
              <w:t>-</w:t>
            </w:r>
          </w:p>
        </w:tc>
        <w:tc>
          <w:tcPr>
            <w:tcW w:w="1857" w:type="dxa"/>
          </w:tcPr>
          <w:p w14:paraId="7FEE6CB2" w14:textId="77777777" w:rsidR="00382BA9" w:rsidRPr="00382BA9" w:rsidRDefault="00382BA9" w:rsidP="00382BA9">
            <w:pPr>
              <w:spacing w:after="96"/>
            </w:pPr>
            <w:r>
              <w:t>NW</w:t>
            </w:r>
          </w:p>
        </w:tc>
      </w:tr>
      <w:tr w:rsidR="00382BA9" w14:paraId="6A21A726" w14:textId="77777777" w:rsidTr="001B3B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9" w:type="dxa"/>
          </w:tcPr>
          <w:p w14:paraId="660615E0" w14:textId="77777777" w:rsidR="00382BA9" w:rsidRPr="00382BA9" w:rsidRDefault="00382BA9" w:rsidP="00382BA9">
            <w:pPr>
              <w:spacing w:before="96" w:after="96"/>
            </w:pPr>
            <w:r>
              <w:t>-</w:t>
            </w:r>
          </w:p>
        </w:tc>
        <w:tc>
          <w:tcPr>
            <w:tcW w:w="1939" w:type="dxa"/>
          </w:tcPr>
          <w:p w14:paraId="12822ACA" w14:textId="295D1552" w:rsidR="00382BA9" w:rsidRPr="00382BA9" w:rsidRDefault="00382BA9" w:rsidP="00382BA9">
            <w:pPr>
              <w:spacing w:before="96" w:after="96"/>
            </w:pPr>
            <w:r>
              <w:t>270</w:t>
            </w:r>
            <w:r w:rsidR="00A83714">
              <w:t>-</w:t>
            </w:r>
          </w:p>
        </w:tc>
        <w:tc>
          <w:tcPr>
            <w:tcW w:w="2028" w:type="dxa"/>
          </w:tcPr>
          <w:p w14:paraId="26B036E4" w14:textId="77777777" w:rsidR="00382BA9" w:rsidRPr="00382BA9" w:rsidRDefault="00382BA9" w:rsidP="00382BA9">
            <w:pPr>
              <w:spacing w:before="96" w:after="96"/>
            </w:pPr>
            <w:r>
              <w:t>LIRS</w:t>
            </w:r>
          </w:p>
        </w:tc>
        <w:tc>
          <w:tcPr>
            <w:tcW w:w="1685" w:type="dxa"/>
          </w:tcPr>
          <w:p w14:paraId="51368272" w14:textId="77777777" w:rsidR="00382BA9" w:rsidRPr="00382BA9" w:rsidRDefault="00382BA9" w:rsidP="00382BA9">
            <w:pPr>
              <w:spacing w:before="96" w:after="96"/>
            </w:pPr>
            <w:r>
              <w:t>-</w:t>
            </w:r>
          </w:p>
        </w:tc>
        <w:tc>
          <w:tcPr>
            <w:tcW w:w="1857" w:type="dxa"/>
          </w:tcPr>
          <w:p w14:paraId="33374367" w14:textId="77777777" w:rsidR="00382BA9" w:rsidRPr="00382BA9" w:rsidRDefault="00382BA9" w:rsidP="00382BA9">
            <w:pPr>
              <w:spacing w:before="96" w:after="96"/>
            </w:pPr>
            <w:r>
              <w:t>NW</w:t>
            </w:r>
          </w:p>
        </w:tc>
      </w:tr>
      <w:tr w:rsidR="00382BA9" w14:paraId="71105CE6" w14:textId="77777777" w:rsidTr="001B3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9" w:type="dxa"/>
          </w:tcPr>
          <w:p w14:paraId="281649C1" w14:textId="77777777" w:rsidR="00382BA9" w:rsidRPr="00382BA9" w:rsidRDefault="00382BA9" w:rsidP="00382BA9">
            <w:pPr>
              <w:spacing w:after="96"/>
            </w:pPr>
            <w:r>
              <w:t>-</w:t>
            </w:r>
          </w:p>
        </w:tc>
        <w:tc>
          <w:tcPr>
            <w:tcW w:w="1939" w:type="dxa"/>
          </w:tcPr>
          <w:p w14:paraId="7A1828A2" w14:textId="77777777" w:rsidR="00382BA9" w:rsidRPr="00382BA9" w:rsidRDefault="00382BA9" w:rsidP="00382BA9">
            <w:pPr>
              <w:spacing w:after="96"/>
            </w:pPr>
            <w:r>
              <w:t>270</w:t>
            </w:r>
          </w:p>
        </w:tc>
        <w:tc>
          <w:tcPr>
            <w:tcW w:w="2028" w:type="dxa"/>
          </w:tcPr>
          <w:p w14:paraId="0BDBBF8C" w14:textId="77777777" w:rsidR="00382BA9" w:rsidRPr="00382BA9" w:rsidRDefault="00382BA9" w:rsidP="00382BA9">
            <w:pPr>
              <w:spacing w:after="96"/>
            </w:pPr>
            <w:r>
              <w:t>-</w:t>
            </w:r>
          </w:p>
        </w:tc>
        <w:tc>
          <w:tcPr>
            <w:tcW w:w="1685" w:type="dxa"/>
          </w:tcPr>
          <w:p w14:paraId="08501888" w14:textId="77777777" w:rsidR="00382BA9" w:rsidRPr="00382BA9" w:rsidRDefault="00382BA9" w:rsidP="00382BA9">
            <w:pPr>
              <w:spacing w:after="96"/>
            </w:pPr>
            <w:r>
              <w:t>LIMJ/MG</w:t>
            </w:r>
          </w:p>
        </w:tc>
        <w:tc>
          <w:tcPr>
            <w:tcW w:w="1857" w:type="dxa"/>
          </w:tcPr>
          <w:p w14:paraId="03C9D581" w14:textId="77777777" w:rsidR="00382BA9" w:rsidRPr="00382BA9" w:rsidRDefault="00382BA9" w:rsidP="00382BA9">
            <w:pPr>
              <w:spacing w:after="96"/>
            </w:pPr>
            <w:r>
              <w:t>NW</w:t>
            </w:r>
          </w:p>
        </w:tc>
      </w:tr>
    </w:tbl>
    <w:p w14:paraId="3E1AF2F1" w14:textId="277B12B3" w:rsidR="00382BA9" w:rsidRPr="00382BA9" w:rsidRDefault="00382BA9" w:rsidP="00382BA9">
      <w:pPr>
        <w:pStyle w:val="Titolo3"/>
        <w:rPr>
          <w:lang w:val="it-IT"/>
        </w:rPr>
      </w:pPr>
      <w:bookmarkStart w:id="51" w:name="_Toc213418188"/>
      <w:r w:rsidRPr="00382BA9">
        <w:rPr>
          <w:lang w:val="it-IT"/>
        </w:rPr>
        <w:t>Traffico da LIMM</w:t>
      </w:r>
      <w:r w:rsidR="00E50F86" w:rsidRPr="00E50F86">
        <w:rPr>
          <w:lang w:val="it-IT"/>
        </w:rPr>
        <w:t>-ES</w:t>
      </w:r>
      <w:r w:rsidRPr="00382BA9">
        <w:rPr>
          <w:lang w:val="it-IT"/>
        </w:rPr>
        <w:t xml:space="preserve"> a LIRR-N</w:t>
      </w:r>
      <w:r w:rsidR="00E50F86" w:rsidRPr="00E50F86">
        <w:rPr>
          <w:lang w:val="it-IT"/>
        </w:rPr>
        <w:t>E</w:t>
      </w:r>
      <w:bookmarkEnd w:id="51"/>
    </w:p>
    <w:tbl>
      <w:tblPr>
        <w:tblStyle w:val="TabellaIVAO"/>
        <w:tblW w:w="9638" w:type="dxa"/>
        <w:tblLook w:val="04A0" w:firstRow="1" w:lastRow="0" w:firstColumn="1" w:lastColumn="0" w:noHBand="0" w:noVBand="1"/>
      </w:tblPr>
      <w:tblGrid>
        <w:gridCol w:w="2129"/>
        <w:gridCol w:w="1939"/>
        <w:gridCol w:w="2028"/>
        <w:gridCol w:w="1685"/>
        <w:gridCol w:w="1857"/>
      </w:tblGrid>
      <w:tr w:rsidR="00382BA9" w14:paraId="2B3D1902" w14:textId="77777777" w:rsidTr="001B3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9" w:type="dxa"/>
          </w:tcPr>
          <w:p w14:paraId="74207374" w14:textId="77777777" w:rsidR="00382BA9" w:rsidRPr="00382BA9" w:rsidRDefault="00382BA9" w:rsidP="00382BA9">
            <w:r>
              <w:t>COP(J)</w:t>
            </w:r>
          </w:p>
        </w:tc>
        <w:tc>
          <w:tcPr>
            <w:tcW w:w="1939" w:type="dxa"/>
          </w:tcPr>
          <w:p w14:paraId="1BFA2932" w14:textId="77777777" w:rsidR="00382BA9" w:rsidRPr="00382BA9" w:rsidRDefault="00382BA9" w:rsidP="00382BA9">
            <w:r>
              <w:t>FL</w:t>
            </w:r>
          </w:p>
        </w:tc>
        <w:tc>
          <w:tcPr>
            <w:tcW w:w="2028" w:type="dxa"/>
          </w:tcPr>
          <w:p w14:paraId="670B26F9" w14:textId="77777777" w:rsidR="00382BA9" w:rsidRPr="00382BA9" w:rsidRDefault="00382BA9" w:rsidP="00382BA9">
            <w:r>
              <w:t>DEST</w:t>
            </w:r>
          </w:p>
        </w:tc>
        <w:tc>
          <w:tcPr>
            <w:tcW w:w="1685" w:type="dxa"/>
          </w:tcPr>
          <w:p w14:paraId="31E3070F" w14:textId="77777777" w:rsidR="00382BA9" w:rsidRPr="00382BA9" w:rsidRDefault="00382BA9" w:rsidP="00382BA9">
            <w:r>
              <w:t>DEP</w:t>
            </w:r>
          </w:p>
        </w:tc>
        <w:tc>
          <w:tcPr>
            <w:tcW w:w="1857" w:type="dxa"/>
          </w:tcPr>
          <w:p w14:paraId="6D9293CD" w14:textId="77777777" w:rsidR="00382BA9" w:rsidRPr="00382BA9" w:rsidRDefault="00382BA9" w:rsidP="00382BA9">
            <w:r>
              <w:t>next</w:t>
            </w:r>
          </w:p>
        </w:tc>
      </w:tr>
      <w:tr w:rsidR="00382BA9" w14:paraId="25FE6835" w14:textId="77777777" w:rsidTr="001B3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9" w:type="dxa"/>
          </w:tcPr>
          <w:p w14:paraId="61F52D2D" w14:textId="77777777" w:rsidR="00382BA9" w:rsidRPr="00382BA9" w:rsidRDefault="00382BA9" w:rsidP="00382BA9">
            <w:pPr>
              <w:spacing w:after="96"/>
            </w:pPr>
            <w:r>
              <w:t>J02-J04</w:t>
            </w:r>
          </w:p>
        </w:tc>
        <w:tc>
          <w:tcPr>
            <w:tcW w:w="1939" w:type="dxa"/>
          </w:tcPr>
          <w:p w14:paraId="15D3142E" w14:textId="30AAABBC" w:rsidR="00382BA9" w:rsidRPr="00382BA9" w:rsidRDefault="00382BA9" w:rsidP="00382BA9">
            <w:pPr>
              <w:spacing w:after="96"/>
            </w:pPr>
            <w:r>
              <w:t>350</w:t>
            </w:r>
            <w:r w:rsidR="00A83714">
              <w:t>-</w:t>
            </w:r>
          </w:p>
        </w:tc>
        <w:tc>
          <w:tcPr>
            <w:tcW w:w="2028" w:type="dxa"/>
          </w:tcPr>
          <w:p w14:paraId="5DB9F3B6" w14:textId="77777777" w:rsidR="00382BA9" w:rsidRPr="00382BA9" w:rsidRDefault="00382BA9" w:rsidP="00382BA9">
            <w:pPr>
              <w:spacing w:after="96"/>
            </w:pPr>
            <w:r>
              <w:t>Roma Group</w:t>
            </w:r>
          </w:p>
        </w:tc>
        <w:tc>
          <w:tcPr>
            <w:tcW w:w="1685" w:type="dxa"/>
          </w:tcPr>
          <w:p w14:paraId="41C78680" w14:textId="77777777" w:rsidR="00382BA9" w:rsidRPr="00382BA9" w:rsidRDefault="00382BA9" w:rsidP="00382BA9">
            <w:pPr>
              <w:spacing w:after="96"/>
            </w:pPr>
            <w:r>
              <w:t>-</w:t>
            </w:r>
          </w:p>
        </w:tc>
        <w:tc>
          <w:tcPr>
            <w:tcW w:w="1857" w:type="dxa"/>
          </w:tcPr>
          <w:p w14:paraId="1E7FC03B" w14:textId="77777777" w:rsidR="00382BA9" w:rsidRPr="00382BA9" w:rsidRDefault="00382BA9" w:rsidP="00382BA9">
            <w:pPr>
              <w:spacing w:after="96"/>
            </w:pPr>
            <w:r>
              <w:t>NE</w:t>
            </w:r>
          </w:p>
        </w:tc>
      </w:tr>
      <w:tr w:rsidR="00382BA9" w14:paraId="1249E523" w14:textId="77777777" w:rsidTr="001B3B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9" w:type="dxa"/>
          </w:tcPr>
          <w:p w14:paraId="2BF08BC0" w14:textId="77777777" w:rsidR="00382BA9" w:rsidRPr="00382BA9" w:rsidRDefault="00382BA9" w:rsidP="00382BA9">
            <w:pPr>
              <w:spacing w:before="96" w:after="96"/>
            </w:pPr>
            <w:r>
              <w:t xml:space="preserve">- </w:t>
            </w:r>
          </w:p>
        </w:tc>
        <w:tc>
          <w:tcPr>
            <w:tcW w:w="1939" w:type="dxa"/>
          </w:tcPr>
          <w:p w14:paraId="462E1E11" w14:textId="02CC063A" w:rsidR="00382BA9" w:rsidRPr="00382BA9" w:rsidRDefault="00382BA9" w:rsidP="00382BA9">
            <w:pPr>
              <w:spacing w:before="96" w:after="96"/>
            </w:pPr>
            <w:r>
              <w:t>290</w:t>
            </w:r>
            <w:r w:rsidR="00A83714">
              <w:t>-</w:t>
            </w:r>
          </w:p>
        </w:tc>
        <w:tc>
          <w:tcPr>
            <w:tcW w:w="2028" w:type="dxa"/>
          </w:tcPr>
          <w:p w14:paraId="7244396E" w14:textId="77777777" w:rsidR="00382BA9" w:rsidRPr="00382BA9" w:rsidRDefault="00382BA9" w:rsidP="00382BA9">
            <w:pPr>
              <w:spacing w:before="96" w:after="96"/>
            </w:pPr>
            <w:r>
              <w:t>LIRZ</w:t>
            </w:r>
          </w:p>
        </w:tc>
        <w:tc>
          <w:tcPr>
            <w:tcW w:w="1685" w:type="dxa"/>
          </w:tcPr>
          <w:p w14:paraId="3E5C2733" w14:textId="77777777" w:rsidR="00382BA9" w:rsidRPr="00382BA9" w:rsidRDefault="00382BA9" w:rsidP="00382BA9">
            <w:pPr>
              <w:spacing w:before="96" w:after="96"/>
            </w:pPr>
            <w:r>
              <w:t>-</w:t>
            </w:r>
          </w:p>
        </w:tc>
        <w:tc>
          <w:tcPr>
            <w:tcW w:w="1857" w:type="dxa"/>
          </w:tcPr>
          <w:p w14:paraId="70589B47" w14:textId="77777777" w:rsidR="00382BA9" w:rsidRPr="00382BA9" w:rsidRDefault="00382BA9" w:rsidP="00382BA9">
            <w:pPr>
              <w:spacing w:before="96" w:after="96"/>
            </w:pPr>
            <w:r>
              <w:t>NE</w:t>
            </w:r>
          </w:p>
        </w:tc>
      </w:tr>
      <w:tr w:rsidR="00382BA9" w14:paraId="1BC39C64" w14:textId="77777777" w:rsidTr="001B3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9" w:type="dxa"/>
          </w:tcPr>
          <w:p w14:paraId="37E82A62" w14:textId="77777777" w:rsidR="00382BA9" w:rsidRPr="00382BA9" w:rsidRDefault="00382BA9" w:rsidP="00382BA9">
            <w:pPr>
              <w:spacing w:after="96"/>
            </w:pPr>
            <w:r>
              <w:t>-</w:t>
            </w:r>
          </w:p>
        </w:tc>
        <w:tc>
          <w:tcPr>
            <w:tcW w:w="1939" w:type="dxa"/>
          </w:tcPr>
          <w:p w14:paraId="60AED40E" w14:textId="77777777" w:rsidR="00382BA9" w:rsidRPr="00382BA9" w:rsidRDefault="00382BA9" w:rsidP="00382BA9">
            <w:pPr>
              <w:spacing w:after="96"/>
            </w:pPr>
            <w:r>
              <w:t>290</w:t>
            </w:r>
          </w:p>
        </w:tc>
        <w:tc>
          <w:tcPr>
            <w:tcW w:w="2028" w:type="dxa"/>
          </w:tcPr>
          <w:p w14:paraId="2E0A10DA" w14:textId="77777777" w:rsidR="00382BA9" w:rsidRPr="00382BA9" w:rsidRDefault="00382BA9" w:rsidP="00382BA9">
            <w:pPr>
              <w:spacing w:after="96"/>
            </w:pPr>
            <w:r>
              <w:t>-</w:t>
            </w:r>
          </w:p>
        </w:tc>
        <w:tc>
          <w:tcPr>
            <w:tcW w:w="1685" w:type="dxa"/>
          </w:tcPr>
          <w:p w14:paraId="53354706" w14:textId="77777777" w:rsidR="00382BA9" w:rsidRPr="00382BA9" w:rsidRDefault="00382BA9" w:rsidP="00382BA9">
            <w:pPr>
              <w:spacing w:after="96"/>
            </w:pPr>
            <w:r>
              <w:t>LIMP</w:t>
            </w:r>
          </w:p>
        </w:tc>
        <w:tc>
          <w:tcPr>
            <w:tcW w:w="1857" w:type="dxa"/>
          </w:tcPr>
          <w:p w14:paraId="3DF28420" w14:textId="77777777" w:rsidR="00382BA9" w:rsidRPr="00382BA9" w:rsidRDefault="00382BA9" w:rsidP="00382BA9">
            <w:pPr>
              <w:spacing w:after="96"/>
            </w:pPr>
            <w:r>
              <w:t>NE</w:t>
            </w:r>
          </w:p>
        </w:tc>
      </w:tr>
    </w:tbl>
    <w:p w14:paraId="3BD04964" w14:textId="780250FE" w:rsidR="00E50F86" w:rsidRPr="00E50F86" w:rsidRDefault="00E50F86" w:rsidP="00E50F86">
      <w:pPr>
        <w:pStyle w:val="Titolo3"/>
        <w:rPr>
          <w:lang w:val="it-IT"/>
        </w:rPr>
      </w:pPr>
      <w:bookmarkStart w:id="52" w:name="_Toc213418189"/>
      <w:r w:rsidRPr="00E50F86">
        <w:rPr>
          <w:lang w:val="it-IT"/>
        </w:rPr>
        <w:t xml:space="preserve">Traffico da LIRR-NE </w:t>
      </w:r>
      <w:r w:rsidRPr="00CD1840">
        <w:rPr>
          <w:lang w:val="it-IT"/>
        </w:rPr>
        <w:t>a</w:t>
      </w:r>
      <w:r w:rsidRPr="00E50F86">
        <w:rPr>
          <w:lang w:val="it-IT"/>
        </w:rPr>
        <w:t xml:space="preserve"> LIMM</w:t>
      </w:r>
      <w:bookmarkEnd w:id="52"/>
    </w:p>
    <w:tbl>
      <w:tblPr>
        <w:tblStyle w:val="TabellaIVAO"/>
        <w:tblpPr w:leftFromText="141" w:rightFromText="141" w:vertAnchor="text" w:tblpY="-39"/>
        <w:tblW w:w="9639" w:type="dxa"/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E50F86" w14:paraId="5BDFD133" w14:textId="77777777" w:rsidTr="00E50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9" w:type="dxa"/>
          </w:tcPr>
          <w:p w14:paraId="7F35D2E7" w14:textId="77777777" w:rsidR="00E50F86" w:rsidRPr="00E50F86" w:rsidRDefault="00E50F86" w:rsidP="00E50F86">
            <w:r>
              <w:t>C</w:t>
            </w:r>
            <w:r w:rsidRPr="00E50F86">
              <w:t>OP(J)</w:t>
            </w:r>
          </w:p>
        </w:tc>
        <w:tc>
          <w:tcPr>
            <w:tcW w:w="2410" w:type="dxa"/>
          </w:tcPr>
          <w:p w14:paraId="4EE8D251" w14:textId="77777777" w:rsidR="00E50F86" w:rsidRPr="00E50F86" w:rsidRDefault="00E50F86" w:rsidP="00E50F86">
            <w:r>
              <w:t>FL</w:t>
            </w:r>
          </w:p>
        </w:tc>
        <w:tc>
          <w:tcPr>
            <w:tcW w:w="2410" w:type="dxa"/>
          </w:tcPr>
          <w:p w14:paraId="54D94491" w14:textId="77777777" w:rsidR="00E50F86" w:rsidRPr="00E50F86" w:rsidRDefault="00E50F86" w:rsidP="00E50F86">
            <w:r>
              <w:t>DEST</w:t>
            </w:r>
          </w:p>
        </w:tc>
        <w:tc>
          <w:tcPr>
            <w:tcW w:w="2410" w:type="dxa"/>
          </w:tcPr>
          <w:p w14:paraId="2E285208" w14:textId="77777777" w:rsidR="00E50F86" w:rsidRPr="00E50F86" w:rsidRDefault="00E50F86" w:rsidP="00E50F86">
            <w:r>
              <w:t>n</w:t>
            </w:r>
            <w:r w:rsidRPr="00E50F86">
              <w:t>ext</w:t>
            </w:r>
          </w:p>
        </w:tc>
      </w:tr>
      <w:tr w:rsidR="00E50F86" w:rsidRPr="00E50F86" w14:paraId="3465B0EF" w14:textId="77777777" w:rsidTr="00E50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9" w:type="dxa"/>
          </w:tcPr>
          <w:p w14:paraId="346978A1" w14:textId="77777777" w:rsidR="00E50F86" w:rsidRPr="00E50F86" w:rsidRDefault="00E50F86" w:rsidP="00E50F86">
            <w:pPr>
              <w:spacing w:after="96"/>
            </w:pPr>
            <w:r>
              <w:t>J03-J06</w:t>
            </w:r>
          </w:p>
        </w:tc>
        <w:tc>
          <w:tcPr>
            <w:tcW w:w="2410" w:type="dxa"/>
          </w:tcPr>
          <w:p w14:paraId="4D458FEE" w14:textId="77777777" w:rsidR="00E50F86" w:rsidRPr="00E50F86" w:rsidRDefault="00E50F86" w:rsidP="00E50F86">
            <w:pPr>
              <w:spacing w:after="96"/>
            </w:pPr>
            <w:r>
              <w:t>340</w:t>
            </w:r>
          </w:p>
        </w:tc>
        <w:tc>
          <w:tcPr>
            <w:tcW w:w="2410" w:type="dxa"/>
          </w:tcPr>
          <w:p w14:paraId="00AF7655" w14:textId="77777777" w:rsidR="00E50F86" w:rsidRPr="00E50F86" w:rsidRDefault="00E50F86" w:rsidP="00E50F86">
            <w:pPr>
              <w:spacing w:after="96"/>
            </w:pPr>
            <w:r>
              <w:t>LIMC/MF/MZ</w:t>
            </w:r>
          </w:p>
        </w:tc>
        <w:tc>
          <w:tcPr>
            <w:tcW w:w="2410" w:type="dxa"/>
          </w:tcPr>
          <w:p w14:paraId="665B3853" w14:textId="0E326E18" w:rsidR="00E50F86" w:rsidRPr="00E50F86" w:rsidRDefault="00E50F86" w:rsidP="00E50F86">
            <w:pPr>
              <w:spacing w:after="96"/>
              <w:rPr>
                <w:lang w:val="en-US"/>
              </w:rPr>
            </w:pPr>
            <w:r w:rsidRPr="00E50F86">
              <w:rPr>
                <w:lang w:val="en-US"/>
              </w:rPr>
              <w:t>J03-04 ES</w:t>
            </w:r>
            <w:r w:rsidR="00CD1840">
              <w:t>*</w:t>
            </w:r>
          </w:p>
          <w:p w14:paraId="548CB0C1" w14:textId="2F14D4F9" w:rsidR="00E50F86" w:rsidRPr="00E50F86" w:rsidRDefault="00E50F86" w:rsidP="00E50F86">
            <w:pPr>
              <w:spacing w:after="96"/>
              <w:rPr>
                <w:lang w:val="en-US"/>
              </w:rPr>
            </w:pPr>
            <w:r w:rsidRPr="00E50F86">
              <w:rPr>
                <w:lang w:val="en-US"/>
              </w:rPr>
              <w:t>J05-06 WS</w:t>
            </w:r>
            <w:r w:rsidR="00CD1840">
              <w:t>*</w:t>
            </w:r>
          </w:p>
        </w:tc>
      </w:tr>
      <w:tr w:rsidR="00E50F86" w14:paraId="2EEDC2BA" w14:textId="77777777" w:rsidTr="00E50F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9" w:type="dxa"/>
          </w:tcPr>
          <w:p w14:paraId="3C418BFA" w14:textId="77777777" w:rsidR="00E50F86" w:rsidRPr="00E50F86" w:rsidRDefault="00E50F86" w:rsidP="00E50F86">
            <w:pPr>
              <w:spacing w:before="96" w:after="96"/>
            </w:pPr>
            <w:r>
              <w:t>J</w:t>
            </w:r>
            <w:r w:rsidRPr="00E50F86">
              <w:t>04-J06</w:t>
            </w:r>
          </w:p>
        </w:tc>
        <w:tc>
          <w:tcPr>
            <w:tcW w:w="2410" w:type="dxa"/>
          </w:tcPr>
          <w:p w14:paraId="39A3D6C7" w14:textId="77777777" w:rsidR="00E50F86" w:rsidRPr="00E50F86" w:rsidRDefault="00E50F86" w:rsidP="00E50F86">
            <w:pPr>
              <w:spacing w:before="96" w:after="96"/>
            </w:pPr>
            <w:r>
              <w:t>240</w:t>
            </w:r>
          </w:p>
        </w:tc>
        <w:tc>
          <w:tcPr>
            <w:tcW w:w="2410" w:type="dxa"/>
          </w:tcPr>
          <w:p w14:paraId="5D736BC7" w14:textId="77777777" w:rsidR="00E50F86" w:rsidRPr="00E50F86" w:rsidRDefault="00E50F86" w:rsidP="00E50F86">
            <w:pPr>
              <w:spacing w:before="96" w:after="96"/>
            </w:pPr>
            <w:r>
              <w:t>LIMJ/MG</w:t>
            </w:r>
          </w:p>
        </w:tc>
        <w:tc>
          <w:tcPr>
            <w:tcW w:w="2410" w:type="dxa"/>
          </w:tcPr>
          <w:p w14:paraId="2FFAA92E" w14:textId="2D1A9F23" w:rsidR="00E50F86" w:rsidRPr="00E50F86" w:rsidRDefault="00E50F86" w:rsidP="00E50F86">
            <w:pPr>
              <w:spacing w:before="96" w:after="96"/>
            </w:pPr>
            <w:r>
              <w:t>J04 ES</w:t>
            </w:r>
            <w:r w:rsidR="00CD1840">
              <w:t>*</w:t>
            </w:r>
          </w:p>
          <w:p w14:paraId="3E39152A" w14:textId="4BF5D3B3" w:rsidR="00E50F86" w:rsidRPr="00E50F86" w:rsidRDefault="00E50F86" w:rsidP="00E50F86">
            <w:pPr>
              <w:spacing w:before="96" w:after="96"/>
            </w:pPr>
            <w:r>
              <w:t>J05-06 WS</w:t>
            </w:r>
            <w:r w:rsidR="00CD1840">
              <w:t>*</w:t>
            </w:r>
          </w:p>
        </w:tc>
      </w:tr>
      <w:tr w:rsidR="00E50F86" w14:paraId="2656E9BD" w14:textId="77777777" w:rsidTr="00E50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9" w:type="dxa"/>
          </w:tcPr>
          <w:p w14:paraId="72542492" w14:textId="77777777" w:rsidR="00E50F86" w:rsidRPr="00E50F86" w:rsidRDefault="00E50F86" w:rsidP="00E50F86">
            <w:pPr>
              <w:spacing w:after="96"/>
            </w:pPr>
            <w:r>
              <w:t>J03-J06</w:t>
            </w:r>
          </w:p>
        </w:tc>
        <w:tc>
          <w:tcPr>
            <w:tcW w:w="2410" w:type="dxa"/>
          </w:tcPr>
          <w:p w14:paraId="210BEE6D" w14:textId="77777777" w:rsidR="00E50F86" w:rsidRPr="00E50F86" w:rsidRDefault="00E50F86" w:rsidP="00E50F86">
            <w:pPr>
              <w:spacing w:after="96"/>
            </w:pPr>
            <w:r>
              <w:t>320</w:t>
            </w:r>
          </w:p>
        </w:tc>
        <w:tc>
          <w:tcPr>
            <w:tcW w:w="2410" w:type="dxa"/>
          </w:tcPr>
          <w:p w14:paraId="61C688F6" w14:textId="77777777" w:rsidR="00E50F86" w:rsidRPr="00E50F86" w:rsidRDefault="00E50F86" w:rsidP="00E50F86">
            <w:pPr>
              <w:spacing w:after="96"/>
            </w:pPr>
            <w:r>
              <w:t>LIML</w:t>
            </w:r>
          </w:p>
        </w:tc>
        <w:tc>
          <w:tcPr>
            <w:tcW w:w="2410" w:type="dxa"/>
          </w:tcPr>
          <w:p w14:paraId="18813C82" w14:textId="3CE3A683" w:rsidR="00E50F86" w:rsidRPr="00E50F86" w:rsidRDefault="00E50F86" w:rsidP="00E50F86">
            <w:pPr>
              <w:spacing w:after="96"/>
            </w:pPr>
            <w:r>
              <w:t>J03-04 ES</w:t>
            </w:r>
            <w:r w:rsidR="00CD1840">
              <w:t>*</w:t>
            </w:r>
          </w:p>
          <w:p w14:paraId="30FAF35C" w14:textId="3FABC5CE" w:rsidR="00E50F86" w:rsidRPr="00E50F86" w:rsidRDefault="00E50F86" w:rsidP="00E50F86">
            <w:pPr>
              <w:spacing w:after="96"/>
            </w:pPr>
            <w:r>
              <w:t>J05/06 WS</w:t>
            </w:r>
            <w:r w:rsidR="00CD1840">
              <w:t>*</w:t>
            </w:r>
          </w:p>
        </w:tc>
      </w:tr>
      <w:tr w:rsidR="00E50F86" w14:paraId="4E270878" w14:textId="77777777" w:rsidTr="00E50F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9" w:type="dxa"/>
          </w:tcPr>
          <w:p w14:paraId="6F51BEEA" w14:textId="77777777" w:rsidR="00E50F86" w:rsidRPr="00E50F86" w:rsidRDefault="00E50F86" w:rsidP="00E50F86">
            <w:pPr>
              <w:spacing w:before="96" w:after="96"/>
            </w:pPr>
            <w:r>
              <w:t>J03</w:t>
            </w:r>
          </w:p>
        </w:tc>
        <w:tc>
          <w:tcPr>
            <w:tcW w:w="2410" w:type="dxa"/>
          </w:tcPr>
          <w:p w14:paraId="2E160D3F" w14:textId="77777777" w:rsidR="00E50F86" w:rsidRPr="00E50F86" w:rsidRDefault="00E50F86" w:rsidP="00E50F86">
            <w:pPr>
              <w:spacing w:before="96" w:after="96"/>
            </w:pPr>
            <w:r>
              <w:t>280</w:t>
            </w:r>
          </w:p>
        </w:tc>
        <w:tc>
          <w:tcPr>
            <w:tcW w:w="2410" w:type="dxa"/>
          </w:tcPr>
          <w:p w14:paraId="1F06F5A4" w14:textId="77777777" w:rsidR="00E50F86" w:rsidRPr="00E50F86" w:rsidRDefault="00E50F86" w:rsidP="00E50F86">
            <w:pPr>
              <w:spacing w:before="96" w:after="96"/>
            </w:pPr>
            <w:r>
              <w:t>LIMJ/MG</w:t>
            </w:r>
          </w:p>
        </w:tc>
        <w:tc>
          <w:tcPr>
            <w:tcW w:w="2410" w:type="dxa"/>
          </w:tcPr>
          <w:p w14:paraId="690A608E" w14:textId="77777777" w:rsidR="00E50F86" w:rsidRPr="00E50F86" w:rsidRDefault="00E50F86" w:rsidP="00E50F86">
            <w:pPr>
              <w:spacing w:before="96" w:after="96"/>
            </w:pPr>
            <w:r>
              <w:t>ES2</w:t>
            </w:r>
          </w:p>
        </w:tc>
      </w:tr>
      <w:tr w:rsidR="00E50F86" w14:paraId="1726E41F" w14:textId="77777777" w:rsidTr="00E50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9" w:type="dxa"/>
          </w:tcPr>
          <w:p w14:paraId="4A7CB81D" w14:textId="77777777" w:rsidR="00E50F86" w:rsidRPr="00E50F86" w:rsidRDefault="00E50F86" w:rsidP="00E50F86">
            <w:pPr>
              <w:spacing w:after="96"/>
            </w:pPr>
            <w:r>
              <w:t>J01-J02</w:t>
            </w:r>
          </w:p>
        </w:tc>
        <w:tc>
          <w:tcPr>
            <w:tcW w:w="2410" w:type="dxa"/>
          </w:tcPr>
          <w:p w14:paraId="2DB0062E" w14:textId="77777777" w:rsidR="00E50F86" w:rsidRPr="00E50F86" w:rsidRDefault="00E50F86" w:rsidP="00E50F86">
            <w:pPr>
              <w:spacing w:after="96"/>
            </w:pPr>
            <w:r>
              <w:t>320</w:t>
            </w:r>
          </w:p>
        </w:tc>
        <w:tc>
          <w:tcPr>
            <w:tcW w:w="2410" w:type="dxa"/>
          </w:tcPr>
          <w:p w14:paraId="54E9DDCA" w14:textId="77777777" w:rsidR="00E50F86" w:rsidRPr="00E50F86" w:rsidRDefault="00E50F86" w:rsidP="00E50F86">
            <w:pPr>
              <w:spacing w:after="96"/>
            </w:pPr>
            <w:r>
              <w:t>LIME</w:t>
            </w:r>
          </w:p>
        </w:tc>
        <w:tc>
          <w:tcPr>
            <w:tcW w:w="2410" w:type="dxa"/>
          </w:tcPr>
          <w:p w14:paraId="2AEE6860" w14:textId="38900197" w:rsidR="00E50F86" w:rsidRPr="00E50F86" w:rsidRDefault="00E50F86" w:rsidP="00E50F86">
            <w:pPr>
              <w:spacing w:after="96"/>
            </w:pPr>
            <w:r>
              <w:t>ES</w:t>
            </w:r>
            <w:r w:rsidR="00CD1840">
              <w:t>*</w:t>
            </w:r>
          </w:p>
        </w:tc>
      </w:tr>
      <w:tr w:rsidR="00E50F86" w14:paraId="19900620" w14:textId="77777777" w:rsidTr="00E50F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9" w:type="dxa"/>
          </w:tcPr>
          <w:p w14:paraId="4A0A4A69" w14:textId="77777777" w:rsidR="00E50F86" w:rsidRPr="00E50F86" w:rsidRDefault="00E50F86" w:rsidP="00E50F86">
            <w:pPr>
              <w:spacing w:before="96" w:after="96"/>
            </w:pPr>
            <w:r>
              <w:t>J</w:t>
            </w:r>
            <w:r w:rsidRPr="00E50F86">
              <w:t>01-J02</w:t>
            </w:r>
          </w:p>
        </w:tc>
        <w:tc>
          <w:tcPr>
            <w:tcW w:w="2410" w:type="dxa"/>
          </w:tcPr>
          <w:p w14:paraId="07D56D1F" w14:textId="77777777" w:rsidR="00E50F86" w:rsidRPr="00E50F86" w:rsidRDefault="00E50F86" w:rsidP="00E50F86">
            <w:pPr>
              <w:spacing w:before="96" w:after="96"/>
            </w:pPr>
            <w:r>
              <w:t>240</w:t>
            </w:r>
          </w:p>
        </w:tc>
        <w:tc>
          <w:tcPr>
            <w:tcW w:w="2410" w:type="dxa"/>
          </w:tcPr>
          <w:p w14:paraId="21C802F9" w14:textId="77777777" w:rsidR="00E50F86" w:rsidRPr="00E50F86" w:rsidRDefault="00E50F86" w:rsidP="00E50F86">
            <w:pPr>
              <w:spacing w:before="96" w:after="96"/>
            </w:pPr>
            <w:r>
              <w:t>LIMP</w:t>
            </w:r>
          </w:p>
        </w:tc>
        <w:tc>
          <w:tcPr>
            <w:tcW w:w="2410" w:type="dxa"/>
          </w:tcPr>
          <w:p w14:paraId="1126D397" w14:textId="77777777" w:rsidR="00E50F86" w:rsidRPr="00E50F86" w:rsidRDefault="00E50F86" w:rsidP="00E50F86">
            <w:pPr>
              <w:spacing w:before="96" w:after="96"/>
            </w:pPr>
            <w:r>
              <w:t>ES2</w:t>
            </w:r>
          </w:p>
        </w:tc>
      </w:tr>
      <w:tr w:rsidR="00E50F86" w14:paraId="6685B139" w14:textId="77777777" w:rsidTr="00E50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9" w:type="dxa"/>
          </w:tcPr>
          <w:p w14:paraId="4547AAEE" w14:textId="77777777" w:rsidR="00E50F86" w:rsidRPr="00E50F86" w:rsidRDefault="00E50F86" w:rsidP="00E50F86">
            <w:pPr>
              <w:spacing w:after="96"/>
            </w:pPr>
            <w:r>
              <w:t>J</w:t>
            </w:r>
            <w:r w:rsidRPr="00E50F86">
              <w:t>01-J02</w:t>
            </w:r>
          </w:p>
        </w:tc>
        <w:tc>
          <w:tcPr>
            <w:tcW w:w="2410" w:type="dxa"/>
          </w:tcPr>
          <w:p w14:paraId="697533DE" w14:textId="77777777" w:rsidR="00E50F86" w:rsidRPr="00E50F86" w:rsidRDefault="00E50F86" w:rsidP="00E50F86">
            <w:pPr>
              <w:spacing w:after="96"/>
            </w:pPr>
            <w:r>
              <w:t>300</w:t>
            </w:r>
          </w:p>
        </w:tc>
        <w:tc>
          <w:tcPr>
            <w:tcW w:w="2410" w:type="dxa"/>
          </w:tcPr>
          <w:p w14:paraId="5053A975" w14:textId="77777777" w:rsidR="00E50F86" w:rsidRPr="00E50F86" w:rsidRDefault="00E50F86" w:rsidP="00E50F86">
            <w:pPr>
              <w:spacing w:after="96"/>
            </w:pPr>
            <w:r>
              <w:t>LIPX/PO</w:t>
            </w:r>
          </w:p>
        </w:tc>
        <w:tc>
          <w:tcPr>
            <w:tcW w:w="2410" w:type="dxa"/>
          </w:tcPr>
          <w:p w14:paraId="3498D73B" w14:textId="77777777" w:rsidR="00E50F86" w:rsidRPr="00E50F86" w:rsidRDefault="00E50F86" w:rsidP="00E50F86">
            <w:pPr>
              <w:spacing w:after="96"/>
            </w:pPr>
            <w:r>
              <w:t>ES2</w:t>
            </w:r>
          </w:p>
        </w:tc>
      </w:tr>
    </w:tbl>
    <w:p w14:paraId="222DA51D" w14:textId="7068CAAD" w:rsidR="00E50F86" w:rsidRPr="00E50F86" w:rsidRDefault="00E50F86" w:rsidP="00E50F86">
      <w:pPr>
        <w:pStyle w:val="Titolo3"/>
        <w:rPr>
          <w:lang w:val="it-IT"/>
        </w:rPr>
      </w:pPr>
      <w:bookmarkStart w:id="53" w:name="_Toc213418190"/>
      <w:r w:rsidRPr="00E50F86">
        <w:rPr>
          <w:lang w:val="it-IT"/>
        </w:rPr>
        <w:lastRenderedPageBreak/>
        <w:t>Traffico da LIRR-NW a LIMM</w:t>
      </w:r>
      <w:bookmarkEnd w:id="53"/>
    </w:p>
    <w:tbl>
      <w:tblPr>
        <w:tblStyle w:val="TabellaIVAO"/>
        <w:tblW w:w="9638" w:type="dxa"/>
        <w:tblLook w:val="04A0" w:firstRow="1" w:lastRow="0" w:firstColumn="1" w:lastColumn="0" w:noHBand="0" w:noVBand="1"/>
      </w:tblPr>
      <w:tblGrid>
        <w:gridCol w:w="2129"/>
        <w:gridCol w:w="1939"/>
        <w:gridCol w:w="2028"/>
        <w:gridCol w:w="1685"/>
        <w:gridCol w:w="1857"/>
      </w:tblGrid>
      <w:tr w:rsidR="00CD1840" w14:paraId="3F7FBF6F" w14:textId="77777777" w:rsidTr="001B3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9" w:type="dxa"/>
          </w:tcPr>
          <w:p w14:paraId="3DA644D6" w14:textId="77777777" w:rsidR="00CD1840" w:rsidRPr="00CD1840" w:rsidRDefault="00CD1840" w:rsidP="00CD1840">
            <w:r>
              <w:t>C</w:t>
            </w:r>
            <w:r w:rsidRPr="00CD1840">
              <w:t>OP(J)</w:t>
            </w:r>
          </w:p>
        </w:tc>
        <w:tc>
          <w:tcPr>
            <w:tcW w:w="1939" w:type="dxa"/>
          </w:tcPr>
          <w:p w14:paraId="2EABA4AD" w14:textId="77777777" w:rsidR="00CD1840" w:rsidRPr="00CD1840" w:rsidRDefault="00CD1840" w:rsidP="00CD1840">
            <w:r>
              <w:t>FL</w:t>
            </w:r>
          </w:p>
        </w:tc>
        <w:tc>
          <w:tcPr>
            <w:tcW w:w="2028" w:type="dxa"/>
          </w:tcPr>
          <w:p w14:paraId="09D96003" w14:textId="77777777" w:rsidR="00CD1840" w:rsidRPr="00CD1840" w:rsidRDefault="00CD1840" w:rsidP="00CD1840">
            <w:r>
              <w:t>DEST</w:t>
            </w:r>
          </w:p>
        </w:tc>
        <w:tc>
          <w:tcPr>
            <w:tcW w:w="1685" w:type="dxa"/>
          </w:tcPr>
          <w:p w14:paraId="7344FA6D" w14:textId="77777777" w:rsidR="00CD1840" w:rsidRPr="00CD1840" w:rsidRDefault="00CD1840" w:rsidP="00CD1840">
            <w:r>
              <w:t>D</w:t>
            </w:r>
            <w:r w:rsidRPr="00CD1840">
              <w:t>EP</w:t>
            </w:r>
          </w:p>
        </w:tc>
        <w:tc>
          <w:tcPr>
            <w:tcW w:w="1857" w:type="dxa"/>
          </w:tcPr>
          <w:p w14:paraId="38480F4D" w14:textId="77777777" w:rsidR="00CD1840" w:rsidRPr="00CD1840" w:rsidRDefault="00CD1840" w:rsidP="00CD1840">
            <w:r>
              <w:t>n</w:t>
            </w:r>
            <w:r w:rsidRPr="00CD1840">
              <w:t>ext</w:t>
            </w:r>
          </w:p>
        </w:tc>
      </w:tr>
      <w:tr w:rsidR="00CD1840" w14:paraId="1A104AAB" w14:textId="77777777" w:rsidTr="001B3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9" w:type="dxa"/>
          </w:tcPr>
          <w:p w14:paraId="22DFE396" w14:textId="77777777" w:rsidR="00CD1840" w:rsidRPr="00CD1840" w:rsidRDefault="00CD1840" w:rsidP="00CD1840">
            <w:pPr>
              <w:spacing w:after="96"/>
            </w:pPr>
            <w:r>
              <w:t>J09-J10</w:t>
            </w:r>
          </w:p>
        </w:tc>
        <w:tc>
          <w:tcPr>
            <w:tcW w:w="1939" w:type="dxa"/>
          </w:tcPr>
          <w:p w14:paraId="022AB84E" w14:textId="77777777" w:rsidR="00CD1840" w:rsidRPr="00CD1840" w:rsidRDefault="00CD1840" w:rsidP="00CD1840">
            <w:pPr>
              <w:spacing w:after="96"/>
            </w:pPr>
            <w:r>
              <w:t>340</w:t>
            </w:r>
          </w:p>
        </w:tc>
        <w:tc>
          <w:tcPr>
            <w:tcW w:w="2028" w:type="dxa"/>
          </w:tcPr>
          <w:p w14:paraId="3BED2E66" w14:textId="77777777" w:rsidR="00CD1840" w:rsidRPr="00CD1840" w:rsidRDefault="00CD1840" w:rsidP="00CD1840">
            <w:pPr>
              <w:spacing w:after="96"/>
            </w:pPr>
            <w:r>
              <w:t>LIMC/MF/MZ</w:t>
            </w:r>
          </w:p>
        </w:tc>
        <w:tc>
          <w:tcPr>
            <w:tcW w:w="1685" w:type="dxa"/>
          </w:tcPr>
          <w:p w14:paraId="1519E364" w14:textId="77777777" w:rsidR="00CD1840" w:rsidRPr="00CD1840" w:rsidRDefault="00CD1840" w:rsidP="00CD1840">
            <w:pPr>
              <w:spacing w:after="96"/>
            </w:pPr>
            <w:r>
              <w:t>-</w:t>
            </w:r>
          </w:p>
        </w:tc>
        <w:tc>
          <w:tcPr>
            <w:tcW w:w="1857" w:type="dxa"/>
          </w:tcPr>
          <w:p w14:paraId="1D351FC3" w14:textId="058876AD" w:rsidR="00CD1840" w:rsidRPr="00CD1840" w:rsidRDefault="00CD1840" w:rsidP="00CD1840">
            <w:pPr>
              <w:spacing w:after="96"/>
            </w:pPr>
            <w:r>
              <w:t>WS*</w:t>
            </w:r>
          </w:p>
        </w:tc>
      </w:tr>
      <w:tr w:rsidR="00CD1840" w14:paraId="0222CFAF" w14:textId="77777777" w:rsidTr="001B3B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9" w:type="dxa"/>
          </w:tcPr>
          <w:p w14:paraId="7E0D38E4" w14:textId="77777777" w:rsidR="00CD1840" w:rsidRPr="00CD1840" w:rsidRDefault="00CD1840" w:rsidP="00CD1840">
            <w:pPr>
              <w:spacing w:before="96" w:after="96"/>
            </w:pPr>
            <w:r>
              <w:t>J07-J10</w:t>
            </w:r>
          </w:p>
        </w:tc>
        <w:tc>
          <w:tcPr>
            <w:tcW w:w="1939" w:type="dxa"/>
          </w:tcPr>
          <w:p w14:paraId="5C4C7A90" w14:textId="77777777" w:rsidR="00CD1840" w:rsidRPr="00CD1840" w:rsidRDefault="00CD1840" w:rsidP="00CD1840">
            <w:pPr>
              <w:spacing w:before="96" w:after="96"/>
            </w:pPr>
            <w:r>
              <w:t>320</w:t>
            </w:r>
          </w:p>
        </w:tc>
        <w:tc>
          <w:tcPr>
            <w:tcW w:w="2028" w:type="dxa"/>
          </w:tcPr>
          <w:p w14:paraId="7D06CA57" w14:textId="77777777" w:rsidR="00CD1840" w:rsidRPr="00CD1840" w:rsidRDefault="00CD1840" w:rsidP="00CD1840">
            <w:pPr>
              <w:spacing w:before="96" w:after="96"/>
            </w:pPr>
            <w:r>
              <w:t>LIML</w:t>
            </w:r>
          </w:p>
        </w:tc>
        <w:tc>
          <w:tcPr>
            <w:tcW w:w="1685" w:type="dxa"/>
          </w:tcPr>
          <w:p w14:paraId="088D5841" w14:textId="77777777" w:rsidR="00CD1840" w:rsidRPr="00CD1840" w:rsidRDefault="00CD1840" w:rsidP="00CD1840">
            <w:pPr>
              <w:spacing w:before="96" w:after="96"/>
            </w:pPr>
            <w:r>
              <w:t>-</w:t>
            </w:r>
          </w:p>
        </w:tc>
        <w:tc>
          <w:tcPr>
            <w:tcW w:w="1857" w:type="dxa"/>
          </w:tcPr>
          <w:p w14:paraId="317F77C7" w14:textId="7E62FFCE" w:rsidR="00CD1840" w:rsidRPr="00CD1840" w:rsidRDefault="00CD1840" w:rsidP="00CD1840">
            <w:pPr>
              <w:spacing w:before="96" w:after="96"/>
            </w:pPr>
            <w:r>
              <w:t>W</w:t>
            </w:r>
            <w:r w:rsidRPr="00CD1840">
              <w:t>S</w:t>
            </w:r>
            <w:r>
              <w:t>*</w:t>
            </w:r>
          </w:p>
        </w:tc>
      </w:tr>
      <w:tr w:rsidR="00CD1840" w14:paraId="1F344BE6" w14:textId="77777777" w:rsidTr="001B3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9" w:type="dxa"/>
          </w:tcPr>
          <w:p w14:paraId="0C861D82" w14:textId="77777777" w:rsidR="00CD1840" w:rsidRPr="00CD1840" w:rsidRDefault="00CD1840" w:rsidP="00CD1840">
            <w:pPr>
              <w:spacing w:after="96"/>
            </w:pPr>
            <w:r>
              <w:t>-</w:t>
            </w:r>
          </w:p>
        </w:tc>
        <w:tc>
          <w:tcPr>
            <w:tcW w:w="1939" w:type="dxa"/>
          </w:tcPr>
          <w:p w14:paraId="1026A8CC" w14:textId="77777777" w:rsidR="00CD1840" w:rsidRPr="00CD1840" w:rsidRDefault="00CD1840" w:rsidP="00CD1840">
            <w:pPr>
              <w:spacing w:after="96"/>
            </w:pPr>
            <w:r>
              <w:t>300</w:t>
            </w:r>
          </w:p>
        </w:tc>
        <w:tc>
          <w:tcPr>
            <w:tcW w:w="2028" w:type="dxa"/>
          </w:tcPr>
          <w:p w14:paraId="362656CB" w14:textId="77777777" w:rsidR="00CD1840" w:rsidRPr="00CD1840" w:rsidRDefault="00CD1840" w:rsidP="00CD1840">
            <w:pPr>
              <w:spacing w:after="96"/>
            </w:pPr>
            <w:r>
              <w:t>LIMP/MS</w:t>
            </w:r>
          </w:p>
        </w:tc>
        <w:tc>
          <w:tcPr>
            <w:tcW w:w="1685" w:type="dxa"/>
          </w:tcPr>
          <w:p w14:paraId="77DC7948" w14:textId="77777777" w:rsidR="00CD1840" w:rsidRPr="00CD1840" w:rsidRDefault="00CD1840" w:rsidP="00CD1840">
            <w:pPr>
              <w:spacing w:after="96"/>
            </w:pPr>
            <w:r>
              <w:t>-</w:t>
            </w:r>
          </w:p>
        </w:tc>
        <w:tc>
          <w:tcPr>
            <w:tcW w:w="1857" w:type="dxa"/>
          </w:tcPr>
          <w:p w14:paraId="6025A4E8" w14:textId="77777777" w:rsidR="00CD1840" w:rsidRPr="00CD1840" w:rsidRDefault="00CD1840" w:rsidP="00CD1840">
            <w:pPr>
              <w:spacing w:after="96"/>
            </w:pPr>
            <w:r>
              <w:t>WS2</w:t>
            </w:r>
          </w:p>
        </w:tc>
      </w:tr>
      <w:tr w:rsidR="00CD1840" w14:paraId="42A53247" w14:textId="77777777" w:rsidTr="001B3B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9" w:type="dxa"/>
          </w:tcPr>
          <w:p w14:paraId="34507472" w14:textId="77777777" w:rsidR="00CD1840" w:rsidRPr="00CD1840" w:rsidRDefault="00CD1840" w:rsidP="00CD1840">
            <w:pPr>
              <w:spacing w:before="96" w:after="96"/>
            </w:pPr>
            <w:r>
              <w:t>-</w:t>
            </w:r>
          </w:p>
        </w:tc>
        <w:tc>
          <w:tcPr>
            <w:tcW w:w="1939" w:type="dxa"/>
          </w:tcPr>
          <w:p w14:paraId="0D90149B" w14:textId="77777777" w:rsidR="00CD1840" w:rsidRPr="00CD1840" w:rsidRDefault="00CD1840" w:rsidP="00CD1840">
            <w:pPr>
              <w:spacing w:before="96" w:after="96"/>
            </w:pPr>
            <w:r>
              <w:t>240</w:t>
            </w:r>
          </w:p>
        </w:tc>
        <w:tc>
          <w:tcPr>
            <w:tcW w:w="2028" w:type="dxa"/>
          </w:tcPr>
          <w:p w14:paraId="6B7333F4" w14:textId="77777777" w:rsidR="00CD1840" w:rsidRPr="00CD1840" w:rsidRDefault="00CD1840" w:rsidP="00CD1840">
            <w:pPr>
              <w:spacing w:before="96" w:after="96"/>
            </w:pPr>
            <w:r>
              <w:t>LIMJ/MG</w:t>
            </w:r>
          </w:p>
        </w:tc>
        <w:tc>
          <w:tcPr>
            <w:tcW w:w="1685" w:type="dxa"/>
          </w:tcPr>
          <w:p w14:paraId="3D9D19F1" w14:textId="77777777" w:rsidR="00CD1840" w:rsidRPr="00CD1840" w:rsidRDefault="00CD1840" w:rsidP="00CD1840">
            <w:pPr>
              <w:spacing w:before="96" w:after="96"/>
            </w:pPr>
            <w:r>
              <w:t>-</w:t>
            </w:r>
          </w:p>
        </w:tc>
        <w:tc>
          <w:tcPr>
            <w:tcW w:w="1857" w:type="dxa"/>
          </w:tcPr>
          <w:p w14:paraId="4EF90798" w14:textId="77777777" w:rsidR="00CD1840" w:rsidRPr="00CD1840" w:rsidRDefault="00CD1840" w:rsidP="00CD1840">
            <w:pPr>
              <w:spacing w:before="96" w:after="96"/>
            </w:pPr>
            <w:r>
              <w:t>W</w:t>
            </w:r>
            <w:r w:rsidRPr="00CD1840">
              <w:t>S2</w:t>
            </w:r>
          </w:p>
        </w:tc>
      </w:tr>
      <w:tr w:rsidR="00CD1840" w14:paraId="2145D288" w14:textId="77777777" w:rsidTr="001B3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9" w:type="dxa"/>
          </w:tcPr>
          <w:p w14:paraId="5686A263" w14:textId="77777777" w:rsidR="00CD1840" w:rsidRPr="00CD1840" w:rsidRDefault="00CD1840" w:rsidP="00CD1840">
            <w:pPr>
              <w:spacing w:after="96"/>
            </w:pPr>
            <w:r>
              <w:t>-</w:t>
            </w:r>
          </w:p>
        </w:tc>
        <w:tc>
          <w:tcPr>
            <w:tcW w:w="1939" w:type="dxa"/>
          </w:tcPr>
          <w:p w14:paraId="06108C94" w14:textId="77777777" w:rsidR="00CD1840" w:rsidRPr="00CD1840" w:rsidRDefault="00CD1840" w:rsidP="00CD1840">
            <w:pPr>
              <w:spacing w:after="96"/>
            </w:pPr>
            <w:r>
              <w:t>180</w:t>
            </w:r>
          </w:p>
        </w:tc>
        <w:tc>
          <w:tcPr>
            <w:tcW w:w="2028" w:type="dxa"/>
          </w:tcPr>
          <w:p w14:paraId="43EDD0B9" w14:textId="77777777" w:rsidR="00CD1840" w:rsidRPr="00CD1840" w:rsidRDefault="00CD1840" w:rsidP="00CD1840">
            <w:pPr>
              <w:spacing w:after="96"/>
            </w:pPr>
            <w:r>
              <w:t>-</w:t>
            </w:r>
          </w:p>
        </w:tc>
        <w:tc>
          <w:tcPr>
            <w:tcW w:w="1685" w:type="dxa"/>
          </w:tcPr>
          <w:p w14:paraId="156D2393" w14:textId="77777777" w:rsidR="00CD1840" w:rsidRPr="00CD1840" w:rsidRDefault="00CD1840" w:rsidP="00CD1840">
            <w:pPr>
              <w:spacing w:after="96"/>
            </w:pPr>
            <w:r>
              <w:t>LIMJ</w:t>
            </w:r>
          </w:p>
        </w:tc>
        <w:tc>
          <w:tcPr>
            <w:tcW w:w="1857" w:type="dxa"/>
          </w:tcPr>
          <w:p w14:paraId="16FA7421" w14:textId="77777777" w:rsidR="00CD1840" w:rsidRPr="00CD1840" w:rsidRDefault="00CD1840" w:rsidP="00CD1840">
            <w:pPr>
              <w:spacing w:after="96"/>
            </w:pPr>
            <w:r>
              <w:t>W</w:t>
            </w:r>
            <w:r w:rsidRPr="00CD1840">
              <w:t>S2</w:t>
            </w:r>
          </w:p>
        </w:tc>
      </w:tr>
    </w:tbl>
    <w:p w14:paraId="4F5C5F92" w14:textId="77777777" w:rsidR="00E21137" w:rsidRDefault="00E21137" w:rsidP="00E941FC"/>
    <w:p w14:paraId="2550C3FE" w14:textId="0557F7B1" w:rsidR="00E21137" w:rsidRDefault="00CD1840" w:rsidP="00CD1840">
      <w:pPr>
        <w:pStyle w:val="IVAOWarning"/>
      </w:pPr>
      <w:r>
        <w:t>*Salvo diverso coordinamento, i settor</w:t>
      </w:r>
      <w:r w:rsidR="003A05A7">
        <w:t>i</w:t>
      </w:r>
      <w:r>
        <w:t xml:space="preserve"> sar</w:t>
      </w:r>
      <w:r w:rsidR="003A05A7">
        <w:t>anno</w:t>
      </w:r>
      <w:r>
        <w:t xml:space="preserve"> WS2-ES2 fino a FL305 oppure WS5-ES5 da FL305 (escluso).</w:t>
      </w:r>
    </w:p>
    <w:p w14:paraId="5A0FAF10" w14:textId="77777777" w:rsidR="00B932B3" w:rsidRDefault="00B932B3" w:rsidP="00B932B3">
      <w:pPr>
        <w:pStyle w:val="Titolo2"/>
      </w:pPr>
      <w:bookmarkStart w:id="54" w:name="_Toc213418191"/>
      <w:r>
        <w:lastRenderedPageBreak/>
        <w:t>Traffico da/per LIPP</w:t>
      </w:r>
      <w:bookmarkEnd w:id="54"/>
    </w:p>
    <w:p w14:paraId="79EAF401" w14:textId="306C6D80" w:rsidR="004861AB" w:rsidRDefault="004861AB" w:rsidP="00E941FC">
      <w:r>
        <w:rPr>
          <w:noProof/>
        </w:rPr>
        <w:drawing>
          <wp:inline distT="0" distB="0" distL="0" distR="0" wp14:anchorId="30B33129" wp14:editId="655097D8">
            <wp:extent cx="6116320" cy="5270739"/>
            <wp:effectExtent l="0" t="0" r="0" b="6350"/>
            <wp:docPr id="729438599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914" cy="527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88DB" w14:textId="77777777" w:rsidR="004861AB" w:rsidRDefault="004861AB" w:rsidP="004861AB">
      <w:pPr>
        <w:pStyle w:val="IVAOWarning"/>
      </w:pPr>
      <w:r w:rsidRPr="004861AB">
        <w:t xml:space="preserve">Il settore </w:t>
      </w:r>
      <w:r w:rsidRPr="004861AB">
        <w:rPr>
          <w:rStyle w:val="NormaleBold"/>
        </w:rPr>
        <w:t>CE1</w:t>
      </w:r>
      <w:r w:rsidRPr="004861AB">
        <w:t xml:space="preserve"> zona Nord di Padova ACC da GND a FL305</w:t>
      </w:r>
    </w:p>
    <w:p w14:paraId="47A42BA4" w14:textId="3BDAC029" w:rsidR="004861AB" w:rsidRPr="004861AB" w:rsidRDefault="004861AB" w:rsidP="004861AB">
      <w:pPr>
        <w:pStyle w:val="IVAOWarning"/>
      </w:pPr>
      <w:r w:rsidRPr="004861AB">
        <w:t xml:space="preserve">Il settore </w:t>
      </w:r>
      <w:r>
        <w:rPr>
          <w:rStyle w:val="NormaleBold"/>
        </w:rPr>
        <w:t>NE3</w:t>
      </w:r>
      <w:r w:rsidRPr="004861AB">
        <w:t xml:space="preserve"> zona Nord di Padova ACC da </w:t>
      </w:r>
      <w:r>
        <w:t>FL305</w:t>
      </w:r>
      <w:r w:rsidRPr="004861AB">
        <w:t xml:space="preserve"> a </w:t>
      </w:r>
      <w:r>
        <w:t>UNL</w:t>
      </w:r>
    </w:p>
    <w:p w14:paraId="1A625182" w14:textId="1941F065" w:rsidR="004861AB" w:rsidRPr="004861AB" w:rsidRDefault="004861AB" w:rsidP="004861AB">
      <w:pPr>
        <w:pStyle w:val="IVAOWarning"/>
      </w:pPr>
      <w:r w:rsidRPr="004861AB">
        <w:t xml:space="preserve">Il settore </w:t>
      </w:r>
      <w:r w:rsidRPr="004861AB">
        <w:rPr>
          <w:rStyle w:val="NormaleBold"/>
        </w:rPr>
        <w:t>SW1</w:t>
      </w:r>
      <w:r w:rsidRPr="004861AB">
        <w:t xml:space="preserve"> zona a Sud di Padova ACC da GND a FL305</w:t>
      </w:r>
    </w:p>
    <w:p w14:paraId="49BC4FFB" w14:textId="777155CC" w:rsidR="004861AB" w:rsidRPr="004861AB" w:rsidRDefault="004861AB" w:rsidP="004861AB">
      <w:pPr>
        <w:pStyle w:val="IVAOWarning"/>
      </w:pPr>
      <w:r w:rsidRPr="004861AB">
        <w:t xml:space="preserve">Il settore </w:t>
      </w:r>
      <w:r>
        <w:rPr>
          <w:rStyle w:val="NormaleBold"/>
        </w:rPr>
        <w:t>SD5</w:t>
      </w:r>
      <w:r w:rsidRPr="004861AB">
        <w:t xml:space="preserve"> zona a Sud di Padova ACC da </w:t>
      </w:r>
      <w:r>
        <w:t>FL305</w:t>
      </w:r>
      <w:r w:rsidRPr="004861AB">
        <w:t xml:space="preserve"> a </w:t>
      </w:r>
      <w:r>
        <w:t>UNL.</w:t>
      </w:r>
      <w:r w:rsidRPr="004861AB">
        <w:t xml:space="preserve"> </w:t>
      </w:r>
    </w:p>
    <w:p w14:paraId="14448D73" w14:textId="77777777" w:rsidR="004861AB" w:rsidRDefault="004861AB" w:rsidP="00E941FC"/>
    <w:p w14:paraId="17521BA8" w14:textId="77777777" w:rsidR="009818BD" w:rsidRDefault="009818BD" w:rsidP="00E941FC"/>
    <w:p w14:paraId="3BA8050A" w14:textId="049BE657" w:rsidR="004861AB" w:rsidRPr="00D47D24" w:rsidRDefault="004861AB" w:rsidP="004861AB">
      <w:pPr>
        <w:pStyle w:val="Titolo3"/>
        <w:rPr>
          <w:lang w:val="it-IT"/>
        </w:rPr>
      </w:pPr>
      <w:bookmarkStart w:id="55" w:name="_Toc213418192"/>
      <w:r w:rsidRPr="00D47D24">
        <w:rPr>
          <w:lang w:val="it-IT"/>
        </w:rPr>
        <w:lastRenderedPageBreak/>
        <w:t>Traffico da LIMM-ES a LIPP CE1-NE3</w:t>
      </w:r>
      <w:bookmarkEnd w:id="55"/>
    </w:p>
    <w:tbl>
      <w:tblPr>
        <w:tblStyle w:val="TabellaIVAO"/>
        <w:tblpPr w:leftFromText="141" w:rightFromText="141" w:vertAnchor="text" w:horzAnchor="margin" w:tblpXSpec="center" w:tblpY="288"/>
        <w:tblW w:w="0" w:type="auto"/>
        <w:tblLook w:val="04A0" w:firstRow="1" w:lastRow="0" w:firstColumn="1" w:lastColumn="0" w:noHBand="0" w:noVBand="1"/>
      </w:tblPr>
      <w:tblGrid>
        <w:gridCol w:w="1535"/>
        <w:gridCol w:w="1386"/>
        <w:gridCol w:w="1518"/>
        <w:gridCol w:w="2821"/>
      </w:tblGrid>
      <w:tr w:rsidR="00CB06EA" w14:paraId="39D95A86" w14:textId="77777777" w:rsidTr="00CB0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5" w:type="dxa"/>
          </w:tcPr>
          <w:p w14:paraId="6B01B0C7" w14:textId="77777777" w:rsidR="00CB06EA" w:rsidRPr="00CB06EA" w:rsidRDefault="00CB06EA" w:rsidP="00CB06EA">
            <w:pPr>
              <w:pStyle w:val="CentratoNormaleIVAO"/>
            </w:pPr>
            <w:r w:rsidRPr="00CB06EA">
              <w:t>COP</w:t>
            </w:r>
          </w:p>
        </w:tc>
        <w:tc>
          <w:tcPr>
            <w:tcW w:w="1386" w:type="dxa"/>
          </w:tcPr>
          <w:p w14:paraId="3AE7B0F6" w14:textId="77777777" w:rsidR="00CB06EA" w:rsidRPr="00CB06EA" w:rsidRDefault="00CB06EA" w:rsidP="00CB06EA">
            <w:pPr>
              <w:pStyle w:val="CentratoNormaleIVAO"/>
            </w:pPr>
            <w:r w:rsidRPr="00CB06EA">
              <w:t>FL</w:t>
            </w:r>
          </w:p>
        </w:tc>
        <w:tc>
          <w:tcPr>
            <w:tcW w:w="1518" w:type="dxa"/>
          </w:tcPr>
          <w:p w14:paraId="657CB225" w14:textId="77777777" w:rsidR="00CB06EA" w:rsidRPr="00CB06EA" w:rsidRDefault="00CB06EA" w:rsidP="00CB06EA">
            <w:pPr>
              <w:pStyle w:val="CentratoNormaleIVAO"/>
            </w:pPr>
            <w:r w:rsidRPr="00CB06EA">
              <w:t>dest</w:t>
            </w:r>
          </w:p>
        </w:tc>
        <w:tc>
          <w:tcPr>
            <w:tcW w:w="2821" w:type="dxa"/>
          </w:tcPr>
          <w:p w14:paraId="7BCB1B0A" w14:textId="77777777" w:rsidR="00CB06EA" w:rsidRPr="00CB06EA" w:rsidRDefault="00CB06EA" w:rsidP="00CB06EA">
            <w:pPr>
              <w:pStyle w:val="CentratoNormaleIVAO"/>
            </w:pPr>
            <w:r w:rsidRPr="00CB06EA">
              <w:t xml:space="preserve">next </w:t>
            </w:r>
          </w:p>
        </w:tc>
      </w:tr>
      <w:tr w:rsidR="00CB06EA" w14:paraId="11D4B5E6" w14:textId="77777777" w:rsidTr="00CB0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5" w:type="dxa"/>
          </w:tcPr>
          <w:p w14:paraId="6272A550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X8-X11</w:t>
            </w:r>
          </w:p>
        </w:tc>
        <w:tc>
          <w:tcPr>
            <w:tcW w:w="1386" w:type="dxa"/>
          </w:tcPr>
          <w:p w14:paraId="633CD7B6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FL360-</w:t>
            </w:r>
          </w:p>
        </w:tc>
        <w:tc>
          <w:tcPr>
            <w:tcW w:w="1518" w:type="dxa"/>
          </w:tcPr>
          <w:p w14:paraId="302C3F4E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EDD*/EDT*</w:t>
            </w:r>
          </w:p>
        </w:tc>
        <w:tc>
          <w:tcPr>
            <w:tcW w:w="2821" w:type="dxa"/>
          </w:tcPr>
          <w:p w14:paraId="2C85532D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NE3/CE1</w:t>
            </w:r>
          </w:p>
        </w:tc>
      </w:tr>
      <w:tr w:rsidR="00CB06EA" w14:paraId="2CCFCC0C" w14:textId="77777777" w:rsidTr="00CB06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35" w:type="dxa"/>
          </w:tcPr>
          <w:p w14:paraId="2852F626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X8-X11</w:t>
            </w:r>
          </w:p>
        </w:tc>
        <w:tc>
          <w:tcPr>
            <w:tcW w:w="1386" w:type="dxa"/>
          </w:tcPr>
          <w:p w14:paraId="11B9CF1F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FL280-</w:t>
            </w:r>
          </w:p>
        </w:tc>
        <w:tc>
          <w:tcPr>
            <w:tcW w:w="1518" w:type="dxa"/>
          </w:tcPr>
          <w:p w14:paraId="204B9E66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 xml:space="preserve"> LOWI</w:t>
            </w:r>
          </w:p>
        </w:tc>
        <w:tc>
          <w:tcPr>
            <w:tcW w:w="2821" w:type="dxa"/>
          </w:tcPr>
          <w:p w14:paraId="10086322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CE1</w:t>
            </w:r>
          </w:p>
        </w:tc>
      </w:tr>
      <w:tr w:rsidR="00CB06EA" w14:paraId="760128C2" w14:textId="77777777" w:rsidTr="00CB0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5" w:type="dxa"/>
          </w:tcPr>
          <w:p w14:paraId="3AD3A0C8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X8-X11</w:t>
            </w:r>
          </w:p>
        </w:tc>
        <w:tc>
          <w:tcPr>
            <w:tcW w:w="1386" w:type="dxa"/>
          </w:tcPr>
          <w:p w14:paraId="63CBE9E0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FL250-</w:t>
            </w:r>
          </w:p>
        </w:tc>
        <w:tc>
          <w:tcPr>
            <w:tcW w:w="1518" w:type="dxa"/>
          </w:tcPr>
          <w:p w14:paraId="20D832AF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LIPZ</w:t>
            </w:r>
          </w:p>
        </w:tc>
        <w:tc>
          <w:tcPr>
            <w:tcW w:w="2821" w:type="dxa"/>
          </w:tcPr>
          <w:p w14:paraId="211D242A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CE1</w:t>
            </w:r>
          </w:p>
        </w:tc>
      </w:tr>
      <w:tr w:rsidR="00CB06EA" w14:paraId="0355338D" w14:textId="77777777" w:rsidTr="00CB06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35" w:type="dxa"/>
          </w:tcPr>
          <w:p w14:paraId="2585A1F3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X8-X11</w:t>
            </w:r>
          </w:p>
        </w:tc>
        <w:tc>
          <w:tcPr>
            <w:tcW w:w="1386" w:type="dxa"/>
          </w:tcPr>
          <w:p w14:paraId="12A2AA57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FL230-</w:t>
            </w:r>
          </w:p>
        </w:tc>
        <w:tc>
          <w:tcPr>
            <w:tcW w:w="1518" w:type="dxa"/>
          </w:tcPr>
          <w:p w14:paraId="056D94E4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LIPH/LIB</w:t>
            </w:r>
          </w:p>
        </w:tc>
        <w:tc>
          <w:tcPr>
            <w:tcW w:w="2821" w:type="dxa"/>
          </w:tcPr>
          <w:p w14:paraId="57F594AA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CE1</w:t>
            </w:r>
          </w:p>
        </w:tc>
      </w:tr>
      <w:tr w:rsidR="00CB06EA" w14:paraId="7D2C0C13" w14:textId="77777777" w:rsidTr="00CB0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5" w:type="dxa"/>
          </w:tcPr>
          <w:p w14:paraId="76A74A03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X8-X11</w:t>
            </w:r>
          </w:p>
        </w:tc>
        <w:tc>
          <w:tcPr>
            <w:tcW w:w="1386" w:type="dxa"/>
          </w:tcPr>
          <w:p w14:paraId="0ACF523A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FL290-</w:t>
            </w:r>
          </w:p>
        </w:tc>
        <w:tc>
          <w:tcPr>
            <w:tcW w:w="1518" w:type="dxa"/>
          </w:tcPr>
          <w:p w14:paraId="4E922C4C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LIPY/PR</w:t>
            </w:r>
          </w:p>
        </w:tc>
        <w:tc>
          <w:tcPr>
            <w:tcW w:w="2821" w:type="dxa"/>
          </w:tcPr>
          <w:p w14:paraId="58BA4669" w14:textId="77777777" w:rsidR="00CB06EA" w:rsidRPr="00CB06EA" w:rsidRDefault="00CB06EA" w:rsidP="00CB06EA">
            <w:pPr>
              <w:pStyle w:val="CentratoNormaleIVAO"/>
              <w:spacing w:after="96"/>
            </w:pPr>
            <w:r w:rsidRPr="00CB06EA">
              <w:t>NE3/CE1</w:t>
            </w:r>
          </w:p>
        </w:tc>
      </w:tr>
      <w:tr w:rsidR="00CB06EA" w14:paraId="550D8F9A" w14:textId="77777777" w:rsidTr="00CB06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35" w:type="dxa"/>
          </w:tcPr>
          <w:p w14:paraId="1DD81E41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X8-X11</w:t>
            </w:r>
          </w:p>
        </w:tc>
        <w:tc>
          <w:tcPr>
            <w:tcW w:w="1386" w:type="dxa"/>
          </w:tcPr>
          <w:p w14:paraId="070D6614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FL330-</w:t>
            </w:r>
          </w:p>
        </w:tc>
        <w:tc>
          <w:tcPr>
            <w:tcW w:w="1518" w:type="dxa"/>
          </w:tcPr>
          <w:p w14:paraId="2811C52A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LIPA/PQ/PI</w:t>
            </w:r>
          </w:p>
        </w:tc>
        <w:tc>
          <w:tcPr>
            <w:tcW w:w="2821" w:type="dxa"/>
          </w:tcPr>
          <w:p w14:paraId="4CC5A311" w14:textId="77777777" w:rsidR="00CB06EA" w:rsidRPr="00CB06EA" w:rsidRDefault="00CB06EA" w:rsidP="00CB06EA">
            <w:pPr>
              <w:pStyle w:val="CentratoNormaleIVAO"/>
              <w:spacing w:before="96" w:after="96"/>
            </w:pPr>
            <w:r w:rsidRPr="00CB06EA">
              <w:t>NE3/CE1</w:t>
            </w:r>
          </w:p>
        </w:tc>
      </w:tr>
    </w:tbl>
    <w:p w14:paraId="56CF1A6B" w14:textId="77777777" w:rsidR="00EA1294" w:rsidRDefault="00EA1294" w:rsidP="00E941FC"/>
    <w:p w14:paraId="370B96D8" w14:textId="77777777" w:rsidR="00E941FC" w:rsidRDefault="00E941FC" w:rsidP="00E941FC"/>
    <w:p w14:paraId="58308536" w14:textId="77777777" w:rsidR="00E941FC" w:rsidRDefault="00E941FC" w:rsidP="00E941FC"/>
    <w:p w14:paraId="5847F9FF" w14:textId="77777777" w:rsidR="00E941FC" w:rsidRDefault="00E941FC" w:rsidP="00E941FC"/>
    <w:p w14:paraId="1A4F4534" w14:textId="77777777" w:rsidR="00E941FC" w:rsidRDefault="00E941FC" w:rsidP="00E941FC"/>
    <w:p w14:paraId="10C49DA5" w14:textId="77777777" w:rsidR="00E941FC" w:rsidRDefault="00E941FC" w:rsidP="00E941FC"/>
    <w:p w14:paraId="270A7E7B" w14:textId="77777777" w:rsidR="00E941FC" w:rsidRDefault="00E941FC" w:rsidP="00E941FC"/>
    <w:p w14:paraId="4C20A093" w14:textId="77777777" w:rsidR="00E941FC" w:rsidRDefault="00E941FC" w:rsidP="00E941FC"/>
    <w:p w14:paraId="1C0F305D" w14:textId="44108A7D" w:rsidR="00D47D24" w:rsidRPr="00D47D24" w:rsidRDefault="00D47D24" w:rsidP="00D47D24">
      <w:pPr>
        <w:pStyle w:val="Titolo3"/>
        <w:rPr>
          <w:lang w:val="it-IT"/>
        </w:rPr>
      </w:pPr>
      <w:bookmarkStart w:id="56" w:name="_Toc213418193"/>
      <w:r w:rsidRPr="00D47D24">
        <w:rPr>
          <w:lang w:val="it-IT"/>
        </w:rPr>
        <w:t>Traffico da LIMM-ES a LIPP SW1-SD5</w:t>
      </w:r>
      <w:bookmarkEnd w:id="56"/>
    </w:p>
    <w:tbl>
      <w:tblPr>
        <w:tblStyle w:val="TabellaIVAO"/>
        <w:tblW w:w="7303" w:type="dxa"/>
        <w:tblInd w:w="1171" w:type="dxa"/>
        <w:tblLook w:val="04A0" w:firstRow="1" w:lastRow="0" w:firstColumn="1" w:lastColumn="0" w:noHBand="0" w:noVBand="1"/>
      </w:tblPr>
      <w:tblGrid>
        <w:gridCol w:w="1664"/>
        <w:gridCol w:w="1664"/>
        <w:gridCol w:w="1664"/>
        <w:gridCol w:w="2311"/>
      </w:tblGrid>
      <w:tr w:rsidR="00D47D24" w14:paraId="71B8033E" w14:textId="77777777" w:rsidTr="00D47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3"/>
        </w:trPr>
        <w:tc>
          <w:tcPr>
            <w:tcW w:w="1664" w:type="dxa"/>
          </w:tcPr>
          <w:p w14:paraId="4DFFDD98" w14:textId="5EF8A5A8" w:rsidR="00D47D24" w:rsidRPr="00D47D24" w:rsidRDefault="00D47D24" w:rsidP="00D47D24">
            <w:pPr>
              <w:pStyle w:val="CentratoNormaleIVAO"/>
            </w:pPr>
            <w:r w:rsidRPr="00D47D24">
              <w:t>COP</w:t>
            </w:r>
          </w:p>
        </w:tc>
        <w:tc>
          <w:tcPr>
            <w:tcW w:w="1664" w:type="dxa"/>
          </w:tcPr>
          <w:p w14:paraId="4A3E39C2" w14:textId="3ECDF7D0" w:rsidR="00D47D24" w:rsidRPr="00D47D24" w:rsidRDefault="00D47D24" w:rsidP="00D47D24">
            <w:pPr>
              <w:pStyle w:val="CentratoNormaleIVAO"/>
            </w:pPr>
            <w:r w:rsidRPr="00D47D24">
              <w:t>FL</w:t>
            </w:r>
          </w:p>
        </w:tc>
        <w:tc>
          <w:tcPr>
            <w:tcW w:w="1664" w:type="dxa"/>
          </w:tcPr>
          <w:p w14:paraId="1484EBEC" w14:textId="7C7C5E65" w:rsidR="00D47D24" w:rsidRPr="00D47D24" w:rsidRDefault="00D47D24" w:rsidP="00D47D24">
            <w:pPr>
              <w:pStyle w:val="CentratoNormaleIVAO"/>
            </w:pPr>
            <w:r w:rsidRPr="00D47D24">
              <w:t>dest.</w:t>
            </w:r>
          </w:p>
        </w:tc>
        <w:tc>
          <w:tcPr>
            <w:tcW w:w="2311" w:type="dxa"/>
          </w:tcPr>
          <w:p w14:paraId="462B6948" w14:textId="29291EC5" w:rsidR="00D47D24" w:rsidRPr="00D47D24" w:rsidRDefault="00D47D24" w:rsidP="00D47D24">
            <w:pPr>
              <w:pStyle w:val="CentratoNormaleIVAO"/>
            </w:pPr>
            <w:r>
              <w:t>next</w:t>
            </w:r>
            <w:r w:rsidRPr="00D47D24">
              <w:t xml:space="preserve"> </w:t>
            </w:r>
          </w:p>
        </w:tc>
      </w:tr>
      <w:tr w:rsidR="00D47D24" w14:paraId="357F83EA" w14:textId="77777777" w:rsidTr="00D47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tcW w:w="1664" w:type="dxa"/>
          </w:tcPr>
          <w:p w14:paraId="2AAE598E" w14:textId="4C10AA08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X</w:t>
            </w:r>
            <w:r>
              <w:t>2-X</w:t>
            </w:r>
            <w:r w:rsidR="001F7C42">
              <w:t>5</w:t>
            </w:r>
          </w:p>
        </w:tc>
        <w:tc>
          <w:tcPr>
            <w:tcW w:w="1664" w:type="dxa"/>
          </w:tcPr>
          <w:p w14:paraId="0C579B40" w14:textId="28DFF168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FL330-</w:t>
            </w:r>
          </w:p>
        </w:tc>
        <w:tc>
          <w:tcPr>
            <w:tcW w:w="1664" w:type="dxa"/>
          </w:tcPr>
          <w:p w14:paraId="604AEFC0" w14:textId="71E96A94" w:rsidR="00D47D24" w:rsidRPr="00D47D24" w:rsidRDefault="00D47D24" w:rsidP="00D47D24">
            <w:pPr>
              <w:pStyle w:val="CentratoNormaleIVAO"/>
              <w:spacing w:after="96"/>
              <w:rPr>
                <w:lang w:val="en-US"/>
              </w:rPr>
            </w:pPr>
            <w:r w:rsidRPr="00D47D24">
              <w:rPr>
                <w:lang w:val="en-US"/>
              </w:rPr>
              <w:t>LIPQ</w:t>
            </w:r>
            <w:r>
              <w:t>/</w:t>
            </w:r>
            <w:r w:rsidRPr="00D47D24">
              <w:rPr>
                <w:lang w:val="en-US"/>
              </w:rPr>
              <w:t>LIPR/PY</w:t>
            </w:r>
          </w:p>
        </w:tc>
        <w:tc>
          <w:tcPr>
            <w:tcW w:w="2311" w:type="dxa"/>
          </w:tcPr>
          <w:p w14:paraId="7EC7ADBE" w14:textId="1F53C4D6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SD5</w:t>
            </w:r>
            <w:r>
              <w:t>/</w:t>
            </w:r>
            <w:r w:rsidRPr="00D47D24">
              <w:t>SW1</w:t>
            </w:r>
          </w:p>
        </w:tc>
      </w:tr>
      <w:tr w:rsidR="00D47D24" w14:paraId="51248D91" w14:textId="77777777" w:rsidTr="00D47D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5"/>
        </w:trPr>
        <w:tc>
          <w:tcPr>
            <w:tcW w:w="1664" w:type="dxa"/>
          </w:tcPr>
          <w:p w14:paraId="233D008E" w14:textId="202BF55B" w:rsidR="00D47D24" w:rsidRPr="00D47D24" w:rsidRDefault="00D47D24" w:rsidP="00D47D24">
            <w:pPr>
              <w:pStyle w:val="CentratoNormaleIVAO"/>
              <w:spacing w:before="96" w:after="96"/>
            </w:pPr>
            <w:r>
              <w:t>X2-X</w:t>
            </w:r>
            <w:r w:rsidR="001F7C42">
              <w:t>5</w:t>
            </w:r>
          </w:p>
        </w:tc>
        <w:tc>
          <w:tcPr>
            <w:tcW w:w="1664" w:type="dxa"/>
          </w:tcPr>
          <w:p w14:paraId="0F751DD7" w14:textId="323CE23F" w:rsidR="00D47D24" w:rsidRPr="00D47D24" w:rsidRDefault="00D47D24" w:rsidP="00D47D24">
            <w:pPr>
              <w:pStyle w:val="CentratoNormaleIVAO"/>
              <w:spacing w:before="96" w:after="96"/>
            </w:pPr>
            <w:r w:rsidRPr="00D47D24">
              <w:t>FL250-</w:t>
            </w:r>
          </w:p>
        </w:tc>
        <w:tc>
          <w:tcPr>
            <w:tcW w:w="1664" w:type="dxa"/>
          </w:tcPr>
          <w:p w14:paraId="7D34D905" w14:textId="3DE84FA5" w:rsidR="00D47D24" w:rsidRPr="00D47D24" w:rsidRDefault="00D47D24" w:rsidP="00D47D24">
            <w:pPr>
              <w:pStyle w:val="CentratoNormaleIVAO"/>
              <w:spacing w:before="96" w:after="96"/>
            </w:pPr>
            <w:r w:rsidRPr="00D47D24">
              <w:t>LIPS/PH/PZ</w:t>
            </w:r>
          </w:p>
        </w:tc>
        <w:tc>
          <w:tcPr>
            <w:tcW w:w="2311" w:type="dxa"/>
          </w:tcPr>
          <w:p w14:paraId="78B4A6F3" w14:textId="3BD442D7" w:rsidR="00D47D24" w:rsidRPr="00D47D24" w:rsidRDefault="00D47D24" w:rsidP="00D47D24">
            <w:pPr>
              <w:pStyle w:val="CentratoNormaleIVAO"/>
              <w:spacing w:before="96" w:after="96"/>
            </w:pPr>
            <w:r w:rsidRPr="00D47D24">
              <w:t>SW1</w:t>
            </w:r>
          </w:p>
        </w:tc>
      </w:tr>
      <w:tr w:rsidR="00D47D24" w14:paraId="19F72885" w14:textId="77777777" w:rsidTr="00D47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tcW w:w="1664" w:type="dxa"/>
          </w:tcPr>
          <w:p w14:paraId="38EF9F8F" w14:textId="679FA358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X2-X</w:t>
            </w:r>
            <w:r w:rsidR="001F7C42">
              <w:t>5</w:t>
            </w:r>
          </w:p>
        </w:tc>
        <w:tc>
          <w:tcPr>
            <w:tcW w:w="1664" w:type="dxa"/>
          </w:tcPr>
          <w:p w14:paraId="6351372D" w14:textId="64C05EF4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FL290-</w:t>
            </w:r>
          </w:p>
        </w:tc>
        <w:tc>
          <w:tcPr>
            <w:tcW w:w="1664" w:type="dxa"/>
          </w:tcPr>
          <w:p w14:paraId="0257D323" w14:textId="38417089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LIPY/PR</w:t>
            </w:r>
          </w:p>
        </w:tc>
        <w:tc>
          <w:tcPr>
            <w:tcW w:w="2311" w:type="dxa"/>
          </w:tcPr>
          <w:p w14:paraId="059AF578" w14:textId="29BD477A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SW1</w:t>
            </w:r>
          </w:p>
        </w:tc>
      </w:tr>
      <w:tr w:rsidR="00D47D24" w14:paraId="61C35C10" w14:textId="77777777" w:rsidTr="00D47D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5"/>
        </w:trPr>
        <w:tc>
          <w:tcPr>
            <w:tcW w:w="1664" w:type="dxa"/>
          </w:tcPr>
          <w:p w14:paraId="48B5CFD1" w14:textId="2279E907" w:rsidR="00D47D24" w:rsidRPr="00D47D24" w:rsidRDefault="00D47D24" w:rsidP="00D47D24">
            <w:pPr>
              <w:pStyle w:val="CentratoNormaleIVAO"/>
              <w:spacing w:before="96" w:after="96"/>
            </w:pPr>
            <w:r w:rsidRPr="00D47D24">
              <w:t>X2-X</w:t>
            </w:r>
            <w:r w:rsidR="001F7C42">
              <w:t>5</w:t>
            </w:r>
          </w:p>
        </w:tc>
        <w:tc>
          <w:tcPr>
            <w:tcW w:w="1664" w:type="dxa"/>
          </w:tcPr>
          <w:p w14:paraId="561E07B5" w14:textId="4307AF33" w:rsidR="00D47D24" w:rsidRPr="00D47D24" w:rsidRDefault="00D47D24" w:rsidP="00D47D24">
            <w:pPr>
              <w:pStyle w:val="CentratoNormaleIVAO"/>
              <w:spacing w:before="96" w:after="96"/>
            </w:pPr>
            <w:r w:rsidRPr="00D47D24">
              <w:t>FL330-</w:t>
            </w:r>
          </w:p>
        </w:tc>
        <w:tc>
          <w:tcPr>
            <w:tcW w:w="1664" w:type="dxa"/>
          </w:tcPr>
          <w:p w14:paraId="39DA242C" w14:textId="13871864" w:rsidR="00D47D24" w:rsidRPr="00D47D24" w:rsidRDefault="00D47D24" w:rsidP="00D47D24">
            <w:pPr>
              <w:pStyle w:val="CentratoNormaleIVAO"/>
              <w:spacing w:before="96" w:after="96"/>
            </w:pPr>
            <w:r w:rsidRPr="00D47D24">
              <w:t>LIPA/PQ/PI</w:t>
            </w:r>
          </w:p>
        </w:tc>
        <w:tc>
          <w:tcPr>
            <w:tcW w:w="2311" w:type="dxa"/>
          </w:tcPr>
          <w:p w14:paraId="670C255B" w14:textId="0AA277C2" w:rsidR="00D47D24" w:rsidRPr="00D47D24" w:rsidRDefault="00D47D24" w:rsidP="00D47D24">
            <w:pPr>
              <w:pStyle w:val="CentratoNormaleIVAO"/>
              <w:spacing w:before="96" w:after="96"/>
            </w:pPr>
            <w:r w:rsidRPr="00D47D24">
              <w:t>SD5/SW1</w:t>
            </w:r>
          </w:p>
        </w:tc>
      </w:tr>
      <w:tr w:rsidR="00D47D24" w14:paraId="65474600" w14:textId="77777777" w:rsidTr="00D47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tcW w:w="1664" w:type="dxa"/>
          </w:tcPr>
          <w:p w14:paraId="498F1DDC" w14:textId="4EAC45B7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X1/X2</w:t>
            </w:r>
          </w:p>
        </w:tc>
        <w:tc>
          <w:tcPr>
            <w:tcW w:w="1664" w:type="dxa"/>
          </w:tcPr>
          <w:p w14:paraId="6BBEF179" w14:textId="18D91B56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FL290-</w:t>
            </w:r>
          </w:p>
        </w:tc>
        <w:tc>
          <w:tcPr>
            <w:tcW w:w="1664" w:type="dxa"/>
          </w:tcPr>
          <w:p w14:paraId="1EAFCFC5" w14:textId="5C15AF4D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LIPY/PR</w:t>
            </w:r>
          </w:p>
        </w:tc>
        <w:tc>
          <w:tcPr>
            <w:tcW w:w="2311" w:type="dxa"/>
          </w:tcPr>
          <w:p w14:paraId="470522E5" w14:textId="1FDB4F5C" w:rsidR="00D47D24" w:rsidRPr="00D47D24" w:rsidRDefault="00D47D24" w:rsidP="00D47D24">
            <w:pPr>
              <w:pStyle w:val="CentratoNormaleIVAO"/>
              <w:spacing w:after="96"/>
            </w:pPr>
            <w:r w:rsidRPr="00D47D24">
              <w:t>SW1</w:t>
            </w:r>
          </w:p>
        </w:tc>
      </w:tr>
    </w:tbl>
    <w:p w14:paraId="0A06E33C" w14:textId="77777777" w:rsidR="00E941FC" w:rsidRDefault="00E941FC" w:rsidP="00D47D24">
      <w:pPr>
        <w:ind w:firstLine="708"/>
      </w:pPr>
    </w:p>
    <w:p w14:paraId="20BEEE36" w14:textId="77777777" w:rsidR="00E941FC" w:rsidRDefault="00E941FC" w:rsidP="00E941FC"/>
    <w:p w14:paraId="37F47AD3" w14:textId="77777777" w:rsidR="00E941FC" w:rsidRDefault="00E941FC" w:rsidP="00E941FC"/>
    <w:p w14:paraId="120AB45E" w14:textId="77777777" w:rsidR="00E941FC" w:rsidRDefault="00E941FC" w:rsidP="00E941FC"/>
    <w:p w14:paraId="0A12FBF9" w14:textId="77777777" w:rsidR="00E941FC" w:rsidRDefault="00E941FC" w:rsidP="00E941FC"/>
    <w:p w14:paraId="7A958C34" w14:textId="77777777" w:rsidR="00E941FC" w:rsidRDefault="00E941FC" w:rsidP="00E941FC"/>
    <w:p w14:paraId="4A959A68" w14:textId="77777777" w:rsidR="00E941FC" w:rsidRDefault="00E941FC" w:rsidP="00E941FC"/>
    <w:p w14:paraId="134377A5" w14:textId="77777777" w:rsidR="00E941FC" w:rsidRDefault="00E941FC" w:rsidP="00E941FC"/>
    <w:p w14:paraId="4131FA74" w14:textId="77777777" w:rsidR="00E941FC" w:rsidRDefault="00E941FC" w:rsidP="00E941FC"/>
    <w:tbl>
      <w:tblPr>
        <w:tblStyle w:val="TabellaIVAO"/>
        <w:tblpPr w:leftFromText="141" w:rightFromText="141" w:vertAnchor="text" w:horzAnchor="margin" w:tblpXSpec="center" w:tblpY="815"/>
        <w:tblW w:w="0" w:type="auto"/>
        <w:tblLayout w:type="fixed"/>
        <w:tblLook w:val="04A0" w:firstRow="1" w:lastRow="0" w:firstColumn="1" w:lastColumn="0" w:noHBand="0" w:noVBand="1"/>
      </w:tblPr>
      <w:tblGrid>
        <w:gridCol w:w="1796"/>
        <w:gridCol w:w="1796"/>
        <w:gridCol w:w="1796"/>
        <w:gridCol w:w="1776"/>
      </w:tblGrid>
      <w:tr w:rsidR="009A07C2" w14:paraId="144CAAC1" w14:textId="77777777" w:rsidTr="009A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tcW w:w="1796" w:type="dxa"/>
          </w:tcPr>
          <w:p w14:paraId="59ECF39B" w14:textId="77777777" w:rsidR="009A07C2" w:rsidRPr="009A07C2" w:rsidRDefault="009A07C2" w:rsidP="009A07C2">
            <w:pPr>
              <w:pStyle w:val="CentratoNormaleIVAO"/>
            </w:pPr>
            <w:r w:rsidRPr="009A07C2">
              <w:lastRenderedPageBreak/>
              <w:t>COP</w:t>
            </w:r>
          </w:p>
        </w:tc>
        <w:tc>
          <w:tcPr>
            <w:tcW w:w="1796" w:type="dxa"/>
          </w:tcPr>
          <w:p w14:paraId="724A69C2" w14:textId="77777777" w:rsidR="009A07C2" w:rsidRPr="009A07C2" w:rsidRDefault="009A07C2" w:rsidP="009A07C2">
            <w:pPr>
              <w:pStyle w:val="CentratoNormaleIVAO"/>
            </w:pPr>
            <w:r w:rsidRPr="009A07C2">
              <w:t>FL</w:t>
            </w:r>
          </w:p>
        </w:tc>
        <w:tc>
          <w:tcPr>
            <w:tcW w:w="1796" w:type="dxa"/>
          </w:tcPr>
          <w:p w14:paraId="2BC81942" w14:textId="77777777" w:rsidR="009A07C2" w:rsidRPr="009A07C2" w:rsidRDefault="009A07C2" w:rsidP="009A07C2">
            <w:pPr>
              <w:pStyle w:val="CentratoNormaleIVAO"/>
            </w:pPr>
            <w:r w:rsidRPr="009A07C2">
              <w:t>DEST.</w:t>
            </w:r>
          </w:p>
        </w:tc>
        <w:tc>
          <w:tcPr>
            <w:tcW w:w="1776" w:type="dxa"/>
          </w:tcPr>
          <w:p w14:paraId="367DD477" w14:textId="77777777" w:rsidR="009A07C2" w:rsidRPr="009A07C2" w:rsidRDefault="009A07C2" w:rsidP="009A07C2">
            <w:pPr>
              <w:pStyle w:val="CentratoNormaleIVAO"/>
            </w:pPr>
            <w:r w:rsidRPr="009A07C2">
              <w:t xml:space="preserve">NEXT </w:t>
            </w:r>
          </w:p>
        </w:tc>
      </w:tr>
      <w:tr w:rsidR="009A07C2" w14:paraId="5FC3F20D" w14:textId="77777777" w:rsidTr="009A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tcW w:w="1796" w:type="dxa"/>
          </w:tcPr>
          <w:p w14:paraId="5C3F7991" w14:textId="0E87A661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X</w:t>
            </w:r>
            <w:r w:rsidR="0068486D">
              <w:t>12</w:t>
            </w:r>
            <w:r w:rsidRPr="009A07C2">
              <w:t>-13</w:t>
            </w:r>
          </w:p>
        </w:tc>
        <w:tc>
          <w:tcPr>
            <w:tcW w:w="1796" w:type="dxa"/>
          </w:tcPr>
          <w:p w14:paraId="0A278626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FL310-</w:t>
            </w:r>
          </w:p>
        </w:tc>
        <w:tc>
          <w:tcPr>
            <w:tcW w:w="1796" w:type="dxa"/>
          </w:tcPr>
          <w:p w14:paraId="29520472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 xml:space="preserve"> LIMF/MZ</w:t>
            </w:r>
          </w:p>
        </w:tc>
        <w:tc>
          <w:tcPr>
            <w:tcW w:w="1776" w:type="dxa"/>
          </w:tcPr>
          <w:p w14:paraId="4A815C6F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ES5/ES2</w:t>
            </w:r>
          </w:p>
        </w:tc>
      </w:tr>
      <w:tr w:rsidR="009A07C2" w14:paraId="1DC5A56E" w14:textId="77777777" w:rsidTr="009A0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4"/>
        </w:trPr>
        <w:tc>
          <w:tcPr>
            <w:tcW w:w="1796" w:type="dxa"/>
          </w:tcPr>
          <w:p w14:paraId="7B29D3DB" w14:textId="79990BB3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X</w:t>
            </w:r>
            <w:r w:rsidR="0068486D">
              <w:t>12</w:t>
            </w:r>
            <w:r w:rsidRPr="009A07C2">
              <w:t>-13</w:t>
            </w:r>
          </w:p>
        </w:tc>
        <w:tc>
          <w:tcPr>
            <w:tcW w:w="1796" w:type="dxa"/>
          </w:tcPr>
          <w:p w14:paraId="0EB1716C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FL290-</w:t>
            </w:r>
          </w:p>
        </w:tc>
        <w:tc>
          <w:tcPr>
            <w:tcW w:w="1796" w:type="dxa"/>
          </w:tcPr>
          <w:p w14:paraId="4858EF43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LIMJ/MC</w:t>
            </w:r>
          </w:p>
        </w:tc>
        <w:tc>
          <w:tcPr>
            <w:tcW w:w="1776" w:type="dxa"/>
          </w:tcPr>
          <w:p w14:paraId="16DFAB91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ES2</w:t>
            </w:r>
          </w:p>
        </w:tc>
      </w:tr>
      <w:tr w:rsidR="009A07C2" w14:paraId="79D6F3CB" w14:textId="77777777" w:rsidTr="009A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tcW w:w="1796" w:type="dxa"/>
          </w:tcPr>
          <w:p w14:paraId="426838F0" w14:textId="75E86E70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X</w:t>
            </w:r>
            <w:r w:rsidR="0068486D">
              <w:t>12</w:t>
            </w:r>
            <w:r w:rsidRPr="009A07C2">
              <w:t>-13</w:t>
            </w:r>
          </w:p>
        </w:tc>
        <w:tc>
          <w:tcPr>
            <w:tcW w:w="1796" w:type="dxa"/>
          </w:tcPr>
          <w:p w14:paraId="335D3012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FL270-</w:t>
            </w:r>
          </w:p>
        </w:tc>
        <w:tc>
          <w:tcPr>
            <w:tcW w:w="1796" w:type="dxa"/>
          </w:tcPr>
          <w:p w14:paraId="1909F710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 xml:space="preserve"> LIML/LSZA</w:t>
            </w:r>
          </w:p>
        </w:tc>
        <w:tc>
          <w:tcPr>
            <w:tcW w:w="1776" w:type="dxa"/>
          </w:tcPr>
          <w:p w14:paraId="2E57D018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ES2</w:t>
            </w:r>
          </w:p>
        </w:tc>
      </w:tr>
      <w:tr w:rsidR="009A07C2" w14:paraId="68172B19" w14:textId="77777777" w:rsidTr="009A0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4"/>
        </w:trPr>
        <w:tc>
          <w:tcPr>
            <w:tcW w:w="1796" w:type="dxa"/>
          </w:tcPr>
          <w:p w14:paraId="4653B319" w14:textId="16C49185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X</w:t>
            </w:r>
            <w:r w:rsidR="0068486D">
              <w:t>12</w:t>
            </w:r>
            <w:r w:rsidRPr="009A07C2">
              <w:t>-13</w:t>
            </w:r>
          </w:p>
        </w:tc>
        <w:tc>
          <w:tcPr>
            <w:tcW w:w="1796" w:type="dxa"/>
          </w:tcPr>
          <w:p w14:paraId="140AA5C5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FL190</w:t>
            </w:r>
          </w:p>
        </w:tc>
        <w:tc>
          <w:tcPr>
            <w:tcW w:w="1796" w:type="dxa"/>
          </w:tcPr>
          <w:p w14:paraId="77862851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 xml:space="preserve"> LIME</w:t>
            </w:r>
          </w:p>
        </w:tc>
        <w:tc>
          <w:tcPr>
            <w:tcW w:w="1776" w:type="dxa"/>
          </w:tcPr>
          <w:p w14:paraId="70C59CA4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ANE</w:t>
            </w:r>
          </w:p>
        </w:tc>
      </w:tr>
      <w:tr w:rsidR="009A07C2" w:rsidRPr="001A14B8" w14:paraId="6809965A" w14:textId="77777777" w:rsidTr="009A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tcW w:w="1796" w:type="dxa"/>
          </w:tcPr>
          <w:p w14:paraId="5BDD5118" w14:textId="3B93DB3D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X</w:t>
            </w:r>
            <w:r w:rsidR="0068486D">
              <w:t>12</w:t>
            </w:r>
            <w:r w:rsidRPr="009A07C2">
              <w:t>-13</w:t>
            </w:r>
          </w:p>
        </w:tc>
        <w:tc>
          <w:tcPr>
            <w:tcW w:w="1796" w:type="dxa"/>
          </w:tcPr>
          <w:p w14:paraId="547CFEF4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FL300-</w:t>
            </w:r>
          </w:p>
        </w:tc>
        <w:tc>
          <w:tcPr>
            <w:tcW w:w="1796" w:type="dxa"/>
          </w:tcPr>
          <w:p w14:paraId="5A4DAC6F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 xml:space="preserve"> LIMF/MZ</w:t>
            </w:r>
          </w:p>
        </w:tc>
        <w:tc>
          <w:tcPr>
            <w:tcW w:w="1776" w:type="dxa"/>
          </w:tcPr>
          <w:p w14:paraId="70DCF756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ES2</w:t>
            </w:r>
          </w:p>
        </w:tc>
      </w:tr>
      <w:tr w:rsidR="009A07C2" w:rsidRPr="001A14B8" w14:paraId="5D97FA04" w14:textId="77777777" w:rsidTr="009A0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8"/>
        </w:trPr>
        <w:tc>
          <w:tcPr>
            <w:tcW w:w="1796" w:type="dxa"/>
          </w:tcPr>
          <w:p w14:paraId="52D9DB21" w14:textId="6B6D8F9C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X</w:t>
            </w:r>
            <w:r w:rsidR="0068486D">
              <w:t>12</w:t>
            </w:r>
            <w:r w:rsidRPr="009A07C2">
              <w:t>-</w:t>
            </w:r>
            <w:r w:rsidR="0068486D">
              <w:t>X13</w:t>
            </w:r>
          </w:p>
        </w:tc>
        <w:tc>
          <w:tcPr>
            <w:tcW w:w="1796" w:type="dxa"/>
          </w:tcPr>
          <w:p w14:paraId="0AB85210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FL280-</w:t>
            </w:r>
          </w:p>
        </w:tc>
        <w:tc>
          <w:tcPr>
            <w:tcW w:w="1796" w:type="dxa"/>
          </w:tcPr>
          <w:p w14:paraId="5C30F7D1" w14:textId="77777777" w:rsidR="009A07C2" w:rsidRPr="009A07C2" w:rsidRDefault="009A07C2" w:rsidP="009A07C2">
            <w:pPr>
              <w:pStyle w:val="CentratoNormaleIVAO"/>
              <w:spacing w:before="96" w:after="96"/>
              <w:rPr>
                <w:lang w:val="en-US"/>
              </w:rPr>
            </w:pPr>
            <w:r w:rsidRPr="009A07C2">
              <w:rPr>
                <w:lang w:val="en-US"/>
              </w:rPr>
              <w:t>LIMC/ML/MJ/LSZA</w:t>
            </w:r>
          </w:p>
        </w:tc>
        <w:tc>
          <w:tcPr>
            <w:tcW w:w="1776" w:type="dxa"/>
          </w:tcPr>
          <w:p w14:paraId="5D9FFC1E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ES2</w:t>
            </w:r>
          </w:p>
        </w:tc>
      </w:tr>
      <w:tr w:rsidR="009A07C2" w:rsidRPr="001A14B8" w14:paraId="55DDBD68" w14:textId="77777777" w:rsidTr="009A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tcW w:w="1796" w:type="dxa"/>
          </w:tcPr>
          <w:p w14:paraId="2A5F539B" w14:textId="2A82F7C6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X</w:t>
            </w:r>
            <w:r w:rsidR="0068486D">
              <w:t>12</w:t>
            </w:r>
            <w:r w:rsidRPr="009A07C2">
              <w:t>-</w:t>
            </w:r>
            <w:r w:rsidR="0068486D">
              <w:t>X13</w:t>
            </w:r>
          </w:p>
        </w:tc>
        <w:tc>
          <w:tcPr>
            <w:tcW w:w="1796" w:type="dxa"/>
          </w:tcPr>
          <w:p w14:paraId="26172738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FL140</w:t>
            </w:r>
          </w:p>
        </w:tc>
        <w:tc>
          <w:tcPr>
            <w:tcW w:w="1796" w:type="dxa"/>
          </w:tcPr>
          <w:p w14:paraId="614854E0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 xml:space="preserve"> LIME</w:t>
            </w:r>
          </w:p>
        </w:tc>
        <w:tc>
          <w:tcPr>
            <w:tcW w:w="1776" w:type="dxa"/>
          </w:tcPr>
          <w:p w14:paraId="2EED04CB" w14:textId="77777777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ANE</w:t>
            </w:r>
          </w:p>
        </w:tc>
      </w:tr>
      <w:tr w:rsidR="009A07C2" w14:paraId="2D544FC6" w14:textId="77777777" w:rsidTr="009A0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26"/>
        </w:trPr>
        <w:tc>
          <w:tcPr>
            <w:tcW w:w="1796" w:type="dxa"/>
          </w:tcPr>
          <w:p w14:paraId="36B81A92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 xml:space="preserve">VIA STAR </w:t>
            </w:r>
          </w:p>
          <w:p w14:paraId="4FE01A12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(</w:t>
            </w:r>
            <w:proofErr w:type="spellStart"/>
            <w:r w:rsidRPr="009A07C2">
              <w:t>Except</w:t>
            </w:r>
            <w:proofErr w:type="spellEnd"/>
            <w:r w:rsidRPr="009A07C2">
              <w:t xml:space="preserve"> OSTEG)</w:t>
            </w:r>
          </w:p>
        </w:tc>
        <w:tc>
          <w:tcPr>
            <w:tcW w:w="1796" w:type="dxa"/>
          </w:tcPr>
          <w:p w14:paraId="635505DE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FL140</w:t>
            </w:r>
          </w:p>
        </w:tc>
        <w:tc>
          <w:tcPr>
            <w:tcW w:w="1796" w:type="dxa"/>
          </w:tcPr>
          <w:p w14:paraId="4FCF13FA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LIPX/PO</w:t>
            </w:r>
          </w:p>
        </w:tc>
        <w:tc>
          <w:tcPr>
            <w:tcW w:w="1776" w:type="dxa"/>
          </w:tcPr>
          <w:p w14:paraId="563E4119" w14:textId="7777777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ES0</w:t>
            </w:r>
          </w:p>
        </w:tc>
      </w:tr>
    </w:tbl>
    <w:p w14:paraId="6C0F7B1D" w14:textId="31FC6D28" w:rsidR="00CC6738" w:rsidRPr="00CC6738" w:rsidRDefault="00CC6738" w:rsidP="00CC6738">
      <w:pPr>
        <w:pStyle w:val="Titolo3"/>
        <w:rPr>
          <w:lang w:val="it-IT"/>
        </w:rPr>
      </w:pPr>
      <w:bookmarkStart w:id="57" w:name="_Toc213418194"/>
      <w:r w:rsidRPr="00CC6738">
        <w:rPr>
          <w:lang w:val="it-IT"/>
        </w:rPr>
        <w:t>Traffico da LIPP CE1-NE3 a LIMM</w:t>
      </w:r>
      <w:bookmarkEnd w:id="57"/>
    </w:p>
    <w:p w14:paraId="42644760" w14:textId="77777777" w:rsidR="009A07C2" w:rsidRDefault="009A07C2" w:rsidP="009A07C2">
      <w:pPr>
        <w:pStyle w:val="Titolo3"/>
        <w:rPr>
          <w:lang w:val="it-IT"/>
        </w:rPr>
      </w:pPr>
    </w:p>
    <w:p w14:paraId="477BBB62" w14:textId="77777777" w:rsidR="009A07C2" w:rsidRDefault="009A07C2" w:rsidP="009A07C2">
      <w:pPr>
        <w:pStyle w:val="Titolo3"/>
        <w:rPr>
          <w:lang w:val="it-IT"/>
        </w:rPr>
      </w:pPr>
    </w:p>
    <w:p w14:paraId="5C1EE825" w14:textId="77777777" w:rsidR="009A07C2" w:rsidRDefault="009A07C2" w:rsidP="009A07C2">
      <w:pPr>
        <w:pStyle w:val="Titolo3"/>
        <w:rPr>
          <w:lang w:val="it-IT"/>
        </w:rPr>
      </w:pPr>
    </w:p>
    <w:p w14:paraId="3E50A4DC" w14:textId="77777777" w:rsidR="009A07C2" w:rsidRDefault="009A07C2" w:rsidP="009A07C2">
      <w:pPr>
        <w:pStyle w:val="Titolo3"/>
        <w:rPr>
          <w:lang w:val="it-IT"/>
        </w:rPr>
      </w:pPr>
    </w:p>
    <w:p w14:paraId="02854C46" w14:textId="77777777" w:rsidR="009A07C2" w:rsidRDefault="009A07C2" w:rsidP="009A07C2">
      <w:pPr>
        <w:pStyle w:val="Titolo3"/>
        <w:rPr>
          <w:lang w:val="it-IT"/>
        </w:rPr>
      </w:pPr>
    </w:p>
    <w:p w14:paraId="73C4AAAF" w14:textId="77777777" w:rsidR="009A07C2" w:rsidRDefault="009A07C2" w:rsidP="009A07C2">
      <w:pPr>
        <w:pStyle w:val="Titolo3"/>
        <w:rPr>
          <w:lang w:val="it-IT"/>
        </w:rPr>
      </w:pPr>
    </w:p>
    <w:p w14:paraId="32A9FC43" w14:textId="77777777" w:rsidR="009A07C2" w:rsidRDefault="009A07C2" w:rsidP="009A07C2">
      <w:pPr>
        <w:pStyle w:val="Titolo3"/>
        <w:rPr>
          <w:lang w:val="it-IT"/>
        </w:rPr>
      </w:pPr>
    </w:p>
    <w:p w14:paraId="3BE5B2AB" w14:textId="77777777" w:rsidR="009A07C2" w:rsidRDefault="009A07C2" w:rsidP="009A07C2">
      <w:pPr>
        <w:pStyle w:val="Titolo3"/>
        <w:rPr>
          <w:lang w:val="it-IT"/>
        </w:rPr>
      </w:pPr>
    </w:p>
    <w:p w14:paraId="6634CAB9" w14:textId="3CF57C81" w:rsidR="009A07C2" w:rsidRPr="009A07C2" w:rsidRDefault="009A07C2" w:rsidP="009A07C2">
      <w:pPr>
        <w:pStyle w:val="Titolo3"/>
        <w:rPr>
          <w:lang w:val="it-IT"/>
        </w:rPr>
      </w:pPr>
      <w:bookmarkStart w:id="58" w:name="_Toc213418195"/>
      <w:r w:rsidRPr="009A07C2">
        <w:rPr>
          <w:lang w:val="it-IT"/>
        </w:rPr>
        <w:t>Traffico da LIPP SW1-SD5 a LIMM</w:t>
      </w:r>
      <w:bookmarkEnd w:id="58"/>
    </w:p>
    <w:tbl>
      <w:tblPr>
        <w:tblStyle w:val="TabellaIVAO"/>
        <w:tblW w:w="6929" w:type="dxa"/>
        <w:tblInd w:w="1362" w:type="dxa"/>
        <w:tblLayout w:type="fixed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082"/>
      </w:tblGrid>
      <w:tr w:rsidR="009A07C2" w14:paraId="62F2D5D5" w14:textId="391CD670" w:rsidTr="009A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tcW w:w="1949" w:type="dxa"/>
          </w:tcPr>
          <w:p w14:paraId="619D6FE0" w14:textId="3D59C829" w:rsidR="009A07C2" w:rsidRPr="009A07C2" w:rsidRDefault="009A07C2" w:rsidP="009A07C2">
            <w:pPr>
              <w:pStyle w:val="CentratoNormaleIVAO"/>
            </w:pPr>
            <w:r w:rsidRPr="009A07C2">
              <w:t>COP</w:t>
            </w:r>
          </w:p>
        </w:tc>
        <w:tc>
          <w:tcPr>
            <w:tcW w:w="1949" w:type="dxa"/>
          </w:tcPr>
          <w:p w14:paraId="49CB41FC" w14:textId="725520A1" w:rsidR="009A07C2" w:rsidRPr="009A07C2" w:rsidRDefault="009A07C2" w:rsidP="009A07C2">
            <w:pPr>
              <w:pStyle w:val="CentratoNormaleIVAO"/>
            </w:pPr>
            <w:r w:rsidRPr="009A07C2">
              <w:t>FL</w:t>
            </w:r>
          </w:p>
        </w:tc>
        <w:tc>
          <w:tcPr>
            <w:tcW w:w="1949" w:type="dxa"/>
          </w:tcPr>
          <w:p w14:paraId="2E5256FC" w14:textId="23B7D873" w:rsidR="009A07C2" w:rsidRPr="009A07C2" w:rsidRDefault="009A07C2" w:rsidP="009A07C2">
            <w:pPr>
              <w:pStyle w:val="CentratoNormaleIVAO"/>
            </w:pPr>
            <w:r>
              <w:t>DEST</w:t>
            </w:r>
          </w:p>
        </w:tc>
        <w:tc>
          <w:tcPr>
            <w:tcW w:w="1082" w:type="dxa"/>
          </w:tcPr>
          <w:p w14:paraId="225B67F2" w14:textId="21AF67AE" w:rsidR="009A07C2" w:rsidRPr="009A07C2" w:rsidRDefault="009A07C2" w:rsidP="009A07C2">
            <w:pPr>
              <w:pStyle w:val="CentratoNormaleIVAO"/>
            </w:pPr>
            <w:r w:rsidRPr="009A07C2">
              <w:t xml:space="preserve">ENTE </w:t>
            </w:r>
          </w:p>
        </w:tc>
      </w:tr>
      <w:tr w:rsidR="009A07C2" w:rsidRPr="001A14B8" w14:paraId="5330F1D2" w14:textId="47CB80BD" w:rsidTr="009A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1949" w:type="dxa"/>
          </w:tcPr>
          <w:p w14:paraId="095E0211" w14:textId="1C47BBBC" w:rsidR="009A07C2" w:rsidRPr="009A07C2" w:rsidRDefault="009A07C2" w:rsidP="009A07C2">
            <w:pPr>
              <w:pStyle w:val="CentratoNormaleIVAO"/>
              <w:spacing w:before="96" w:after="96"/>
            </w:pPr>
            <w:r>
              <w:t>X</w:t>
            </w:r>
            <w:r w:rsidR="00CC5CCF">
              <w:t>6</w:t>
            </w:r>
            <w:r>
              <w:t>-X7</w:t>
            </w:r>
          </w:p>
        </w:tc>
        <w:tc>
          <w:tcPr>
            <w:tcW w:w="1949" w:type="dxa"/>
          </w:tcPr>
          <w:p w14:paraId="47755BE5" w14:textId="1865E3A0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FL350</w:t>
            </w:r>
            <w:r>
              <w:t>-</w:t>
            </w:r>
          </w:p>
        </w:tc>
        <w:tc>
          <w:tcPr>
            <w:tcW w:w="1949" w:type="dxa"/>
          </w:tcPr>
          <w:p w14:paraId="257C41AD" w14:textId="5BAB31A3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 xml:space="preserve"> LFMN</w:t>
            </w:r>
          </w:p>
        </w:tc>
        <w:tc>
          <w:tcPr>
            <w:tcW w:w="1082" w:type="dxa"/>
          </w:tcPr>
          <w:p w14:paraId="6516A933" w14:textId="5DEC009D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ES5/ES2</w:t>
            </w:r>
          </w:p>
        </w:tc>
      </w:tr>
      <w:tr w:rsidR="009A07C2" w:rsidRPr="001A14B8" w14:paraId="228FFCEB" w14:textId="316601DD" w:rsidTr="009A0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2"/>
        </w:trPr>
        <w:tc>
          <w:tcPr>
            <w:tcW w:w="1949" w:type="dxa"/>
          </w:tcPr>
          <w:p w14:paraId="761C4442" w14:textId="1FD45238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X</w:t>
            </w:r>
            <w:r w:rsidR="00CC5CCF">
              <w:t>6</w:t>
            </w:r>
            <w:r w:rsidRPr="009A07C2">
              <w:t>-X7</w:t>
            </w:r>
          </w:p>
        </w:tc>
        <w:tc>
          <w:tcPr>
            <w:tcW w:w="1949" w:type="dxa"/>
          </w:tcPr>
          <w:p w14:paraId="21EE5F2C" w14:textId="4856AABC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FL280</w:t>
            </w:r>
            <w:r>
              <w:t>-</w:t>
            </w:r>
          </w:p>
        </w:tc>
        <w:tc>
          <w:tcPr>
            <w:tcW w:w="1949" w:type="dxa"/>
          </w:tcPr>
          <w:p w14:paraId="17B9DA09" w14:textId="67D89C14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LIME</w:t>
            </w:r>
          </w:p>
        </w:tc>
        <w:tc>
          <w:tcPr>
            <w:tcW w:w="1082" w:type="dxa"/>
          </w:tcPr>
          <w:p w14:paraId="31624A30" w14:textId="1DE9EB42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ES2</w:t>
            </w:r>
          </w:p>
        </w:tc>
      </w:tr>
      <w:tr w:rsidR="009A07C2" w14:paraId="3B0CDC8C" w14:textId="22C4D12E" w:rsidTr="009A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tcW w:w="1949" w:type="dxa"/>
          </w:tcPr>
          <w:p w14:paraId="2CFE4157" w14:textId="3A6DDCFB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X</w:t>
            </w:r>
            <w:r w:rsidR="00CC5CCF">
              <w:t>6</w:t>
            </w:r>
            <w:r w:rsidRPr="009A07C2">
              <w:t>-X7</w:t>
            </w:r>
          </w:p>
        </w:tc>
        <w:tc>
          <w:tcPr>
            <w:tcW w:w="1949" w:type="dxa"/>
          </w:tcPr>
          <w:p w14:paraId="52B33254" w14:textId="31532C4B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FL320</w:t>
            </w:r>
            <w:r>
              <w:t>-</w:t>
            </w:r>
          </w:p>
        </w:tc>
        <w:tc>
          <w:tcPr>
            <w:tcW w:w="1949" w:type="dxa"/>
          </w:tcPr>
          <w:p w14:paraId="08E697F8" w14:textId="34B4C5EC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 xml:space="preserve"> LIMF</w:t>
            </w:r>
          </w:p>
        </w:tc>
        <w:tc>
          <w:tcPr>
            <w:tcW w:w="1082" w:type="dxa"/>
          </w:tcPr>
          <w:p w14:paraId="73999EF6" w14:textId="23F45695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ES5/ES2</w:t>
            </w:r>
          </w:p>
        </w:tc>
      </w:tr>
      <w:tr w:rsidR="009A07C2" w14:paraId="607C7C3E" w14:textId="6774279F" w:rsidTr="009A0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6"/>
        </w:trPr>
        <w:tc>
          <w:tcPr>
            <w:tcW w:w="1949" w:type="dxa"/>
          </w:tcPr>
          <w:p w14:paraId="52FDD0C9" w14:textId="20B1FD0B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X</w:t>
            </w:r>
            <w:r w:rsidR="00CC5CCF">
              <w:t>6</w:t>
            </w:r>
            <w:r w:rsidRPr="009A07C2">
              <w:t>-X7</w:t>
            </w:r>
          </w:p>
        </w:tc>
        <w:tc>
          <w:tcPr>
            <w:tcW w:w="1949" w:type="dxa"/>
          </w:tcPr>
          <w:p w14:paraId="42102CAE" w14:textId="1096747A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FL280</w:t>
            </w:r>
            <w:r>
              <w:t>-</w:t>
            </w:r>
          </w:p>
        </w:tc>
        <w:tc>
          <w:tcPr>
            <w:tcW w:w="1949" w:type="dxa"/>
          </w:tcPr>
          <w:p w14:paraId="7775B7B4" w14:textId="0E8DDFCB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LIMC/ME/ LSZA</w:t>
            </w:r>
          </w:p>
        </w:tc>
        <w:tc>
          <w:tcPr>
            <w:tcW w:w="1082" w:type="dxa"/>
          </w:tcPr>
          <w:p w14:paraId="6E20DA19" w14:textId="6742D63E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ES2</w:t>
            </w:r>
          </w:p>
        </w:tc>
      </w:tr>
      <w:tr w:rsidR="009A07C2" w14:paraId="4190DE5B" w14:textId="7D5BDB07" w:rsidTr="009A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tcW w:w="1949" w:type="dxa"/>
          </w:tcPr>
          <w:p w14:paraId="16B44E9F" w14:textId="1CA5BFA2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X</w:t>
            </w:r>
            <w:r w:rsidR="00CC5CCF">
              <w:t>6</w:t>
            </w:r>
            <w:r w:rsidRPr="009A07C2">
              <w:t>-X7</w:t>
            </w:r>
          </w:p>
        </w:tc>
        <w:tc>
          <w:tcPr>
            <w:tcW w:w="1949" w:type="dxa"/>
          </w:tcPr>
          <w:p w14:paraId="6227EE0C" w14:textId="59EF9DB4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FL260</w:t>
            </w:r>
            <w:r>
              <w:t>-</w:t>
            </w:r>
          </w:p>
        </w:tc>
        <w:tc>
          <w:tcPr>
            <w:tcW w:w="1949" w:type="dxa"/>
          </w:tcPr>
          <w:p w14:paraId="22B73623" w14:textId="2C24CF96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 xml:space="preserve"> LIML</w:t>
            </w:r>
          </w:p>
        </w:tc>
        <w:tc>
          <w:tcPr>
            <w:tcW w:w="1082" w:type="dxa"/>
          </w:tcPr>
          <w:p w14:paraId="47EE95C0" w14:textId="680F9FE5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ES2</w:t>
            </w:r>
          </w:p>
        </w:tc>
      </w:tr>
      <w:tr w:rsidR="009A07C2" w14:paraId="2963D976" w14:textId="26F3CA7B" w:rsidTr="009A0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6"/>
        </w:trPr>
        <w:tc>
          <w:tcPr>
            <w:tcW w:w="1949" w:type="dxa"/>
          </w:tcPr>
          <w:p w14:paraId="0988DC6F" w14:textId="3A07AD9E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X</w:t>
            </w:r>
            <w:r w:rsidR="00CC5CCF">
              <w:t>6</w:t>
            </w:r>
            <w:r w:rsidRPr="009A07C2">
              <w:t>-X7</w:t>
            </w:r>
          </w:p>
        </w:tc>
        <w:tc>
          <w:tcPr>
            <w:tcW w:w="1949" w:type="dxa"/>
          </w:tcPr>
          <w:p w14:paraId="3F05B505" w14:textId="7A008D07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FL230</w:t>
            </w:r>
            <w:r>
              <w:t>-</w:t>
            </w:r>
          </w:p>
        </w:tc>
        <w:tc>
          <w:tcPr>
            <w:tcW w:w="1949" w:type="dxa"/>
          </w:tcPr>
          <w:p w14:paraId="6DAF19E7" w14:textId="1C7C5BD6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LIMJ</w:t>
            </w:r>
          </w:p>
        </w:tc>
        <w:tc>
          <w:tcPr>
            <w:tcW w:w="1082" w:type="dxa"/>
          </w:tcPr>
          <w:p w14:paraId="71ABA174" w14:textId="656F931C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ES2</w:t>
            </w:r>
          </w:p>
        </w:tc>
      </w:tr>
      <w:tr w:rsidR="009A07C2" w14:paraId="2AAA0137" w14:textId="605DD800" w:rsidTr="009A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tcW w:w="1949" w:type="dxa"/>
          </w:tcPr>
          <w:p w14:paraId="7CB38BB9" w14:textId="62773F50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X</w:t>
            </w:r>
            <w:r w:rsidR="00CC5CCF">
              <w:t>6</w:t>
            </w:r>
            <w:r w:rsidRPr="009A07C2">
              <w:t>-X7</w:t>
            </w:r>
          </w:p>
        </w:tc>
        <w:tc>
          <w:tcPr>
            <w:tcW w:w="1949" w:type="dxa"/>
          </w:tcPr>
          <w:p w14:paraId="2F5922AE" w14:textId="1604BA0D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FL190</w:t>
            </w:r>
          </w:p>
        </w:tc>
        <w:tc>
          <w:tcPr>
            <w:tcW w:w="1949" w:type="dxa"/>
          </w:tcPr>
          <w:p w14:paraId="769A3D1C" w14:textId="4F2BDEA6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LIRP/MP</w:t>
            </w:r>
          </w:p>
        </w:tc>
        <w:tc>
          <w:tcPr>
            <w:tcW w:w="1082" w:type="dxa"/>
          </w:tcPr>
          <w:p w14:paraId="0B345165" w14:textId="7D40D863" w:rsidR="009A07C2" w:rsidRPr="009A07C2" w:rsidRDefault="009A07C2" w:rsidP="009A07C2">
            <w:pPr>
              <w:pStyle w:val="CentratoNormaleIVAO"/>
              <w:spacing w:after="96"/>
            </w:pPr>
            <w:r w:rsidRPr="009A07C2">
              <w:t>ES2</w:t>
            </w:r>
          </w:p>
        </w:tc>
      </w:tr>
      <w:tr w:rsidR="009A07C2" w:rsidRPr="00926ED7" w14:paraId="46A49E5C" w14:textId="628DEBA8" w:rsidTr="009A0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6"/>
        </w:trPr>
        <w:tc>
          <w:tcPr>
            <w:tcW w:w="1949" w:type="dxa"/>
          </w:tcPr>
          <w:p w14:paraId="30F03DD9" w14:textId="7817418E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OSTEG</w:t>
            </w:r>
          </w:p>
        </w:tc>
        <w:tc>
          <w:tcPr>
            <w:tcW w:w="1949" w:type="dxa"/>
          </w:tcPr>
          <w:p w14:paraId="0212EE8B" w14:textId="28F32FA0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FL120</w:t>
            </w:r>
          </w:p>
        </w:tc>
        <w:tc>
          <w:tcPr>
            <w:tcW w:w="1949" w:type="dxa"/>
          </w:tcPr>
          <w:p w14:paraId="573EB235" w14:textId="6E20F990" w:rsidR="009A07C2" w:rsidRPr="009A07C2" w:rsidRDefault="009A07C2" w:rsidP="009A07C2">
            <w:pPr>
              <w:pStyle w:val="CentratoNormaleIVAO"/>
              <w:spacing w:before="96" w:after="96"/>
            </w:pPr>
            <w:r w:rsidRPr="009A07C2">
              <w:t>DEST. LIPX/PO</w:t>
            </w:r>
          </w:p>
        </w:tc>
        <w:tc>
          <w:tcPr>
            <w:tcW w:w="1082" w:type="dxa"/>
          </w:tcPr>
          <w:p w14:paraId="799673F4" w14:textId="16F8FA2C" w:rsidR="009A07C2" w:rsidRPr="009A07C2" w:rsidRDefault="009A07C2" w:rsidP="009A07C2">
            <w:pPr>
              <w:pStyle w:val="CentratoNormaleIVAO"/>
              <w:spacing w:before="96" w:after="96"/>
            </w:pPr>
            <w:r>
              <w:t>ES0</w:t>
            </w:r>
          </w:p>
        </w:tc>
      </w:tr>
    </w:tbl>
    <w:p w14:paraId="10D60CD2" w14:textId="77777777" w:rsidR="00E941FC" w:rsidRDefault="00E941FC" w:rsidP="00E941FC"/>
    <w:p w14:paraId="39CE61D6" w14:textId="77777777" w:rsidR="0027255C" w:rsidRDefault="0027255C" w:rsidP="0027255C">
      <w:pPr>
        <w:pStyle w:val="Titolo1"/>
      </w:pPr>
      <w:bookmarkStart w:id="59" w:name="_Toc213418196"/>
      <w:r>
        <w:lastRenderedPageBreak/>
        <w:t>SETTORI APP</w:t>
      </w:r>
      <w:bookmarkEnd w:id="59"/>
    </w:p>
    <w:p w14:paraId="3D8C2EA7" w14:textId="77777777" w:rsidR="0027255C" w:rsidRDefault="0027255C" w:rsidP="0027255C">
      <w:pPr>
        <w:pStyle w:val="Titolo2"/>
      </w:pPr>
      <w:bookmarkStart w:id="60" w:name="_Toc213418197"/>
      <w:r>
        <w:t>ANE</w:t>
      </w:r>
      <w:bookmarkEnd w:id="60"/>
    </w:p>
    <w:p w14:paraId="45E68353" w14:textId="77777777" w:rsidR="0027255C" w:rsidRPr="0027255C" w:rsidRDefault="0027255C" w:rsidP="0027255C">
      <w:pPr>
        <w:pStyle w:val="Titolo3"/>
        <w:rPr>
          <w:rStyle w:val="NormaleBold"/>
        </w:rPr>
      </w:pPr>
      <w:bookmarkStart w:id="61" w:name="_Toc213418198"/>
      <w:proofErr w:type="spellStart"/>
      <w:r w:rsidRPr="0027255C">
        <w:rPr>
          <w:rStyle w:val="NormaleBold"/>
        </w:rPr>
        <w:t>Traffico</w:t>
      </w:r>
      <w:proofErr w:type="spellEnd"/>
      <w:r w:rsidRPr="0027255C">
        <w:rPr>
          <w:rStyle w:val="NormaleBold"/>
        </w:rPr>
        <w:t xml:space="preserve"> </w:t>
      </w:r>
      <w:r>
        <w:rPr>
          <w:rStyle w:val="NormaleBold"/>
        </w:rPr>
        <w:t xml:space="preserve">DEP/DEST </w:t>
      </w:r>
      <w:r w:rsidRPr="0027255C">
        <w:rPr>
          <w:rStyle w:val="NormaleBold"/>
        </w:rPr>
        <w:t>LIMC</w:t>
      </w:r>
      <w:bookmarkEnd w:id="61"/>
    </w:p>
    <w:p w14:paraId="3748EC02" w14:textId="77777777" w:rsidR="0027255C" w:rsidRDefault="0027255C" w:rsidP="0027255C">
      <w:r>
        <w:t xml:space="preserve">ANE riceve dalla TWR e trasferisce a WS2 le partenze su SID </w:t>
      </w:r>
      <w:r w:rsidRPr="009D1860">
        <w:t>verso i punti</w:t>
      </w:r>
      <w:r>
        <w:t xml:space="preserve"> </w:t>
      </w:r>
      <w:r w:rsidRPr="00A56D2C">
        <w:t xml:space="preserve">LAGEN - NEDED - TOP </w:t>
      </w:r>
      <w:r>
        <w:t xml:space="preserve">- VOG </w:t>
      </w:r>
      <w:r w:rsidRPr="00A56D2C">
        <w:t>in salita verso FL190.</w:t>
      </w:r>
    </w:p>
    <w:p w14:paraId="0392CEF0" w14:textId="77777777" w:rsidR="0027255C" w:rsidRDefault="0027255C" w:rsidP="0027255C">
      <w:r>
        <w:t>ANE riceve dalla TWR e trasferisce a WS2 le partenze su SID verso AOSTA autorizzate a FL200;</w:t>
      </w:r>
    </w:p>
    <w:p w14:paraId="3219883B" w14:textId="77777777" w:rsidR="0027255C" w:rsidRDefault="0027255C" w:rsidP="0027255C">
      <w:r>
        <w:t xml:space="preserve">ANE riceve dalla TWR e trasferisce a ES2 le partenze su SID </w:t>
      </w:r>
      <w:r w:rsidRPr="009D1860">
        <w:t>verso i punti</w:t>
      </w:r>
      <w:r>
        <w:t xml:space="preserve"> NELAB - IRKED - ROBAS - VAKON - OSKOR</w:t>
      </w:r>
      <w:r w:rsidRPr="00A56D2C">
        <w:t xml:space="preserve"> in salita verso FL190</w:t>
      </w:r>
      <w:r>
        <w:t>;</w:t>
      </w:r>
    </w:p>
    <w:p w14:paraId="188C1E5F" w14:textId="77777777" w:rsidR="0027255C" w:rsidRDefault="0027255C" w:rsidP="0027255C">
      <w:r>
        <w:t xml:space="preserve">ANE trasferisce a ES2 le partenze su SID </w:t>
      </w:r>
      <w:r w:rsidRPr="009D1860">
        <w:t xml:space="preserve">verso </w:t>
      </w:r>
      <w:r>
        <w:t xml:space="preserve">PEPAG </w:t>
      </w:r>
      <w:r w:rsidRPr="00A56D2C">
        <w:t>in salita verso FL</w:t>
      </w:r>
      <w:r>
        <w:t>200;</w:t>
      </w:r>
    </w:p>
    <w:p w14:paraId="5275DB4E" w14:textId="77777777" w:rsidR="0027255C" w:rsidRDefault="0027255C" w:rsidP="0027255C">
      <w:r>
        <w:t xml:space="preserve">Riceve da ES2 il traffico in discesa da Nord a FL210. Lo autorizza </w:t>
      </w:r>
      <w:proofErr w:type="spellStart"/>
      <w:r>
        <w:t>sulle</w:t>
      </w:r>
      <w:proofErr w:type="spellEnd"/>
      <w:r>
        <w:t xml:space="preserve"> STAR pubblicate e lo autorizza a scendere a FL100 e lo trasferisce a ASW. </w:t>
      </w:r>
    </w:p>
    <w:p w14:paraId="0E6B3367" w14:textId="77777777" w:rsidR="0027255C" w:rsidRDefault="0027255C" w:rsidP="0027255C">
      <w:pPr>
        <w:pStyle w:val="IVAODanger"/>
      </w:pPr>
      <w:r>
        <w:t>WARNING</w:t>
      </w:r>
    </w:p>
    <w:p w14:paraId="419FB7C1" w14:textId="77777777" w:rsidR="0027255C" w:rsidRPr="008B3761" w:rsidRDefault="0027255C" w:rsidP="0027255C">
      <w:pPr>
        <w:pStyle w:val="IVAODanger"/>
      </w:pPr>
      <w:r>
        <w:t>Prestare particolare attenzione all'interagenza con le partenze 35L/R e con gli arrivi a LIML</w:t>
      </w:r>
    </w:p>
    <w:p w14:paraId="27594FF1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62" w:name="_Toc213418199"/>
      <w:r w:rsidRPr="0027255C">
        <w:rPr>
          <w:rStyle w:val="NormaleBold"/>
          <w:lang w:val="it-IT"/>
        </w:rPr>
        <w:t>Traffico DEP/DEST LIML</w:t>
      </w:r>
      <w:bookmarkEnd w:id="62"/>
    </w:p>
    <w:p w14:paraId="285C8873" w14:textId="77777777" w:rsidR="0027255C" w:rsidRDefault="0027255C" w:rsidP="0027255C">
      <w:r>
        <w:t xml:space="preserve">ANE riceve da ES2 gli arrivi da Nord autorizzati a FL210. Li instrada vi SRN- UNDAP (se in uso la 35) o via SRN (se in uso la 17) e li trasferisce a ADE con livello coordinato. </w:t>
      </w:r>
    </w:p>
    <w:p w14:paraId="00EB6A97" w14:textId="77777777" w:rsidR="0027255C" w:rsidRDefault="0027255C" w:rsidP="0027255C">
      <w:pPr>
        <w:pStyle w:val="IVAODanger"/>
      </w:pPr>
      <w:r>
        <w:t>WARNING</w:t>
      </w:r>
    </w:p>
    <w:p w14:paraId="6264C8EB" w14:textId="77777777" w:rsidR="0027255C" w:rsidRPr="008B3761" w:rsidRDefault="0027255C" w:rsidP="0027255C">
      <w:pPr>
        <w:pStyle w:val="IVAODanger"/>
      </w:pPr>
      <w:r>
        <w:t>Prestare particolare attenzione all'interagenza con le partenze 35L/R e con gli arrivi a LIMC</w:t>
      </w:r>
    </w:p>
    <w:p w14:paraId="4F7CC3B3" w14:textId="77777777" w:rsidR="0027255C" w:rsidRDefault="0027255C" w:rsidP="0027255C">
      <w:r>
        <w:t xml:space="preserve">ANE riceve dalla TWR e trasferisce a WS2 le partenze su SID </w:t>
      </w:r>
      <w:r w:rsidRPr="009D1860">
        <w:t>verso i punti</w:t>
      </w:r>
      <w:r>
        <w:t xml:space="preserve"> </w:t>
      </w:r>
      <w:r w:rsidRPr="00A56D2C">
        <w:t xml:space="preserve">LAGEN - NEDED - </w:t>
      </w:r>
      <w:r>
        <w:t>DEVOX</w:t>
      </w:r>
      <w:r w:rsidRPr="00A56D2C">
        <w:t xml:space="preserve"> </w:t>
      </w:r>
      <w:r>
        <w:t xml:space="preserve">- GEN </w:t>
      </w:r>
      <w:r w:rsidRPr="00A56D2C">
        <w:t>in salita verso FL190</w:t>
      </w:r>
      <w:r>
        <w:t>;</w:t>
      </w:r>
    </w:p>
    <w:p w14:paraId="006C97A7" w14:textId="77777777" w:rsidR="0027255C" w:rsidRDefault="0027255C" w:rsidP="0027255C">
      <w:r>
        <w:lastRenderedPageBreak/>
        <w:t>ANE riceve dalla TWR e trasferisce a WS2 le partenze su SID verso AOSTA - OMETO autorizzate a FL200;</w:t>
      </w:r>
    </w:p>
    <w:p w14:paraId="61028B2D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63" w:name="_Toc213418200"/>
      <w:r w:rsidRPr="0027255C">
        <w:rPr>
          <w:rStyle w:val="NormaleBold"/>
          <w:lang w:val="it-IT"/>
        </w:rPr>
        <w:t>Traffico DEP/DEST LIME</w:t>
      </w:r>
      <w:bookmarkEnd w:id="63"/>
    </w:p>
    <w:p w14:paraId="39A22F51" w14:textId="77777777" w:rsidR="0027255C" w:rsidRDefault="0027255C" w:rsidP="0027255C">
      <w:r>
        <w:t>ANE riceve da ES2 gli arrivi da Nord autorizzati a FL210. Li autorizza alle STAR pubblicate e li trasferisce a ADE in discesa a FL110.</w:t>
      </w:r>
    </w:p>
    <w:p w14:paraId="1DFDFFEF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64" w:name="_Toc213418201"/>
      <w:r w:rsidRPr="0027255C">
        <w:rPr>
          <w:rStyle w:val="NormaleBold"/>
          <w:lang w:val="it-IT"/>
        </w:rPr>
        <w:t>Traffico DEST LIMJ</w:t>
      </w:r>
      <w:bookmarkEnd w:id="64"/>
    </w:p>
    <w:p w14:paraId="34502E92" w14:textId="77777777" w:rsidR="0027255C" w:rsidRPr="00A56D2C" w:rsidRDefault="0027255C" w:rsidP="0027255C">
      <w:r>
        <w:t xml:space="preserve">ANE coordina con ES2 ASW l'instradamento LUSIL - VOG - GEN autorizzando l'attraversamento se FL richiesto e minore di FL200. </w:t>
      </w:r>
    </w:p>
    <w:p w14:paraId="03175A1B" w14:textId="77777777" w:rsidR="0027255C" w:rsidRPr="0027255C" w:rsidRDefault="0027255C" w:rsidP="0027255C">
      <w:pPr>
        <w:pStyle w:val="Titolo3"/>
        <w:rPr>
          <w:lang w:val="it-IT"/>
        </w:rPr>
      </w:pPr>
      <w:bookmarkStart w:id="65" w:name="_Toc213418202"/>
      <w:r w:rsidRPr="0027255C">
        <w:rPr>
          <w:rStyle w:val="NormaleBold"/>
          <w:lang w:val="it-IT"/>
        </w:rPr>
        <w:t>Traffico DEP/DEST LSZA</w:t>
      </w:r>
      <w:bookmarkEnd w:id="65"/>
    </w:p>
    <w:p w14:paraId="31E860BA" w14:textId="77777777" w:rsidR="0027255C" w:rsidRDefault="0027255C" w:rsidP="0027255C">
      <w:r>
        <w:t xml:space="preserve">ANE riceve da ES2 gli arrivi autorizzati alle STAR a FL210 se da Nord e FL200 se da Sud. </w:t>
      </w:r>
    </w:p>
    <w:p w14:paraId="3AD38BC6" w14:textId="77777777" w:rsidR="0027255C" w:rsidRDefault="0027255C" w:rsidP="0027255C">
      <w:pPr>
        <w:pStyle w:val="IVAOWarning"/>
      </w:pPr>
      <w:r>
        <w:t xml:space="preserve">Lugano è in spazio aereo svizzero. La delega viene concessa alla sola gestione del traffico fino alla procedura di avvicinamento finale. Quando il PIC dichiara stabile dovrà procedere "a discrezione". </w:t>
      </w:r>
    </w:p>
    <w:p w14:paraId="60A6115B" w14:textId="77777777" w:rsidR="0027255C" w:rsidRDefault="0027255C" w:rsidP="0027255C">
      <w:pPr>
        <w:pStyle w:val="IVAOWarning"/>
      </w:pPr>
      <w:r>
        <w:t>Allo stesso modo le partenze vengono assunte già in volo. Nessuna clearance al suolo dovrà essere concessa se non a titolo di "ADVICE".</w:t>
      </w:r>
    </w:p>
    <w:p w14:paraId="5DF4B583" w14:textId="77777777" w:rsidR="0027255C" w:rsidRDefault="0027255C" w:rsidP="0027255C">
      <w:pPr>
        <w:pStyle w:val="Titolo2"/>
      </w:pPr>
      <w:bookmarkStart w:id="66" w:name="_Toc213418203"/>
      <w:r>
        <w:t>ADE</w:t>
      </w:r>
      <w:bookmarkEnd w:id="66"/>
    </w:p>
    <w:p w14:paraId="0FE43A2F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67" w:name="_Toc213418204"/>
      <w:r w:rsidRPr="0027255C">
        <w:rPr>
          <w:rStyle w:val="NormaleBold"/>
          <w:lang w:val="it-IT"/>
        </w:rPr>
        <w:t>Traffico DEST LIMC</w:t>
      </w:r>
      <w:bookmarkEnd w:id="67"/>
    </w:p>
    <w:p w14:paraId="4198DD83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68" w:name="_Toc213418205"/>
      <w:r w:rsidRPr="0027255C">
        <w:rPr>
          <w:rStyle w:val="NormaleBold"/>
          <w:lang w:val="it-IT"/>
        </w:rPr>
        <w:t>Traffico DEP/DEST LIML</w:t>
      </w:r>
      <w:bookmarkEnd w:id="68"/>
    </w:p>
    <w:p w14:paraId="2076CC86" w14:textId="77777777" w:rsidR="0027255C" w:rsidRPr="004D449C" w:rsidRDefault="0027255C" w:rsidP="0027255C">
      <w:pPr>
        <w:pStyle w:val="IVAOInfo"/>
      </w:pPr>
      <w:r w:rsidRPr="00BB0E56">
        <w:t xml:space="preserve">La separazione tra due traffici si </w:t>
      </w:r>
      <w:r w:rsidRPr="004D449C">
        <w:t xml:space="preserve">aumenta in avvicinamento all’aeroporto di </w:t>
      </w:r>
      <w:r w:rsidRPr="004D449C">
        <w:rPr>
          <w:rStyle w:val="NormaleBold"/>
        </w:rPr>
        <w:t>LIML</w:t>
      </w:r>
      <w:r w:rsidRPr="004D449C">
        <w:t xml:space="preserve"> a </w:t>
      </w:r>
      <w:r w:rsidRPr="004D449C">
        <w:rPr>
          <w:rStyle w:val="NormaleBold"/>
        </w:rPr>
        <w:t>6NM</w:t>
      </w:r>
      <w:r w:rsidRPr="004D449C">
        <w:t xml:space="preserve"> per permettere le operazioni di partenza. </w:t>
      </w:r>
    </w:p>
    <w:p w14:paraId="0890F3AB" w14:textId="77777777" w:rsidR="0027255C" w:rsidRDefault="0027255C" w:rsidP="0027255C">
      <w:r>
        <w:t>ADE</w:t>
      </w:r>
      <w:r w:rsidRPr="00334AB6">
        <w:t xml:space="preserve"> </w:t>
      </w:r>
      <w:r>
        <w:t xml:space="preserve">riceve da </w:t>
      </w:r>
      <w:r w:rsidRPr="00334AB6">
        <w:t>Milano WS</w:t>
      </w:r>
      <w:r>
        <w:t xml:space="preserve">2 </w:t>
      </w:r>
      <w:r w:rsidRPr="00334AB6">
        <w:t xml:space="preserve">il traffico in arrivo a LIML </w:t>
      </w:r>
      <w:r>
        <w:t xml:space="preserve">via IDONA, KALMO, AMOXI, GEN e KALIK </w:t>
      </w:r>
      <w:r w:rsidRPr="00334AB6">
        <w:t>in discesa per FL140</w:t>
      </w:r>
      <w:r>
        <w:t>;</w:t>
      </w:r>
    </w:p>
    <w:p w14:paraId="3BE0A96F" w14:textId="77777777" w:rsidR="0027255C" w:rsidRDefault="0027255C" w:rsidP="0027255C">
      <w:r>
        <w:t>ADE riceve da ASW i traffici via TOP per LIML in discesa a FL200;</w:t>
      </w:r>
    </w:p>
    <w:p w14:paraId="34D0D7A6" w14:textId="77777777" w:rsidR="0027255C" w:rsidRDefault="0027255C" w:rsidP="0027255C">
      <w:r>
        <w:lastRenderedPageBreak/>
        <w:t>ADE riceve da Milano ES2 il traffico su STAR via LUSIL - OSKOR in discesa per FL210, se possibile instradato LUSIL/OSKOR - UVNIB per pista 35.</w:t>
      </w:r>
    </w:p>
    <w:p w14:paraId="4AEDCA5B" w14:textId="77777777" w:rsidR="0027255C" w:rsidRDefault="0027255C" w:rsidP="0027255C">
      <w:r>
        <w:t>ADE riceve dalla TWR e trasferisce a ES2 le partenze su SID verso ARLES - PEPAG - NESTI - OSKOR - OMETO autorizzate a FL200;</w:t>
      </w:r>
    </w:p>
    <w:p w14:paraId="1F78D0BD" w14:textId="77777777" w:rsidR="0027255C" w:rsidRDefault="0027255C" w:rsidP="0027255C">
      <w:r>
        <w:t>ADE riceve dalla TWR e trasferisce a ES2 le partenze su SID verso ELTAR - LOGDI - EKPAL autorizzate a FL190;</w:t>
      </w:r>
    </w:p>
    <w:p w14:paraId="78ECA7AA" w14:textId="77777777" w:rsidR="0027255C" w:rsidRDefault="0027255C" w:rsidP="0027255C">
      <w:r>
        <w:t xml:space="preserve">ADE riceve dalla TWR e trasferisce a WS2 le partenze su SID verso </w:t>
      </w:r>
      <w:r w:rsidRPr="00A56D2C">
        <w:t xml:space="preserve">LAGEN - NEDED - </w:t>
      </w:r>
      <w:r>
        <w:t>DEVOX</w:t>
      </w:r>
      <w:r w:rsidRPr="00A56D2C">
        <w:t xml:space="preserve"> </w:t>
      </w:r>
      <w:r>
        <w:t>- GEN autorizzate a FL190;</w:t>
      </w:r>
    </w:p>
    <w:p w14:paraId="29E93020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69" w:name="_Toc213418206"/>
      <w:r w:rsidRPr="0027255C">
        <w:rPr>
          <w:rStyle w:val="NormaleBold"/>
          <w:lang w:val="it-IT"/>
        </w:rPr>
        <w:t>Traffico DEP/DEST LIME</w:t>
      </w:r>
      <w:bookmarkEnd w:id="69"/>
    </w:p>
    <w:p w14:paraId="71E80FC4" w14:textId="77777777" w:rsidR="0027255C" w:rsidRDefault="0027255C" w:rsidP="0027255C">
      <w:r>
        <w:t>ADE riceve da Milano WS2 il traffico via DIXER in discesa per FL200;</w:t>
      </w:r>
    </w:p>
    <w:p w14:paraId="6EB1D1BB" w14:textId="77777777" w:rsidR="0027255C" w:rsidRDefault="0027255C" w:rsidP="0027255C">
      <w:r w:rsidRPr="00E941FC">
        <w:t xml:space="preserve">ADE </w:t>
      </w:r>
      <w:r>
        <w:t xml:space="preserve">riceve da </w:t>
      </w:r>
      <w:r w:rsidRPr="00E941FC">
        <w:t xml:space="preserve">ES2 ad il traffico in arrivo a LIME, autorizzato </w:t>
      </w:r>
      <w:proofErr w:type="spellStart"/>
      <w:r w:rsidRPr="00E941FC">
        <w:t>sulle</w:t>
      </w:r>
      <w:proofErr w:type="spellEnd"/>
      <w:r w:rsidRPr="00E941FC">
        <w:t xml:space="preserve"> STAR, in discesa per FL 200</w:t>
      </w:r>
      <w:r>
        <w:t>, coordinando eventuali diretti;</w:t>
      </w:r>
    </w:p>
    <w:p w14:paraId="36C7D2C5" w14:textId="77777777" w:rsidR="0027255C" w:rsidRDefault="0027255C" w:rsidP="0027255C">
      <w:pPr>
        <w:pStyle w:val="IVAOWarning"/>
      </w:pPr>
      <w:r>
        <w:t xml:space="preserve">- </w:t>
      </w:r>
      <w:r w:rsidRPr="00E941FC">
        <w:t xml:space="preserve">Gli aa/mm, spaziati di almeno </w:t>
      </w:r>
      <w:r w:rsidRPr="004A7F58">
        <w:rPr>
          <w:rStyle w:val="NormaleBold"/>
        </w:rPr>
        <w:t>8 NM costanti o in aumento</w:t>
      </w:r>
      <w:r w:rsidRPr="00E941FC">
        <w:t>, potranno essere trasferiti alla stessa quota.</w:t>
      </w:r>
    </w:p>
    <w:p w14:paraId="2AED8F55" w14:textId="77777777" w:rsidR="0027255C" w:rsidRPr="00B45FE6" w:rsidRDefault="0027255C" w:rsidP="0027255C">
      <w:pPr>
        <w:pStyle w:val="IVAOWarning"/>
      </w:pPr>
      <w:r>
        <w:t xml:space="preserve">- </w:t>
      </w:r>
    </w:p>
    <w:p w14:paraId="76A07975" w14:textId="77777777" w:rsidR="0027255C" w:rsidRDefault="0027255C" w:rsidP="0027255C">
      <w:r>
        <w:t xml:space="preserve">ADE riceve dalla TWR e trasferisce a </w:t>
      </w:r>
      <w:r w:rsidRPr="00902036">
        <w:t>Milano ES2</w:t>
      </w:r>
      <w:r>
        <w:t xml:space="preserve"> </w:t>
      </w:r>
      <w:r w:rsidRPr="00902036">
        <w:t xml:space="preserve">il traffico in </w:t>
      </w:r>
      <w:r>
        <w:t>partenza d</w:t>
      </w:r>
      <w:r w:rsidRPr="00902036">
        <w:t xml:space="preserve">a LIME </w:t>
      </w:r>
      <w:r>
        <w:t>con SID verso VOG - GEN - EKPAL - LOGDI - ROBAS a FL190;</w:t>
      </w:r>
    </w:p>
    <w:p w14:paraId="05606595" w14:textId="77777777" w:rsidR="0027255C" w:rsidRDefault="0027255C" w:rsidP="0027255C">
      <w:r>
        <w:t xml:space="preserve">ADE riceve dalla TWR e trasferisce a </w:t>
      </w:r>
      <w:r w:rsidRPr="00902036">
        <w:t>Milano ES2</w:t>
      </w:r>
      <w:r>
        <w:t xml:space="preserve"> </w:t>
      </w:r>
      <w:r w:rsidRPr="00902036">
        <w:t xml:space="preserve">il traffico in </w:t>
      </w:r>
      <w:r>
        <w:t>partenza d</w:t>
      </w:r>
      <w:r w:rsidRPr="00902036">
        <w:t xml:space="preserve">a LIME </w:t>
      </w:r>
      <w:r>
        <w:t>con SID verso OSKOR - DILEB - PEPAG - ARLES- OMETO a FL200;</w:t>
      </w:r>
    </w:p>
    <w:p w14:paraId="5E25C424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70" w:name="_Toc213418207"/>
      <w:r w:rsidRPr="0027255C">
        <w:rPr>
          <w:rStyle w:val="NormaleBold"/>
          <w:lang w:val="it-IT"/>
        </w:rPr>
        <w:t>Traffico DEP/DEST LIPO/LIPX/LIPL</w:t>
      </w:r>
      <w:bookmarkEnd w:id="70"/>
    </w:p>
    <w:p w14:paraId="69E29010" w14:textId="77777777" w:rsidR="0027255C" w:rsidRPr="007D6D42" w:rsidRDefault="0027255C" w:rsidP="0027255C">
      <w:r>
        <w:t>ADE</w:t>
      </w:r>
      <w:r w:rsidRPr="007D6D42">
        <w:t xml:space="preserve"> </w:t>
      </w:r>
      <w:r>
        <w:t xml:space="preserve">riceve da </w:t>
      </w:r>
      <w:r w:rsidRPr="007D6D42">
        <w:t xml:space="preserve">Milano ES2 il traffico via </w:t>
      </w:r>
      <w:r>
        <w:t>SRN - TZO</w:t>
      </w:r>
      <w:r w:rsidRPr="007D6D42">
        <w:t xml:space="preserve"> in discesa per FL</w:t>
      </w:r>
      <w:r>
        <w:t>21</w:t>
      </w:r>
      <w:r w:rsidRPr="007D6D42">
        <w:t>0</w:t>
      </w:r>
      <w:r>
        <w:t xml:space="preserve"> e lo trasferisce a ES0 a FL150 o livello più basso se coordinato.</w:t>
      </w:r>
    </w:p>
    <w:p w14:paraId="33BDA0BC" w14:textId="77777777" w:rsidR="0027255C" w:rsidRPr="00473BB8" w:rsidRDefault="0027255C" w:rsidP="0027255C">
      <w:pPr>
        <w:pStyle w:val="IVAOWarning"/>
      </w:pPr>
      <w:r>
        <w:t xml:space="preserve">ADE coordina con ES0 tutte le partenze da </w:t>
      </w:r>
      <w:r w:rsidRPr="004A7F58">
        <w:rPr>
          <w:rStyle w:val="NormaleBold"/>
        </w:rPr>
        <w:t>LIPO/LIPL</w:t>
      </w:r>
      <w:r>
        <w:t xml:space="preserve"> per evitare interagenze con il traffico in arrivo a LIME.</w:t>
      </w:r>
    </w:p>
    <w:p w14:paraId="0CCC2DDB" w14:textId="77777777" w:rsidR="0027255C" w:rsidRDefault="0027255C" w:rsidP="0027255C">
      <w:pPr>
        <w:pStyle w:val="Titolo2"/>
      </w:pPr>
      <w:bookmarkStart w:id="71" w:name="_Toc213418208"/>
      <w:r>
        <w:lastRenderedPageBreak/>
        <w:t>ASW</w:t>
      </w:r>
      <w:bookmarkEnd w:id="71"/>
    </w:p>
    <w:p w14:paraId="1007F112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72" w:name="_Toc213418209"/>
      <w:r w:rsidRPr="0027255C">
        <w:rPr>
          <w:rStyle w:val="NormaleBold"/>
          <w:lang w:val="it-IT"/>
        </w:rPr>
        <w:t>Traffico DEST LIMC</w:t>
      </w:r>
      <w:bookmarkEnd w:id="72"/>
    </w:p>
    <w:p w14:paraId="1BB7F018" w14:textId="77777777" w:rsidR="0027255C" w:rsidRDefault="0027255C" w:rsidP="0027255C">
      <w:r w:rsidRPr="00431367">
        <w:t>ASW</w:t>
      </w:r>
      <w:r>
        <w:t xml:space="preserve"> riceve da </w:t>
      </w:r>
      <w:r w:rsidRPr="00431367">
        <w:t xml:space="preserve">Milano WS2 </w:t>
      </w:r>
      <w:r>
        <w:t>i</w:t>
      </w:r>
      <w:r w:rsidRPr="00431367">
        <w:t>l traffico in arrivo via DEVOX, MEBUR e ASTIG</w:t>
      </w:r>
      <w:r>
        <w:t xml:space="preserve"> </w:t>
      </w:r>
      <w:r w:rsidRPr="00431367">
        <w:t>in discesa per FL200</w:t>
      </w:r>
      <w:r>
        <w:t>;</w:t>
      </w:r>
    </w:p>
    <w:p w14:paraId="7A82972A" w14:textId="77777777" w:rsidR="0027255C" w:rsidRPr="004D449C" w:rsidRDefault="0027255C" w:rsidP="0027255C">
      <w:pPr>
        <w:rPr>
          <w:rStyle w:val="NormaleBold"/>
        </w:rPr>
      </w:pPr>
      <w:r>
        <w:t>Se coordinato, riceve da WS2 il traffico lungo la direttrice MIVKI - GOLAS - MEBUR autorizzato a scendere a FL200;</w:t>
      </w:r>
    </w:p>
    <w:p w14:paraId="7EEE2D46" w14:textId="77777777" w:rsidR="0027255C" w:rsidRDefault="0027255C" w:rsidP="0027255C">
      <w:r>
        <w:t>Riceve da ANE il traffico in discesa su STAR da Nord a FL090;</w:t>
      </w:r>
    </w:p>
    <w:p w14:paraId="6955E3B5" w14:textId="77777777" w:rsidR="00896445" w:rsidRPr="00FB5C12" w:rsidRDefault="00896445" w:rsidP="00E21E77">
      <w:pPr>
        <w:pStyle w:val="Citazioneintensa"/>
        <w:rPr>
          <w:rStyle w:val="NormaleBold"/>
        </w:rPr>
      </w:pPr>
      <w:r w:rsidRPr="00FB5C12">
        <w:rPr>
          <w:rStyle w:val="NormaleBold"/>
        </w:rPr>
        <w:t xml:space="preserve">Controllo della velocità </w:t>
      </w:r>
    </w:p>
    <w:p w14:paraId="1F0D7B3C" w14:textId="62C2EB5C" w:rsidR="00896445" w:rsidRPr="00B80283" w:rsidRDefault="00896445" w:rsidP="00E21E77">
      <w:pPr>
        <w:pStyle w:val="Citazioneintensa"/>
      </w:pPr>
      <w:r w:rsidRPr="00B80283">
        <w:t>Il traffico che segue una STAR RNAV1 seguirà i limiti di velocità pubblicati</w:t>
      </w:r>
      <w:r w:rsidR="00E21E77">
        <w:t>.</w:t>
      </w:r>
    </w:p>
    <w:p w14:paraId="633D7686" w14:textId="77777777" w:rsidR="00896445" w:rsidRPr="00B80283" w:rsidRDefault="00896445" w:rsidP="00E21E77">
      <w:pPr>
        <w:pStyle w:val="Citazioneintensa"/>
      </w:pPr>
      <w:r w:rsidRPr="00B80283">
        <w:t xml:space="preserve">Il traffico che segue un’altra STAR o che si trova sotto </w:t>
      </w:r>
      <w:proofErr w:type="spellStart"/>
      <w:r w:rsidRPr="00B80283">
        <w:t>vettoramento</w:t>
      </w:r>
      <w:proofErr w:type="spellEnd"/>
      <w:r w:rsidRPr="00B80283">
        <w:t xml:space="preserve"> osserverà i seguenti limiti di velocità:</w:t>
      </w:r>
    </w:p>
    <w:p w14:paraId="3B948F06" w14:textId="77777777" w:rsidR="00E21E77" w:rsidRDefault="00896445" w:rsidP="00E21E77">
      <w:pPr>
        <w:pStyle w:val="Citazioneintensa"/>
        <w:rPr>
          <w:rStyle w:val="Riferimentointenso"/>
        </w:rPr>
      </w:pPr>
      <w:r w:rsidRPr="00B80283">
        <w:rPr>
          <w:rStyle w:val="Riferimentointenso"/>
        </w:rPr>
        <w:t>230 KT IAS a FL 100 o al di sotto.</w:t>
      </w:r>
    </w:p>
    <w:p w14:paraId="3303AB5D" w14:textId="3865FC80" w:rsidR="00896445" w:rsidRPr="00B80283" w:rsidRDefault="00896445" w:rsidP="00E21E77">
      <w:pPr>
        <w:pStyle w:val="Citazioneintensa"/>
        <w:rPr>
          <w:rStyle w:val="Riferimentointenso"/>
        </w:rPr>
      </w:pPr>
      <w:r w:rsidRPr="00B80283">
        <w:rPr>
          <w:rStyle w:val="Riferimentointenso"/>
        </w:rPr>
        <w:t>210 KT IAS a 20 NM dalla TDZ sull’avvicinamento diretto per RWY 35L/R.</w:t>
      </w:r>
    </w:p>
    <w:p w14:paraId="2ED1D931" w14:textId="77777777" w:rsidR="00896445" w:rsidRPr="00B80283" w:rsidRDefault="00896445" w:rsidP="00E21E77">
      <w:pPr>
        <w:pStyle w:val="Citazioneintensa"/>
        <w:rPr>
          <w:rStyle w:val="Riferimentointenso"/>
        </w:rPr>
      </w:pPr>
      <w:r w:rsidRPr="00B80283">
        <w:rPr>
          <w:rStyle w:val="Riferimentointenso"/>
        </w:rPr>
        <w:t>190 KT IAS a 12 NM dalla TDZ.</w:t>
      </w:r>
    </w:p>
    <w:p w14:paraId="4385EE70" w14:textId="77777777" w:rsidR="00896445" w:rsidRPr="00B80283" w:rsidRDefault="00896445" w:rsidP="00E21E77">
      <w:pPr>
        <w:pStyle w:val="Citazioneintensa"/>
      </w:pPr>
      <w:r w:rsidRPr="00B80283">
        <w:rPr>
          <w:rStyle w:val="Riferimentointenso"/>
        </w:rPr>
        <w:t>160 KT IAS a 5 NM dalla TDZ.</w:t>
      </w:r>
    </w:p>
    <w:p w14:paraId="243A5963" w14:textId="77777777" w:rsidR="00896445" w:rsidRDefault="00896445" w:rsidP="0027255C"/>
    <w:p w14:paraId="124BE2EC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73" w:name="_Toc213418210"/>
      <w:r w:rsidRPr="0027255C">
        <w:rPr>
          <w:rStyle w:val="NormaleBold"/>
          <w:lang w:val="it-IT"/>
        </w:rPr>
        <w:t>Traffico DEST LIML</w:t>
      </w:r>
      <w:bookmarkEnd w:id="73"/>
    </w:p>
    <w:p w14:paraId="044D4165" w14:textId="77777777" w:rsidR="0027255C" w:rsidRDefault="0027255C" w:rsidP="0027255C">
      <w:r>
        <w:t xml:space="preserve">ASW riceve da WS2 i traffici via TOP per LIML in discesa a FL200, li autorizza FL100 e li trasferisce ad ADE, delegando il proprio spazio. </w:t>
      </w:r>
    </w:p>
    <w:p w14:paraId="22D26203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74" w:name="_Toc213418211"/>
      <w:r w:rsidRPr="0027255C">
        <w:rPr>
          <w:rStyle w:val="NormaleBold"/>
          <w:lang w:val="it-IT"/>
        </w:rPr>
        <w:lastRenderedPageBreak/>
        <w:t>Traffico DEST LIME</w:t>
      </w:r>
      <w:bookmarkEnd w:id="74"/>
    </w:p>
    <w:p w14:paraId="7C06C7E8" w14:textId="77777777" w:rsidR="0027255C" w:rsidRDefault="0027255C" w:rsidP="0027255C">
      <w:r>
        <w:t xml:space="preserve">ASW riceve da WS2 i traffici via DIXER per LIME in discesa a FL200, coordina con ADE un livello e un instradamento e lo trasferisce. </w:t>
      </w:r>
    </w:p>
    <w:p w14:paraId="2B2FFFAD" w14:textId="77777777" w:rsidR="0027255C" w:rsidRPr="0027255C" w:rsidRDefault="0027255C" w:rsidP="0027255C">
      <w:pPr>
        <w:pStyle w:val="Titolo3"/>
        <w:rPr>
          <w:rStyle w:val="NormaleBold"/>
          <w:lang w:val="it-IT"/>
        </w:rPr>
      </w:pPr>
      <w:bookmarkStart w:id="75" w:name="_Toc213418212"/>
      <w:r w:rsidRPr="0027255C">
        <w:rPr>
          <w:rStyle w:val="NormaleBold"/>
          <w:lang w:val="it-IT"/>
        </w:rPr>
        <w:t>Traffico DEST LIMF</w:t>
      </w:r>
      <w:bookmarkEnd w:id="75"/>
    </w:p>
    <w:p w14:paraId="6B705501" w14:textId="77777777" w:rsidR="0027255C" w:rsidRDefault="0027255C" w:rsidP="0027255C">
      <w:r>
        <w:t>ASW trasferisce a WN0 i traffici via TOP, quando a FL200 o inferiore.</w:t>
      </w:r>
    </w:p>
    <w:p w14:paraId="042A3BFE" w14:textId="77777777" w:rsidR="00D56F1B" w:rsidRPr="00A56D2C" w:rsidRDefault="00D56F1B" w:rsidP="0027255C"/>
    <w:p w14:paraId="4CFCBBD1" w14:textId="1B601897" w:rsidR="00863226" w:rsidRDefault="00200EB1" w:rsidP="00863226">
      <w:pPr>
        <w:pStyle w:val="Titolo2"/>
      </w:pPr>
      <w:bookmarkStart w:id="76" w:name="_Toc213418213"/>
      <w:r>
        <w:t>WN0</w:t>
      </w:r>
      <w:bookmarkEnd w:id="76"/>
    </w:p>
    <w:p w14:paraId="3B10A46D" w14:textId="77777777" w:rsidR="00197F30" w:rsidRPr="00197F30" w:rsidRDefault="00197F30" w:rsidP="00197F30">
      <w:pPr>
        <w:pStyle w:val="IVAODanger"/>
      </w:pPr>
    </w:p>
    <w:p w14:paraId="47CF0C94" w14:textId="66391423" w:rsidR="0015271E" w:rsidRDefault="00200EB1" w:rsidP="00200EB1">
      <w:pPr>
        <w:pStyle w:val="Titolo2"/>
      </w:pPr>
      <w:bookmarkStart w:id="77" w:name="_Toc213418214"/>
      <w:r>
        <w:t>ES0</w:t>
      </w:r>
      <w:bookmarkEnd w:id="77"/>
    </w:p>
    <w:p w14:paraId="74DCFD67" w14:textId="77777777" w:rsidR="00197F30" w:rsidRPr="00197F30" w:rsidRDefault="00197F30" w:rsidP="00197F30">
      <w:pPr>
        <w:pStyle w:val="IVAODanger"/>
      </w:pPr>
    </w:p>
    <w:p w14:paraId="7896A995" w14:textId="0BD5D9E5" w:rsidR="0015271E" w:rsidRDefault="0015271E" w:rsidP="0015271E">
      <w:pPr>
        <w:pStyle w:val="Titolo1"/>
      </w:pPr>
      <w:bookmarkStart w:id="78" w:name="_Toc213418215"/>
      <w:r>
        <w:t>SCCAM</w:t>
      </w:r>
      <w:bookmarkEnd w:id="78"/>
    </w:p>
    <w:p w14:paraId="3AE1DCC3" w14:textId="0E42D52A" w:rsidR="00197F30" w:rsidRPr="00197F30" w:rsidRDefault="00472168" w:rsidP="00197F30">
      <w:pPr>
        <w:pStyle w:val="IVAODanger"/>
      </w:pPr>
      <w:r>
        <w:t>FOTO</w:t>
      </w:r>
    </w:p>
    <w:p w14:paraId="6A911F3E" w14:textId="77777777" w:rsidR="00472168" w:rsidRPr="006B7906" w:rsidRDefault="00472168" w:rsidP="00472168">
      <w:bookmarkStart w:id="79" w:name="_Hlk179135956"/>
      <w:r>
        <w:t xml:space="preserve">Milano </w:t>
      </w:r>
      <w:proofErr w:type="spellStart"/>
      <w:r w:rsidRPr="006B7906">
        <w:t>Military</w:t>
      </w:r>
      <w:proofErr w:type="spellEnd"/>
      <w:r w:rsidRPr="006B7906">
        <w:t xml:space="preserve"> (</w:t>
      </w:r>
      <w:r w:rsidRPr="007A2CDA">
        <w:rPr>
          <w:rStyle w:val="NormaleBold"/>
        </w:rPr>
        <w:t>LI</w:t>
      </w:r>
      <w:r>
        <w:rPr>
          <w:rStyle w:val="NormaleBold"/>
        </w:rPr>
        <w:t>MM</w:t>
      </w:r>
      <w:r w:rsidRPr="007A2CDA">
        <w:rPr>
          <w:rStyle w:val="NormaleBold"/>
        </w:rPr>
        <w:t>_MIL_CTR</w:t>
      </w:r>
      <w:r w:rsidRPr="006B7906">
        <w:t xml:space="preserve">) sulla frequenza </w:t>
      </w:r>
      <w:r w:rsidRPr="007A2CDA">
        <w:rPr>
          <w:rStyle w:val="NormaleBold"/>
        </w:rPr>
        <w:t>129.775 Mhz</w:t>
      </w:r>
      <w:r w:rsidRPr="006B7906">
        <w:t xml:space="preserve"> ha la responsabilità di fornire i servizi ATS ai traffici OAT entro tutta l’area di Brindisi </w:t>
      </w:r>
      <w:proofErr w:type="spellStart"/>
      <w:r w:rsidRPr="006B7906">
        <w:t>vACC</w:t>
      </w:r>
      <w:bookmarkEnd w:id="79"/>
      <w:proofErr w:type="spellEnd"/>
      <w:r w:rsidRPr="006B7906">
        <w:t>.</w:t>
      </w:r>
    </w:p>
    <w:p w14:paraId="5C688EA0" w14:textId="77777777" w:rsidR="00472168" w:rsidRPr="003758DA" w:rsidRDefault="00472168" w:rsidP="00472168">
      <w:pPr>
        <w:pStyle w:val="IVAOWarning"/>
      </w:pPr>
      <w:r>
        <w:t>L'area di responsabilità comprende, solo quando attivi, le zone D/R/TSA/TRA/Aree/Corridoi pubblicati.</w:t>
      </w:r>
    </w:p>
    <w:p w14:paraId="323468B1" w14:textId="77777777" w:rsidR="00472168" w:rsidRPr="006B7906" w:rsidRDefault="00472168" w:rsidP="00472168">
      <w:r w:rsidRPr="006B7906">
        <w:t xml:space="preserve">I traffici OAT non sono soggetti alla regolamentazione per il Traffico Aereo Generale ma seguono norme e procedure specificate dallo Special Operations Department disponibili su </w:t>
      </w:r>
      <w:proofErr w:type="spellStart"/>
      <w:r w:rsidRPr="006B7906">
        <w:t>vMilAip</w:t>
      </w:r>
      <w:proofErr w:type="spellEnd"/>
      <w:r w:rsidRPr="006B7906">
        <w:t xml:space="preserve"> e documenti presenti sul sito di divisione italiana, sezione Special Operations.</w:t>
      </w:r>
    </w:p>
    <w:p w14:paraId="1FA11C9A" w14:textId="77777777" w:rsidR="00472168" w:rsidRPr="006B7906" w:rsidRDefault="00472168" w:rsidP="00472168">
      <w:r w:rsidRPr="006B7906">
        <w:t xml:space="preserve">Laddove non siano state stabilite specifiche </w:t>
      </w:r>
      <w:proofErr w:type="spellStart"/>
      <w:r w:rsidRPr="006B7906">
        <w:t>LoA</w:t>
      </w:r>
      <w:proofErr w:type="spellEnd"/>
      <w:r w:rsidRPr="006B7906">
        <w:t xml:space="preserve"> tra i vari enti civili e militari, nel coordinamento per il trasferimento di controllo, i 2 CTA dovranno concordare orari, livelli e punti. </w:t>
      </w:r>
    </w:p>
    <w:p w14:paraId="02D312AC" w14:textId="77777777" w:rsidR="00472168" w:rsidRPr="003758DA" w:rsidRDefault="00472168" w:rsidP="00472168">
      <w:pPr>
        <w:pStyle w:val="IVAOSuccess"/>
      </w:pPr>
      <w:r w:rsidRPr="007F57EC">
        <w:lastRenderedPageBreak/>
        <w:t>La separazione verticale tra una zona attiva (o un blocco di livelli all’interno di una zona) ed il livello occupato dal traffico civile è di 2000FT, che possono essere ridotti a 1000FT solo se il traffico militare è stabile ad un livello ovvero non è in fase di salita/discesa o durante l’effettuazione di manovre tattiche.</w:t>
      </w:r>
    </w:p>
    <w:p w14:paraId="767FF1F9" w14:textId="77777777" w:rsidR="00472168" w:rsidRPr="003758DA" w:rsidRDefault="00472168" w:rsidP="00472168">
      <w:pPr>
        <w:pStyle w:val="IVAOInfo"/>
      </w:pPr>
      <w:r w:rsidRPr="007F57EC">
        <w:t>Il traffico VOAT può richiedere ed ottenere, quando possibile, di volare su livelli normalmente riservati al traffico IFR. Al traffico VOAT è consentito di volare fino a FL285(compreso) al di fuori delle aree/zone di lavoro. Tale limite viene alzato al limite stesso delle area/zona quando all’interno delle stesse (</w:t>
      </w:r>
      <w:proofErr w:type="spellStart"/>
      <w:r w:rsidRPr="007F57EC">
        <w:t>ref</w:t>
      </w:r>
      <w:proofErr w:type="spellEnd"/>
      <w:r w:rsidRPr="007F57EC">
        <w:t xml:space="preserve"> </w:t>
      </w:r>
      <w:proofErr w:type="spellStart"/>
      <w:r w:rsidRPr="007F57EC">
        <w:t>vMilAip</w:t>
      </w:r>
      <w:proofErr w:type="spellEnd"/>
      <w:r w:rsidRPr="007F57EC">
        <w:t>).</w:t>
      </w:r>
    </w:p>
    <w:p w14:paraId="2572E515" w14:textId="77777777" w:rsidR="00472168" w:rsidRDefault="00472168" w:rsidP="00472168">
      <w:pPr>
        <w:pStyle w:val="IVAODanger"/>
      </w:pPr>
      <w:r w:rsidRPr="007F57EC">
        <w:t>Se non presente il servizio SCCAM il CTA civile del settore competente dovrà farsi carico del servizio ATC fornito al traffico OAT e dell'attivazione delle aree D/R/TSA/TRA/Aree/Corridoi ecc</w:t>
      </w:r>
      <w:r>
        <w:t>.</w:t>
      </w:r>
    </w:p>
    <w:p w14:paraId="47559FDB" w14:textId="4520CE51" w:rsidR="002E1633" w:rsidRDefault="002E1633" w:rsidP="002E1633">
      <w:pPr>
        <w:pStyle w:val="Titolo1"/>
      </w:pPr>
      <w:bookmarkStart w:id="80" w:name="_Toc213418216"/>
      <w:r>
        <w:t>Aree regolamenta</w:t>
      </w:r>
      <w:r w:rsidR="00923911">
        <w:t>t</w:t>
      </w:r>
      <w:r>
        <w:t>e e corridoi</w:t>
      </w:r>
      <w:bookmarkEnd w:id="80"/>
    </w:p>
    <w:p w14:paraId="053509EA" w14:textId="0A441B88" w:rsidR="00991C65" w:rsidRDefault="00991C65" w:rsidP="00991C65">
      <w:pPr>
        <w:pStyle w:val="Titolo3"/>
        <w:rPr>
          <w:lang w:val="it-IT"/>
        </w:rPr>
      </w:pPr>
      <w:bookmarkStart w:id="81" w:name="_Toc213418217"/>
      <w:r w:rsidRPr="00472168">
        <w:rPr>
          <w:lang w:val="it-IT"/>
        </w:rPr>
        <w:t>R64</w:t>
      </w:r>
      <w:r w:rsidR="00035233" w:rsidRPr="00035233">
        <w:rPr>
          <w:lang w:val="it-IT"/>
        </w:rPr>
        <w:t xml:space="preserve"> -</w:t>
      </w:r>
      <w:r w:rsidR="00035233" w:rsidRPr="00BC2ACD">
        <w:rPr>
          <w:lang w:val="it-IT"/>
        </w:rPr>
        <w:t xml:space="preserve"> CUNEO</w:t>
      </w:r>
      <w:bookmarkEnd w:id="81"/>
    </w:p>
    <w:p w14:paraId="1E5DF626" w14:textId="74E8336E" w:rsidR="00035233" w:rsidRDefault="00C66D1E" w:rsidP="00C66D1E">
      <w:pPr>
        <w:pStyle w:val="Citazioneintensa"/>
      </w:pPr>
      <w:r>
        <w:t>Da</w:t>
      </w:r>
      <w:r w:rsidR="00035233">
        <w:t xml:space="preserve"> 3500ft</w:t>
      </w:r>
      <w:r w:rsidR="00362A72">
        <w:t xml:space="preserve"> AMSL</w:t>
      </w:r>
      <w:r w:rsidR="00035233">
        <w:t xml:space="preserve"> a FL310.</w:t>
      </w:r>
    </w:p>
    <w:p w14:paraId="5246928C" w14:textId="3C0F7152" w:rsidR="00035233" w:rsidRDefault="00035233" w:rsidP="00035233">
      <w:r>
        <w:t xml:space="preserve">Il traffico IFR in arrivo a </w:t>
      </w:r>
      <w:r w:rsidRPr="00416303">
        <w:rPr>
          <w:rStyle w:val="NormaleBold"/>
        </w:rPr>
        <w:t>LIMZ</w:t>
      </w:r>
      <w:r>
        <w:t xml:space="preserve"> deve essere coordinato con </w:t>
      </w:r>
      <w:r w:rsidR="00C66D1E">
        <w:t xml:space="preserve">Milano </w:t>
      </w:r>
      <w:r>
        <w:t xml:space="preserve">SCCAM o con i piloti militari poiché le procedure di arrivo su Cuneo entrano all'interno dell'area. </w:t>
      </w:r>
    </w:p>
    <w:p w14:paraId="01EB8915" w14:textId="6432703D" w:rsidR="00035233" w:rsidRDefault="00035233" w:rsidP="00416303">
      <w:r>
        <w:t xml:space="preserve">L'area ha inoltre particolare impatto nei coordinamenti da e per </w:t>
      </w:r>
      <w:r w:rsidRPr="00416303">
        <w:rPr>
          <w:rStyle w:val="NormaleBold"/>
        </w:rPr>
        <w:t>Marsiglia e Nizza</w:t>
      </w:r>
      <w:r w:rsidR="00416303">
        <w:rPr>
          <w:rStyle w:val="NormaleBold"/>
        </w:rPr>
        <w:t>,</w:t>
      </w:r>
      <w:r w:rsidR="00416303" w:rsidRPr="00416303">
        <w:rPr>
          <w:rStyle w:val="NormaleBold"/>
        </w:rPr>
        <w:t xml:space="preserve"> </w:t>
      </w:r>
      <w:r w:rsidR="00416303">
        <w:t>poiché posta al confine FIR.</w:t>
      </w:r>
    </w:p>
    <w:p w14:paraId="5BBD22D2" w14:textId="77777777" w:rsidR="00035233" w:rsidRPr="00035233" w:rsidRDefault="00035233" w:rsidP="00035233"/>
    <w:p w14:paraId="66CBC93E" w14:textId="3637EC54" w:rsidR="008644A5" w:rsidRDefault="00472168" w:rsidP="008644A5">
      <w:pPr>
        <w:pStyle w:val="IVAODanger"/>
      </w:pPr>
      <w:r>
        <w:t>FOTO</w:t>
      </w:r>
    </w:p>
    <w:p w14:paraId="0D018F8A" w14:textId="20D8AA61" w:rsidR="00991C65" w:rsidRPr="00BC2ACD" w:rsidRDefault="00991C65" w:rsidP="00991C65">
      <w:pPr>
        <w:pStyle w:val="Titolo3"/>
        <w:rPr>
          <w:lang w:val="it-IT"/>
        </w:rPr>
      </w:pPr>
      <w:bookmarkStart w:id="82" w:name="_Toc213418218"/>
      <w:r w:rsidRPr="00472168">
        <w:rPr>
          <w:lang w:val="it-IT"/>
        </w:rPr>
        <w:t>R64-BIS</w:t>
      </w:r>
      <w:r w:rsidR="00C66D1E" w:rsidRPr="00C66D1E">
        <w:rPr>
          <w:lang w:val="it-IT"/>
        </w:rPr>
        <w:t xml:space="preserve"> B</w:t>
      </w:r>
      <w:r w:rsidR="00C66D1E" w:rsidRPr="00BC2ACD">
        <w:rPr>
          <w:lang w:val="it-IT"/>
        </w:rPr>
        <w:t>ARGE</w:t>
      </w:r>
      <w:bookmarkEnd w:id="82"/>
    </w:p>
    <w:p w14:paraId="58207BD9" w14:textId="5D39AEDF" w:rsidR="00C66D1E" w:rsidRDefault="00C66D1E" w:rsidP="00C66D1E">
      <w:pPr>
        <w:pStyle w:val="Citazioneintensa"/>
      </w:pPr>
      <w:r>
        <w:t>Da FL105 a FL310.</w:t>
      </w:r>
    </w:p>
    <w:p w14:paraId="006E0FED" w14:textId="299FD403" w:rsidR="00C66D1E" w:rsidRDefault="00C66D1E" w:rsidP="00C66D1E">
      <w:r>
        <w:t xml:space="preserve">L'area ha particolare impatto nei coordinamenti da e per Marsiglia e Nizza. </w:t>
      </w:r>
    </w:p>
    <w:p w14:paraId="09A7BC71" w14:textId="77777777" w:rsidR="00C66D1E" w:rsidRPr="00C66D1E" w:rsidRDefault="00C66D1E" w:rsidP="00C66D1E"/>
    <w:p w14:paraId="62FE640A" w14:textId="4980A0F8" w:rsidR="00472168" w:rsidRPr="00472168" w:rsidRDefault="00472168" w:rsidP="00472168">
      <w:pPr>
        <w:pStyle w:val="IVAODanger"/>
      </w:pPr>
      <w:r>
        <w:t>FOTO</w:t>
      </w:r>
    </w:p>
    <w:p w14:paraId="253E411F" w14:textId="6C37D00F" w:rsidR="00991C65" w:rsidRDefault="00991C65" w:rsidP="00991C65">
      <w:pPr>
        <w:pStyle w:val="Titolo3"/>
        <w:rPr>
          <w:lang w:val="it-IT"/>
        </w:rPr>
      </w:pPr>
      <w:bookmarkStart w:id="83" w:name="_Toc213418219"/>
      <w:r w:rsidRPr="00472168">
        <w:rPr>
          <w:lang w:val="it-IT"/>
        </w:rPr>
        <w:t>R65</w:t>
      </w:r>
      <w:r w:rsidR="00C66D1E" w:rsidRPr="00C66D1E">
        <w:rPr>
          <w:lang w:val="it-IT"/>
        </w:rPr>
        <w:t xml:space="preserve"> - LOLA</w:t>
      </w:r>
      <w:bookmarkEnd w:id="83"/>
    </w:p>
    <w:p w14:paraId="286AD100" w14:textId="2737DD1D" w:rsidR="00C66D1E" w:rsidRDefault="00C66D1E" w:rsidP="00C66D1E">
      <w:pPr>
        <w:pStyle w:val="Citazioneintensa"/>
      </w:pPr>
      <w:r>
        <w:t>Da FL155 a FL240</w:t>
      </w:r>
    </w:p>
    <w:p w14:paraId="7FFA74B8" w14:textId="4B35CCCA" w:rsidR="00C66D1E" w:rsidRDefault="00C66D1E" w:rsidP="00C66D1E">
      <w:r>
        <w:t xml:space="preserve">L'area si pone al di sopra degli aeroporti di </w:t>
      </w:r>
      <w:r w:rsidR="00362A72" w:rsidRPr="00362A72">
        <w:rPr>
          <w:rStyle w:val="NormaleBold"/>
        </w:rPr>
        <w:t>LIPX</w:t>
      </w:r>
      <w:r w:rsidRPr="00362A72">
        <w:rPr>
          <w:rStyle w:val="NormaleBold"/>
        </w:rPr>
        <w:t xml:space="preserve">, </w:t>
      </w:r>
      <w:r w:rsidR="00362A72" w:rsidRPr="00362A72">
        <w:rPr>
          <w:rStyle w:val="NormaleBold"/>
        </w:rPr>
        <w:t>LIPO</w:t>
      </w:r>
      <w:r w:rsidRPr="00362A72">
        <w:rPr>
          <w:rStyle w:val="NormaleBold"/>
        </w:rPr>
        <w:t xml:space="preserve"> </w:t>
      </w:r>
      <w:r w:rsidR="00362A72" w:rsidRPr="00362A72">
        <w:rPr>
          <w:rStyle w:val="NormaleBold"/>
        </w:rPr>
        <w:t>e</w:t>
      </w:r>
      <w:r w:rsidRPr="00362A72">
        <w:rPr>
          <w:rStyle w:val="NormaleBold"/>
        </w:rPr>
        <w:t xml:space="preserve"> </w:t>
      </w:r>
      <w:r w:rsidR="00362A72" w:rsidRPr="00362A72">
        <w:rPr>
          <w:rStyle w:val="NormaleBold"/>
        </w:rPr>
        <w:t>LIPL</w:t>
      </w:r>
      <w:r>
        <w:t>. L'area ha impatto</w:t>
      </w:r>
      <w:r w:rsidR="00362A72">
        <w:t xml:space="preserve"> longitudinale </w:t>
      </w:r>
      <w:r>
        <w:t>su tutte le procedure di partenza e arrivo verso quegli aeroporti e quindi bisognerà tener conto delle quote per evitare interessare l</w:t>
      </w:r>
      <w:r w:rsidR="00362A72">
        <w:t>a stessa</w:t>
      </w:r>
      <w:r>
        <w:t xml:space="preserve">. </w:t>
      </w:r>
    </w:p>
    <w:p w14:paraId="7F51B4CB" w14:textId="07B5AD9F" w:rsidR="00C66D1E" w:rsidRDefault="00362A72" w:rsidP="00C66D1E">
      <w:r>
        <w:t xml:space="preserve">Ha inoltre impatto con le procedure in arrivo su </w:t>
      </w:r>
      <w:r w:rsidRPr="00362A72">
        <w:rPr>
          <w:rStyle w:val="NormaleBold"/>
        </w:rPr>
        <w:t>LIME</w:t>
      </w:r>
      <w:r>
        <w:t xml:space="preserve"> da </w:t>
      </w:r>
      <w:r w:rsidRPr="00416303">
        <w:rPr>
          <w:rStyle w:val="NormaleBold"/>
        </w:rPr>
        <w:t>OSBUL</w:t>
      </w:r>
      <w:r>
        <w:t>, che possono essere autorizzate assicurando che l'area non venga interessata sul profilo verticale.</w:t>
      </w:r>
    </w:p>
    <w:p w14:paraId="00E6EE46" w14:textId="0E9B6661" w:rsidR="00362A72" w:rsidRPr="00C66D1E" w:rsidRDefault="00362A72" w:rsidP="00C66D1E">
      <w:r>
        <w:t xml:space="preserve">L'attivazione dell'area ha inoltre impatto sugli attraversamenti </w:t>
      </w:r>
      <w:r w:rsidRPr="00416303">
        <w:rPr>
          <w:rStyle w:val="NormaleBold"/>
        </w:rPr>
        <w:t>da e verso Padova</w:t>
      </w:r>
      <w:r>
        <w:t xml:space="preserve">, che deve essere informata per un miglior coordinamento. </w:t>
      </w:r>
    </w:p>
    <w:p w14:paraId="296B160D" w14:textId="183E4E39" w:rsidR="00472168" w:rsidRPr="00472168" w:rsidRDefault="00472168" w:rsidP="00472168">
      <w:pPr>
        <w:pStyle w:val="IVAODanger"/>
      </w:pPr>
      <w:r>
        <w:t>FOTO</w:t>
      </w:r>
    </w:p>
    <w:p w14:paraId="4B9255D3" w14:textId="32DCBA83" w:rsidR="00991C65" w:rsidRDefault="00991C65" w:rsidP="00991C65">
      <w:pPr>
        <w:pStyle w:val="Titolo3"/>
        <w:rPr>
          <w:lang w:val="it-IT"/>
        </w:rPr>
      </w:pPr>
      <w:bookmarkStart w:id="84" w:name="_Toc213418220"/>
      <w:r w:rsidRPr="00472168">
        <w:rPr>
          <w:lang w:val="it-IT"/>
        </w:rPr>
        <w:t>R103</w:t>
      </w:r>
      <w:r w:rsidR="00362A72" w:rsidRPr="00362A72">
        <w:rPr>
          <w:lang w:val="it-IT"/>
        </w:rPr>
        <w:t xml:space="preserve"> - SUZZARA</w:t>
      </w:r>
      <w:bookmarkEnd w:id="84"/>
    </w:p>
    <w:p w14:paraId="1B0B9BD2" w14:textId="45674A41" w:rsidR="00362A72" w:rsidRPr="00362A72" w:rsidRDefault="00362A72" w:rsidP="00362A72">
      <w:pPr>
        <w:pStyle w:val="Citazioneintensa"/>
      </w:pPr>
      <w:r>
        <w:t>Da 6000ft AMSL a FL195</w:t>
      </w:r>
    </w:p>
    <w:p w14:paraId="5F08B113" w14:textId="7891FB28" w:rsidR="00362A72" w:rsidRDefault="00362A72" w:rsidP="00362A72">
      <w:r>
        <w:t xml:space="preserve">L'area si pone al confine tra Milano e Padova. </w:t>
      </w:r>
    </w:p>
    <w:p w14:paraId="7AB6B158" w14:textId="64B18C58" w:rsidR="00362A72" w:rsidRDefault="00362A72" w:rsidP="00362A72">
      <w:r>
        <w:t xml:space="preserve">L'attivazione dell'area ha impatto sugli attraversamenti da e verso Padova, che deve essere informata, per un miglior coordinamento. </w:t>
      </w:r>
    </w:p>
    <w:p w14:paraId="7A28E17A" w14:textId="77777777" w:rsidR="00362A72" w:rsidRDefault="00362A72" w:rsidP="00362A72">
      <w:r>
        <w:t xml:space="preserve">Ha inoltre impatto con le procedure in arrivo su </w:t>
      </w:r>
      <w:r w:rsidRPr="00362A72">
        <w:rPr>
          <w:rStyle w:val="NormaleBold"/>
        </w:rPr>
        <w:t>LIME</w:t>
      </w:r>
      <w:r>
        <w:t xml:space="preserve"> da OSBUL, che possono essere autorizzate assicurando che l'area non venga interessata sul profilo verticale.</w:t>
      </w:r>
    </w:p>
    <w:p w14:paraId="5C718DCE" w14:textId="1D5183ED" w:rsidR="00472168" w:rsidRPr="00472168" w:rsidRDefault="00472168" w:rsidP="00472168">
      <w:pPr>
        <w:pStyle w:val="IVAODanger"/>
      </w:pPr>
      <w:r>
        <w:t>FOTO</w:t>
      </w:r>
    </w:p>
    <w:bookmarkEnd w:id="4"/>
    <w:p w14:paraId="1271C15C" w14:textId="77777777" w:rsidR="000D0887" w:rsidRDefault="000D0887" w:rsidP="00B40ADD">
      <w:pPr>
        <w:pStyle w:val="Titolo3"/>
        <w:rPr>
          <w:lang w:val="it-IT"/>
        </w:rPr>
      </w:pPr>
    </w:p>
    <w:sectPr w:rsidR="000D0887" w:rsidSect="000C56CC">
      <w:headerReference w:type="default" r:id="rId14"/>
      <w:footerReference w:type="default" r:id="rId15"/>
      <w:pgSz w:w="11906" w:h="16838"/>
      <w:pgMar w:top="1417" w:right="1134" w:bottom="1134" w:left="1134" w:header="708" w:footer="708" w:gutter="0"/>
      <w:pgNumType w:start="1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44446" w14:textId="77777777" w:rsidR="00660DCC" w:rsidRDefault="00660DCC" w:rsidP="0027438B">
      <w:pPr>
        <w:spacing w:after="0" w:line="240" w:lineRule="auto"/>
      </w:pPr>
      <w:r>
        <w:separator/>
      </w:r>
    </w:p>
  </w:endnote>
  <w:endnote w:type="continuationSeparator" w:id="0">
    <w:p w14:paraId="3F41B6CC" w14:textId="77777777" w:rsidR="00660DCC" w:rsidRDefault="00660DCC" w:rsidP="00274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 ExtraBold">
    <w:charset w:val="00"/>
    <w:family w:val="auto"/>
    <w:pitch w:val="variable"/>
    <w:sig w:usb0="A00002FF" w:usb1="5000204B" w:usb2="00000000" w:usb3="00000000" w:csb0="00000197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532E" w14:textId="77777777" w:rsidR="00070210" w:rsidRPr="00070210" w:rsidRDefault="00070210" w:rsidP="00070210">
    <w:pPr>
      <w:pStyle w:val="Pidipagina"/>
      <w:spacing w:before="240"/>
      <w:rPr>
        <w:lang w:val="en-US"/>
      </w:rPr>
    </w:pPr>
    <w:r w:rsidRPr="00070210">
      <w:rPr>
        <w:noProof/>
        <w:color w:val="E93434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F69568" wp14:editId="02CE6CA9">
              <wp:simplePos x="0" y="0"/>
              <wp:positionH relativeFrom="column">
                <wp:posOffset>4901565</wp:posOffset>
              </wp:positionH>
              <wp:positionV relativeFrom="paragraph">
                <wp:posOffset>101600</wp:posOffset>
              </wp:positionV>
              <wp:extent cx="1257300" cy="345057"/>
              <wp:effectExtent l="0" t="0" r="19050" b="17145"/>
              <wp:wrapNone/>
              <wp:docPr id="11" name="Rettangolo con angoli arrotondati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7300" cy="345057"/>
                      </a:xfrm>
                      <a:prstGeom prst="roundRect">
                        <a:avLst/>
                      </a:prstGeom>
                      <a:solidFill>
                        <a:srgbClr val="F9CC2C"/>
                      </a:solidFill>
                      <a:ln>
                        <a:solidFill>
                          <a:srgbClr val="F9CC2C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910580" w14:textId="787A9944" w:rsidR="000E7F2D" w:rsidRPr="000E7F2D" w:rsidRDefault="000C56CC" w:rsidP="000E7F2D">
                          <w:pPr>
                            <w:jc w:val="center"/>
                            <w:rPr>
                              <w:rFonts w:ascii="Segoe UI" w:hAnsi="Segoe UI" w:cs="Segoe UI"/>
                              <w:color w:val="000000"/>
                              <w:sz w:val="23"/>
                              <w:szCs w:val="23"/>
                              <w:shd w:val="clear" w:color="auto" w:fill="F7F7F7"/>
                            </w:rPr>
                          </w:pPr>
                          <w:r w:rsidRPr="000C56CC">
                            <w:rPr>
                              <w:color w:val="0D2C99"/>
                              <w:sz w:val="20"/>
                              <w:szCs w:val="18"/>
                            </w:rPr>
                            <w:t>P</w:t>
                          </w:r>
                          <w:r w:rsidR="000E7F2D">
                            <w:rPr>
                              <w:color w:val="0D2C99"/>
                              <w:sz w:val="20"/>
                              <w:szCs w:val="18"/>
                            </w:rPr>
                            <w:t xml:space="preserve">AG. </w: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begin"/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instrText xml:space="preserve"> Page 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separate"/>
                          </w:r>
                          <w:r w:rsidR="000E7F2D" w:rsidRPr="000E7F2D">
                            <w:rPr>
                              <w:b/>
                              <w:bCs/>
                              <w:noProof/>
                              <w:color w:val="0D2C99"/>
                              <w:sz w:val="20"/>
                              <w:szCs w:val="18"/>
                            </w:rPr>
                            <w:t>!Fine imprevista della formula</w: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end"/>
                          </w:r>
                          <w:r w:rsidR="000E7F2D">
                            <w:rPr>
                              <w:color w:val="0D2C99"/>
                              <w:sz w:val="20"/>
                              <w:szCs w:val="18"/>
                            </w:rPr>
                            <w:t xml:space="preserve"> OF</w:t>
                          </w:r>
                          <w:r w:rsidRPr="000C56CC">
                            <w:rPr>
                              <w:color w:val="0D2C99"/>
                              <w:sz w:val="20"/>
                              <w:szCs w:val="18"/>
                            </w:rPr>
                            <w:t xml:space="preserve"> </w: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begin"/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instrText xml:space="preserve"> =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begin"/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instrText xml:space="preserve"> Numpages 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separate"/>
                          </w:r>
                          <w:r w:rsidR="00667B62">
                            <w:rPr>
                              <w:b/>
                              <w:bCs/>
                              <w:noProof/>
                              <w:color w:val="0D2C99"/>
                              <w:sz w:val="20"/>
                              <w:szCs w:val="18"/>
                            </w:rPr>
                            <w:instrText>29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end"/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instrText xml:space="preserve"> - 1</w:instrTex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separate"/>
                          </w:r>
                          <w:r w:rsidR="00667B62">
                            <w:rPr>
                              <w:b/>
                              <w:bCs/>
                              <w:noProof/>
                              <w:color w:val="0D2C99"/>
                              <w:sz w:val="20"/>
                              <w:szCs w:val="18"/>
                            </w:rPr>
                            <w:t>28</w:t>
                          </w:r>
                          <w:r w:rsidR="000E7F2D" w:rsidRPr="000E7F2D">
                            <w:rPr>
                              <w:b/>
                              <w:bCs/>
                              <w:color w:val="0D2C99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  <w:p w14:paraId="538CB2FA" w14:textId="77777777" w:rsidR="000E7F2D" w:rsidRPr="000E7F2D" w:rsidRDefault="000E7F2D" w:rsidP="000E7F2D">
                          <w:pPr>
                            <w:jc w:val="center"/>
                            <w:rPr>
                              <w:rFonts w:ascii="Segoe UI" w:hAnsi="Segoe UI" w:cs="Segoe UI"/>
                              <w:color w:val="000000"/>
                              <w:sz w:val="23"/>
                              <w:szCs w:val="23"/>
                              <w:shd w:val="clear" w:color="auto" w:fill="F7F7F7"/>
                            </w:rPr>
                          </w:pPr>
                        </w:p>
                        <w:p w14:paraId="57BAF27E" w14:textId="77777777" w:rsidR="000E7F2D" w:rsidRPr="000E7F2D" w:rsidRDefault="000E7F2D" w:rsidP="000E7F2D">
                          <w:pPr>
                            <w:jc w:val="center"/>
                            <w:rPr>
                              <w:rFonts w:ascii="Segoe UI" w:hAnsi="Segoe UI" w:cs="Segoe UI"/>
                              <w:color w:val="000000"/>
                              <w:sz w:val="23"/>
                              <w:szCs w:val="23"/>
                              <w:shd w:val="clear" w:color="auto" w:fill="F7F7F7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4F69568" id="Rettangolo con angoli arrotondati 11" o:spid="_x0000_s1030" style="position:absolute;left:0;text-align:left;margin-left:385.95pt;margin-top:8pt;width:99pt;height:2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" fillcolor="#f9cc2c" strokecolor="#f9cc2c" strokeweight="1pt">
              <v:stroke joinstyle="miter"/>
              <v:textbox>
                <w:txbxContent>
                  <w:p w14:paraId="21910580" w14:textId="787A9944" w:rsidR="000E7F2D" w:rsidRPr="000E7F2D" w:rsidRDefault="000C56CC" w:rsidP="000E7F2D">
                    <w:pPr>
                      <w:jc w:val="center"/>
                      <w:rPr>
                        <w:rFonts w:ascii="Segoe UI" w:hAnsi="Segoe UI" w:cs="Segoe UI"/>
                        <w:color w:val="000000"/>
                        <w:sz w:val="23"/>
                        <w:szCs w:val="23"/>
                        <w:shd w:val="clear" w:color="auto" w:fill="F7F7F7"/>
                      </w:rPr>
                    </w:pPr>
                    <w:r w:rsidRPr="000C56CC">
                      <w:rPr>
                        <w:color w:val="0D2C99"/>
                        <w:sz w:val="20"/>
                        <w:szCs w:val="18"/>
                      </w:rPr>
                      <w:t>P</w:t>
                    </w:r>
                    <w:r w:rsidR="000E7F2D">
                      <w:rPr>
                        <w:color w:val="0D2C99"/>
                        <w:sz w:val="20"/>
                        <w:szCs w:val="18"/>
                      </w:rPr>
                      <w:t xml:space="preserve">AG. </w: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begin"/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instrText xml:space="preserve"> Page 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separate"/>
                    </w:r>
                    <w:r w:rsidR="000E7F2D" w:rsidRPr="000E7F2D">
                      <w:rPr>
                        <w:b/>
                        <w:bCs/>
                        <w:noProof/>
                        <w:color w:val="0D2C99"/>
                        <w:sz w:val="20"/>
                        <w:szCs w:val="18"/>
                      </w:rPr>
                      <w:t>!Fine imprevista della formula</w: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end"/>
                    </w:r>
                    <w:r w:rsidR="000E7F2D">
                      <w:rPr>
                        <w:color w:val="0D2C99"/>
                        <w:sz w:val="20"/>
                        <w:szCs w:val="18"/>
                      </w:rPr>
                      <w:t xml:space="preserve"> OF</w:t>
                    </w:r>
                    <w:r w:rsidRPr="000C56CC">
                      <w:rPr>
                        <w:color w:val="0D2C99"/>
                        <w:sz w:val="20"/>
                        <w:szCs w:val="18"/>
                      </w:rPr>
                      <w:t xml:space="preserve"> </w: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begin"/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instrText xml:space="preserve"> =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begin"/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instrText xml:space="preserve"> Numpages 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separate"/>
                    </w:r>
                    <w:r w:rsidR="00667B62">
                      <w:rPr>
                        <w:b/>
                        <w:bCs/>
                        <w:noProof/>
                        <w:color w:val="0D2C99"/>
                        <w:sz w:val="20"/>
                        <w:szCs w:val="18"/>
                      </w:rPr>
                      <w:instrText>29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end"/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instrText xml:space="preserve"> - 1</w:instrTex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separate"/>
                    </w:r>
                    <w:r w:rsidR="00667B62">
                      <w:rPr>
                        <w:b/>
                        <w:bCs/>
                        <w:noProof/>
                        <w:color w:val="0D2C99"/>
                        <w:sz w:val="20"/>
                        <w:szCs w:val="18"/>
                      </w:rPr>
                      <w:t>28</w:t>
                    </w:r>
                    <w:r w:rsidR="000E7F2D" w:rsidRPr="000E7F2D">
                      <w:rPr>
                        <w:b/>
                        <w:bCs/>
                        <w:color w:val="0D2C99"/>
                        <w:sz w:val="20"/>
                        <w:szCs w:val="18"/>
                      </w:rPr>
                      <w:fldChar w:fldCharType="end"/>
                    </w:r>
                  </w:p>
                  <w:p w14:paraId="538CB2FA" w14:textId="77777777" w:rsidR="000E7F2D" w:rsidRPr="000E7F2D" w:rsidRDefault="000E7F2D" w:rsidP="000E7F2D">
                    <w:pPr>
                      <w:jc w:val="center"/>
                      <w:rPr>
                        <w:rFonts w:ascii="Segoe UI" w:hAnsi="Segoe UI" w:cs="Segoe UI"/>
                        <w:color w:val="000000"/>
                        <w:sz w:val="23"/>
                        <w:szCs w:val="23"/>
                        <w:shd w:val="clear" w:color="auto" w:fill="F7F7F7"/>
                      </w:rPr>
                    </w:pPr>
                  </w:p>
                  <w:p w14:paraId="57BAF27E" w14:textId="77777777" w:rsidR="000E7F2D" w:rsidRPr="000E7F2D" w:rsidRDefault="000E7F2D" w:rsidP="000E7F2D">
                    <w:pPr>
                      <w:jc w:val="center"/>
                      <w:rPr>
                        <w:rFonts w:ascii="Segoe UI" w:hAnsi="Segoe UI" w:cs="Segoe UI"/>
                        <w:color w:val="000000"/>
                        <w:sz w:val="23"/>
                        <w:szCs w:val="23"/>
                        <w:shd w:val="clear" w:color="auto" w:fill="F7F7F7"/>
                      </w:rPr>
                    </w:pPr>
                  </w:p>
                </w:txbxContent>
              </v:textbox>
            </v:roundrect>
          </w:pict>
        </mc:Fallback>
      </mc:AlternateContent>
    </w:r>
    <w:r w:rsidRPr="00070210">
      <w:rPr>
        <w:color w:val="E93434"/>
        <w:lang w:val="en-US"/>
      </w:rPr>
      <w:t>-</w:t>
    </w:r>
    <w:r w:rsidRPr="00070210">
      <w:rPr>
        <w:lang w:val="en-US"/>
      </w:rPr>
      <w:t xml:space="preserve"> </w:t>
    </w:r>
    <w:r w:rsidRPr="00070210">
      <w:rPr>
        <w:color w:val="E93434"/>
        <w:sz w:val="20"/>
        <w:szCs w:val="18"/>
        <w:lang w:val="en-US"/>
      </w:rPr>
      <w:t xml:space="preserve">ONLY FOR SIMULATION: DO NOT USE FOR REAL LIFE NAVIGATION </w:t>
    </w:r>
    <w:r w:rsidRPr="00070210">
      <w:rPr>
        <w:color w:val="E93434"/>
        <w:lang w:val="en-US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09F4F" w14:textId="77777777" w:rsidR="00660DCC" w:rsidRDefault="00660DCC" w:rsidP="0027438B">
      <w:pPr>
        <w:spacing w:after="0" w:line="240" w:lineRule="auto"/>
      </w:pPr>
      <w:r>
        <w:separator/>
      </w:r>
    </w:p>
  </w:footnote>
  <w:footnote w:type="continuationSeparator" w:id="0">
    <w:p w14:paraId="09F3C14E" w14:textId="77777777" w:rsidR="00660DCC" w:rsidRDefault="00660DCC" w:rsidP="00274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C9FD7" w14:textId="77777777" w:rsidR="00A9374C" w:rsidRDefault="00F05FF5">
    <w:pPr>
      <w:pStyle w:val="Intestazione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A2D1AAE" wp14:editId="6F654E43">
          <wp:simplePos x="0" y="0"/>
          <wp:positionH relativeFrom="column">
            <wp:posOffset>-234315</wp:posOffset>
          </wp:positionH>
          <wp:positionV relativeFrom="paragraph">
            <wp:posOffset>-351790</wp:posOffset>
          </wp:positionV>
          <wp:extent cx="857250" cy="857885"/>
          <wp:effectExtent l="0" t="0" r="0" b="0"/>
          <wp:wrapTight wrapText="bothSides">
            <wp:wrapPolygon edited="0">
              <wp:start x="7200" y="4317"/>
              <wp:lineTo x="5280" y="7195"/>
              <wp:lineTo x="4320" y="10073"/>
              <wp:lineTo x="4800" y="13910"/>
              <wp:lineTo x="11040" y="16308"/>
              <wp:lineTo x="12960" y="17267"/>
              <wp:lineTo x="15360" y="17267"/>
              <wp:lineTo x="15840" y="16308"/>
              <wp:lineTo x="17280" y="11991"/>
              <wp:lineTo x="14880" y="7195"/>
              <wp:lineTo x="12960" y="4317"/>
              <wp:lineTo x="7200" y="4317"/>
            </wp:wrapPolygon>
          </wp:wrapTight>
          <wp:docPr id="16" name="Elemento gra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Elemento grafico 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78645E" wp14:editId="51AF1FB9">
              <wp:simplePos x="0" y="0"/>
              <wp:positionH relativeFrom="column">
                <wp:posOffset>5362575</wp:posOffset>
              </wp:positionH>
              <wp:positionV relativeFrom="paragraph">
                <wp:posOffset>-546100</wp:posOffset>
              </wp:positionV>
              <wp:extent cx="349250" cy="1236980"/>
              <wp:effectExtent l="0" t="5715" r="6985" b="6985"/>
              <wp:wrapNone/>
              <wp:docPr id="10" name="Rettangolo con angoli in alto arrotondati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49250" cy="1236980"/>
                      </a:xfrm>
                      <a:prstGeom prst="round2Same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BB73BE2" w14:textId="77777777" w:rsidR="00070210" w:rsidRDefault="00070210" w:rsidP="00070210">
                          <w:pPr>
                            <w:jc w:val="center"/>
                          </w:pPr>
                          <w:r>
                            <w:t xml:space="preserve">V </w:t>
                          </w:r>
                          <w:sdt>
                            <w:sdtPr>
                              <w:alias w:val="Stato"/>
                              <w:tag w:val=""/>
                              <w:id w:val="-290899528"/>
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<w:text/>
                            </w:sdtPr>
                            <w:sdtContent>
                              <w:r w:rsidR="00E14D9E">
                                <w:t>0.0.1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72000" rIns="0" bIns="36000" numCol="1" spcCol="0" rtlCol="0" fromWordArt="0" anchor="ctr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78645E" id="Rettangolo con angoli in alto arrotondati 10" o:spid="_x0000_s1028" style="position:absolute;left:0;text-align:left;margin-left:422.25pt;margin-top:-43pt;width:27.5pt;height:97.4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250,12369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" adj="-11796480,,5400" path="m58209,l291041,v32148,,58209,26061,58209,58209l349250,1236980r,l,1236980r,l,58209c,26061,26061,,58209,xe" fillcolor="#4472c4 [3204]" stroked="f" strokeweight="1pt">
              <v:stroke joinstyle="miter"/>
              <v:formulas/>
              <v:path arrowok="t" o:connecttype="custom" o:connectlocs="58209,0;291041,0;349250,58209;349250,1236980;349250,1236980;0,1236980;0,1236980;0,58209;58209,0" o:connectangles="0,0,0,0,0,0,0,0,0" textboxrect="0,0,349250,1236980"/>
              <v:textbox inset="0,2mm,0,1mm">
                <w:txbxContent>
                  <w:p w14:paraId="4BB73BE2" w14:textId="77777777" w:rsidR="00070210" w:rsidRDefault="00070210" w:rsidP="00070210">
                    <w:pPr>
                      <w:jc w:val="center"/>
                    </w:pPr>
                    <w:r>
                      <w:t xml:space="preserve">V </w:t>
                    </w:r>
                    <w:sdt>
                      <w:sdtPr>
                        <w:alias w:val="Stato"/>
                        <w:tag w:val=""/>
                        <w:id w:val="-290899528"/>
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<w:text/>
                      </w:sdtPr>
                      <w:sdtContent>
                        <w:r w:rsidR="00E14D9E">
                          <w:t>0.0.1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60D12D" wp14:editId="0B458471">
              <wp:simplePos x="0" y="0"/>
              <wp:positionH relativeFrom="column">
                <wp:posOffset>653415</wp:posOffset>
              </wp:positionH>
              <wp:positionV relativeFrom="paragraph">
                <wp:posOffset>-103505</wp:posOffset>
              </wp:positionV>
              <wp:extent cx="5503545" cy="354330"/>
              <wp:effectExtent l="0" t="0" r="1905" b="7620"/>
              <wp:wrapNone/>
              <wp:docPr id="8" name="Rettangolo con angoli arrotondati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03545" cy="354330"/>
                      </a:xfrm>
                      <a:prstGeom prst="roundRect">
                        <a:avLst/>
                      </a:prstGeom>
                      <a:solidFill>
                        <a:srgbClr val="0D2C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2"/>
                            </w:rPr>
                            <w:alias w:val="Titolo"/>
                            <w:tag w:val=""/>
                            <w:id w:val="311837963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8B43DBE" w14:textId="1725F70D" w:rsidR="001C5D5E" w:rsidRPr="008F3B80" w:rsidRDefault="009B1FD7" w:rsidP="00C4642C">
                              <w:pPr>
                                <w:pStyle w:val="Titolo2"/>
                                <w:spacing w:before="0"/>
                                <w:rPr>
                                  <w:color w:val="FFFFFF" w:themeColor="background1"/>
                                  <w:sz w:val="24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2"/>
                                </w:rPr>
                                <w:t>IPI MILANO ACC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4660D12D" id="Rettangolo con angoli arrotondati 8" o:spid="_x0000_s1029" style="position:absolute;left:0;text-align:left;margin-left:51.45pt;margin-top:-8.15pt;width:433.35pt;height:27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" fillcolor="#0d2c99" stroked="f" strokeweight="1pt">
              <v:stroke joinstyle="miter"/>
              <v:textbox>
                <w:txbxContent>
                  <w:sdt>
                    <w:sdtPr>
                      <w:rPr>
                        <w:color w:val="FFFFFF" w:themeColor="background1"/>
                        <w:sz w:val="24"/>
                        <w:szCs w:val="22"/>
                      </w:rPr>
                      <w:alias w:val="Titolo"/>
                      <w:tag w:val=""/>
                      <w:id w:val="311837963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8B43DBE" w14:textId="1725F70D" w:rsidR="001C5D5E" w:rsidRPr="008F3B80" w:rsidRDefault="009B1FD7" w:rsidP="00C4642C">
                        <w:pPr>
                          <w:pStyle w:val="Titolo2"/>
                          <w:spacing w:before="0"/>
                          <w:rPr>
                            <w:color w:val="FFFFFF" w:themeColor="background1"/>
                            <w:sz w:val="24"/>
                            <w:szCs w:val="22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sz w:val="24"/>
                            <w:szCs w:val="22"/>
                          </w:rPr>
                          <w:t>IPI MILANO ACC</w:t>
                        </w:r>
                      </w:p>
                    </w:sdtContent>
                  </w:sdt>
                </w:txbxContent>
              </v:textbox>
            </v:roundrect>
          </w:pict>
        </mc:Fallback>
      </mc:AlternateContent>
    </w:r>
  </w:p>
  <w:p w14:paraId="6EBCF743" w14:textId="77777777" w:rsidR="00F67066" w:rsidRPr="001C5D5E" w:rsidRDefault="00F6706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72D1"/>
    <w:multiLevelType w:val="multilevel"/>
    <w:tmpl w:val="21D43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1116F5"/>
    <w:multiLevelType w:val="hybridMultilevel"/>
    <w:tmpl w:val="A0C64CBA"/>
    <w:lvl w:ilvl="0" w:tplc="12EAEF94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47DF"/>
    <w:multiLevelType w:val="hybridMultilevel"/>
    <w:tmpl w:val="21C4BA56"/>
    <w:lvl w:ilvl="0" w:tplc="0AEE92DE">
      <w:start w:val="1"/>
      <w:numFmt w:val="bullet"/>
      <w:pStyle w:val="IVAO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B225B"/>
    <w:multiLevelType w:val="hybridMultilevel"/>
    <w:tmpl w:val="7F8A6E46"/>
    <w:lvl w:ilvl="0" w:tplc="E996A3D0">
      <w:start w:val="1"/>
      <w:numFmt w:val="decimal"/>
      <w:pStyle w:val="IVAOElenconumerato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619339">
    <w:abstractNumId w:val="1"/>
  </w:num>
  <w:num w:numId="2" w16cid:durableId="755982400">
    <w:abstractNumId w:val="2"/>
  </w:num>
  <w:num w:numId="3" w16cid:durableId="805003382">
    <w:abstractNumId w:val="3"/>
  </w:num>
  <w:num w:numId="4" w16cid:durableId="158684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dit="forms" w:formatting="1" w:enforcement="1"/>
  <w:styleLockTheme/>
  <w:styleLockQFSet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74"/>
    <w:rsid w:val="0000338D"/>
    <w:rsid w:val="00005057"/>
    <w:rsid w:val="000108F7"/>
    <w:rsid w:val="00016C4B"/>
    <w:rsid w:val="0002388D"/>
    <w:rsid w:val="000332B8"/>
    <w:rsid w:val="00034296"/>
    <w:rsid w:val="00035233"/>
    <w:rsid w:val="000377D5"/>
    <w:rsid w:val="00041EC2"/>
    <w:rsid w:val="00042AA7"/>
    <w:rsid w:val="000431A5"/>
    <w:rsid w:val="00043716"/>
    <w:rsid w:val="00045B41"/>
    <w:rsid w:val="0005165E"/>
    <w:rsid w:val="0007008E"/>
    <w:rsid w:val="00070210"/>
    <w:rsid w:val="000745B7"/>
    <w:rsid w:val="0007704E"/>
    <w:rsid w:val="00080E46"/>
    <w:rsid w:val="00082FCB"/>
    <w:rsid w:val="00083759"/>
    <w:rsid w:val="00087236"/>
    <w:rsid w:val="000915BD"/>
    <w:rsid w:val="00095625"/>
    <w:rsid w:val="000960C8"/>
    <w:rsid w:val="000967EE"/>
    <w:rsid w:val="000A09FF"/>
    <w:rsid w:val="000B3338"/>
    <w:rsid w:val="000B3B5D"/>
    <w:rsid w:val="000B5E33"/>
    <w:rsid w:val="000C56CC"/>
    <w:rsid w:val="000C58BB"/>
    <w:rsid w:val="000D0887"/>
    <w:rsid w:val="000D1AD8"/>
    <w:rsid w:val="000D5589"/>
    <w:rsid w:val="000D70DC"/>
    <w:rsid w:val="000D792D"/>
    <w:rsid w:val="000E6EE2"/>
    <w:rsid w:val="000E7F2D"/>
    <w:rsid w:val="000F13EE"/>
    <w:rsid w:val="000F3D83"/>
    <w:rsid w:val="000F460D"/>
    <w:rsid w:val="000F585F"/>
    <w:rsid w:val="001005AD"/>
    <w:rsid w:val="00102F38"/>
    <w:rsid w:val="001060AF"/>
    <w:rsid w:val="00106C4E"/>
    <w:rsid w:val="00107DAB"/>
    <w:rsid w:val="00112538"/>
    <w:rsid w:val="00117636"/>
    <w:rsid w:val="00124FA2"/>
    <w:rsid w:val="00133BCF"/>
    <w:rsid w:val="00135BD0"/>
    <w:rsid w:val="0013644E"/>
    <w:rsid w:val="00137883"/>
    <w:rsid w:val="00144CC1"/>
    <w:rsid w:val="00145D32"/>
    <w:rsid w:val="0015007E"/>
    <w:rsid w:val="0015271E"/>
    <w:rsid w:val="00156E81"/>
    <w:rsid w:val="001711AA"/>
    <w:rsid w:val="0017208D"/>
    <w:rsid w:val="00183190"/>
    <w:rsid w:val="0019545D"/>
    <w:rsid w:val="00195774"/>
    <w:rsid w:val="00195F92"/>
    <w:rsid w:val="00197F30"/>
    <w:rsid w:val="001A573F"/>
    <w:rsid w:val="001A593F"/>
    <w:rsid w:val="001A701E"/>
    <w:rsid w:val="001B339E"/>
    <w:rsid w:val="001B3BCC"/>
    <w:rsid w:val="001B4BE1"/>
    <w:rsid w:val="001B7551"/>
    <w:rsid w:val="001C08FF"/>
    <w:rsid w:val="001C0AC6"/>
    <w:rsid w:val="001C5D5E"/>
    <w:rsid w:val="001C6A9B"/>
    <w:rsid w:val="001D5B18"/>
    <w:rsid w:val="001D7B37"/>
    <w:rsid w:val="001E12A3"/>
    <w:rsid w:val="001E367A"/>
    <w:rsid w:val="001E4C9E"/>
    <w:rsid w:val="001F07DB"/>
    <w:rsid w:val="001F1EA8"/>
    <w:rsid w:val="001F330E"/>
    <w:rsid w:val="001F535C"/>
    <w:rsid w:val="001F6064"/>
    <w:rsid w:val="001F7C42"/>
    <w:rsid w:val="0020018D"/>
    <w:rsid w:val="00200EB1"/>
    <w:rsid w:val="00205451"/>
    <w:rsid w:val="0021167E"/>
    <w:rsid w:val="00226979"/>
    <w:rsid w:val="0023097A"/>
    <w:rsid w:val="00232116"/>
    <w:rsid w:val="00232363"/>
    <w:rsid w:val="00233499"/>
    <w:rsid w:val="00236646"/>
    <w:rsid w:val="002377AF"/>
    <w:rsid w:val="00242363"/>
    <w:rsid w:val="002541D5"/>
    <w:rsid w:val="00254D9A"/>
    <w:rsid w:val="00257DB8"/>
    <w:rsid w:val="00257EEF"/>
    <w:rsid w:val="0026144C"/>
    <w:rsid w:val="0026362A"/>
    <w:rsid w:val="002675E7"/>
    <w:rsid w:val="0027255C"/>
    <w:rsid w:val="0027438B"/>
    <w:rsid w:val="00274758"/>
    <w:rsid w:val="00275A49"/>
    <w:rsid w:val="00276F0A"/>
    <w:rsid w:val="0029068D"/>
    <w:rsid w:val="00290DE6"/>
    <w:rsid w:val="00295169"/>
    <w:rsid w:val="002A0A98"/>
    <w:rsid w:val="002A532B"/>
    <w:rsid w:val="002A6095"/>
    <w:rsid w:val="002B1C54"/>
    <w:rsid w:val="002B250D"/>
    <w:rsid w:val="002B3F62"/>
    <w:rsid w:val="002C4338"/>
    <w:rsid w:val="002C4736"/>
    <w:rsid w:val="002C6ECC"/>
    <w:rsid w:val="002D0492"/>
    <w:rsid w:val="002D09DC"/>
    <w:rsid w:val="002D5979"/>
    <w:rsid w:val="002E1633"/>
    <w:rsid w:val="002E196F"/>
    <w:rsid w:val="002E4EDB"/>
    <w:rsid w:val="002E6069"/>
    <w:rsid w:val="002F0D2A"/>
    <w:rsid w:val="002F1EB0"/>
    <w:rsid w:val="002F34F2"/>
    <w:rsid w:val="002F58A4"/>
    <w:rsid w:val="002F5D1C"/>
    <w:rsid w:val="002F7D1E"/>
    <w:rsid w:val="00302F58"/>
    <w:rsid w:val="00303AB3"/>
    <w:rsid w:val="0030419D"/>
    <w:rsid w:val="003048BC"/>
    <w:rsid w:val="00315330"/>
    <w:rsid w:val="00316A49"/>
    <w:rsid w:val="00323758"/>
    <w:rsid w:val="00327299"/>
    <w:rsid w:val="003273EE"/>
    <w:rsid w:val="00332C7C"/>
    <w:rsid w:val="00334FD0"/>
    <w:rsid w:val="00337D2A"/>
    <w:rsid w:val="00352B60"/>
    <w:rsid w:val="0035758A"/>
    <w:rsid w:val="00362A72"/>
    <w:rsid w:val="0037472D"/>
    <w:rsid w:val="00374BEA"/>
    <w:rsid w:val="003758DA"/>
    <w:rsid w:val="0038081C"/>
    <w:rsid w:val="00380D26"/>
    <w:rsid w:val="00382BA9"/>
    <w:rsid w:val="00384478"/>
    <w:rsid w:val="00386232"/>
    <w:rsid w:val="003909AE"/>
    <w:rsid w:val="003A05A7"/>
    <w:rsid w:val="003A47BB"/>
    <w:rsid w:val="003A4F19"/>
    <w:rsid w:val="003B0A7C"/>
    <w:rsid w:val="003B0F49"/>
    <w:rsid w:val="003B610B"/>
    <w:rsid w:val="003B627A"/>
    <w:rsid w:val="003C00B4"/>
    <w:rsid w:val="003C122B"/>
    <w:rsid w:val="003C4819"/>
    <w:rsid w:val="003C7E7A"/>
    <w:rsid w:val="003D2DAC"/>
    <w:rsid w:val="003D3045"/>
    <w:rsid w:val="003D6E95"/>
    <w:rsid w:val="003D7346"/>
    <w:rsid w:val="003D7AEC"/>
    <w:rsid w:val="003E128D"/>
    <w:rsid w:val="003E2C5F"/>
    <w:rsid w:val="003E6215"/>
    <w:rsid w:val="004050F9"/>
    <w:rsid w:val="0040534E"/>
    <w:rsid w:val="00416303"/>
    <w:rsid w:val="00420EE6"/>
    <w:rsid w:val="004230E9"/>
    <w:rsid w:val="00423813"/>
    <w:rsid w:val="00430FD6"/>
    <w:rsid w:val="00431367"/>
    <w:rsid w:val="004345CF"/>
    <w:rsid w:val="00435762"/>
    <w:rsid w:val="00452CC7"/>
    <w:rsid w:val="00457806"/>
    <w:rsid w:val="00457FBA"/>
    <w:rsid w:val="00464B14"/>
    <w:rsid w:val="00472168"/>
    <w:rsid w:val="00475E2C"/>
    <w:rsid w:val="00476845"/>
    <w:rsid w:val="00477B6C"/>
    <w:rsid w:val="0048046B"/>
    <w:rsid w:val="004820D6"/>
    <w:rsid w:val="004861AB"/>
    <w:rsid w:val="00491695"/>
    <w:rsid w:val="004940A3"/>
    <w:rsid w:val="004941F4"/>
    <w:rsid w:val="004A07FD"/>
    <w:rsid w:val="004A2556"/>
    <w:rsid w:val="004B0294"/>
    <w:rsid w:val="004B228A"/>
    <w:rsid w:val="004B4566"/>
    <w:rsid w:val="004B7410"/>
    <w:rsid w:val="004B7E33"/>
    <w:rsid w:val="004C7F39"/>
    <w:rsid w:val="004D00A9"/>
    <w:rsid w:val="004D1672"/>
    <w:rsid w:val="004D1D80"/>
    <w:rsid w:val="004D5BD9"/>
    <w:rsid w:val="004D78CE"/>
    <w:rsid w:val="004D7A91"/>
    <w:rsid w:val="004E0F97"/>
    <w:rsid w:val="004F2FA6"/>
    <w:rsid w:val="004F3CE7"/>
    <w:rsid w:val="00510205"/>
    <w:rsid w:val="00511F7F"/>
    <w:rsid w:val="005143A4"/>
    <w:rsid w:val="00522308"/>
    <w:rsid w:val="005268A2"/>
    <w:rsid w:val="00531CB0"/>
    <w:rsid w:val="00532655"/>
    <w:rsid w:val="00534CDB"/>
    <w:rsid w:val="0053742A"/>
    <w:rsid w:val="00540652"/>
    <w:rsid w:val="00541B9E"/>
    <w:rsid w:val="00544493"/>
    <w:rsid w:val="0055074F"/>
    <w:rsid w:val="00550C2E"/>
    <w:rsid w:val="00550DAE"/>
    <w:rsid w:val="00557AE3"/>
    <w:rsid w:val="00563F09"/>
    <w:rsid w:val="0057047D"/>
    <w:rsid w:val="00570EC0"/>
    <w:rsid w:val="0057133E"/>
    <w:rsid w:val="00571E3A"/>
    <w:rsid w:val="005740F9"/>
    <w:rsid w:val="00576CEC"/>
    <w:rsid w:val="005816B7"/>
    <w:rsid w:val="005860D4"/>
    <w:rsid w:val="00590411"/>
    <w:rsid w:val="00591CA6"/>
    <w:rsid w:val="005A28B6"/>
    <w:rsid w:val="005A5ECE"/>
    <w:rsid w:val="005A6EC3"/>
    <w:rsid w:val="005A776C"/>
    <w:rsid w:val="005B02BB"/>
    <w:rsid w:val="005B3FF7"/>
    <w:rsid w:val="005C41A4"/>
    <w:rsid w:val="005D398A"/>
    <w:rsid w:val="005D7A93"/>
    <w:rsid w:val="005E1D04"/>
    <w:rsid w:val="005E214B"/>
    <w:rsid w:val="005E4B25"/>
    <w:rsid w:val="005E7BAB"/>
    <w:rsid w:val="005F4181"/>
    <w:rsid w:val="005F74AC"/>
    <w:rsid w:val="006111AD"/>
    <w:rsid w:val="00615881"/>
    <w:rsid w:val="00616FD6"/>
    <w:rsid w:val="006204DD"/>
    <w:rsid w:val="00627F95"/>
    <w:rsid w:val="006312D6"/>
    <w:rsid w:val="00642A58"/>
    <w:rsid w:val="006432DF"/>
    <w:rsid w:val="0064467E"/>
    <w:rsid w:val="00645D3E"/>
    <w:rsid w:val="0064699F"/>
    <w:rsid w:val="00651A6C"/>
    <w:rsid w:val="00655837"/>
    <w:rsid w:val="00660DCC"/>
    <w:rsid w:val="00665B33"/>
    <w:rsid w:val="0066628A"/>
    <w:rsid w:val="00667B62"/>
    <w:rsid w:val="006745A4"/>
    <w:rsid w:val="00677F8B"/>
    <w:rsid w:val="0068343E"/>
    <w:rsid w:val="00683596"/>
    <w:rsid w:val="006835C1"/>
    <w:rsid w:val="00684546"/>
    <w:rsid w:val="0068486D"/>
    <w:rsid w:val="00684E44"/>
    <w:rsid w:val="00691A63"/>
    <w:rsid w:val="006945FC"/>
    <w:rsid w:val="006A4A93"/>
    <w:rsid w:val="006B4648"/>
    <w:rsid w:val="006B5A1D"/>
    <w:rsid w:val="006B69FC"/>
    <w:rsid w:val="006C2D43"/>
    <w:rsid w:val="006C3205"/>
    <w:rsid w:val="006D0037"/>
    <w:rsid w:val="006F5BD4"/>
    <w:rsid w:val="006F5EE2"/>
    <w:rsid w:val="00702E00"/>
    <w:rsid w:val="007059EF"/>
    <w:rsid w:val="00707545"/>
    <w:rsid w:val="0071132E"/>
    <w:rsid w:val="00717E98"/>
    <w:rsid w:val="00720013"/>
    <w:rsid w:val="00720E6E"/>
    <w:rsid w:val="00722E4D"/>
    <w:rsid w:val="007233EC"/>
    <w:rsid w:val="007238DA"/>
    <w:rsid w:val="00724132"/>
    <w:rsid w:val="0073068E"/>
    <w:rsid w:val="00741ED8"/>
    <w:rsid w:val="00745CED"/>
    <w:rsid w:val="00757A88"/>
    <w:rsid w:val="00757B30"/>
    <w:rsid w:val="00760E3A"/>
    <w:rsid w:val="007616B3"/>
    <w:rsid w:val="00766122"/>
    <w:rsid w:val="007726E6"/>
    <w:rsid w:val="00773D3F"/>
    <w:rsid w:val="00775B27"/>
    <w:rsid w:val="00777327"/>
    <w:rsid w:val="00783A24"/>
    <w:rsid w:val="00784FD9"/>
    <w:rsid w:val="00786422"/>
    <w:rsid w:val="00786EBB"/>
    <w:rsid w:val="00790CFE"/>
    <w:rsid w:val="007916A8"/>
    <w:rsid w:val="007927E9"/>
    <w:rsid w:val="00792E5C"/>
    <w:rsid w:val="00795C4E"/>
    <w:rsid w:val="007A36A4"/>
    <w:rsid w:val="007A4C4A"/>
    <w:rsid w:val="007A5C71"/>
    <w:rsid w:val="007D2362"/>
    <w:rsid w:val="007D6C82"/>
    <w:rsid w:val="007D6D42"/>
    <w:rsid w:val="007E10B8"/>
    <w:rsid w:val="007E47D0"/>
    <w:rsid w:val="007E4EC8"/>
    <w:rsid w:val="007E5A53"/>
    <w:rsid w:val="007F23A2"/>
    <w:rsid w:val="007F2C19"/>
    <w:rsid w:val="007F2DB5"/>
    <w:rsid w:val="00803EEE"/>
    <w:rsid w:val="0080641C"/>
    <w:rsid w:val="008167F9"/>
    <w:rsid w:val="008200DD"/>
    <w:rsid w:val="00820A3E"/>
    <w:rsid w:val="00821380"/>
    <w:rsid w:val="008227DD"/>
    <w:rsid w:val="00830D3F"/>
    <w:rsid w:val="008341BB"/>
    <w:rsid w:val="00836C94"/>
    <w:rsid w:val="0084599D"/>
    <w:rsid w:val="008462CA"/>
    <w:rsid w:val="0084668F"/>
    <w:rsid w:val="008520D0"/>
    <w:rsid w:val="00863226"/>
    <w:rsid w:val="008644A5"/>
    <w:rsid w:val="0086543B"/>
    <w:rsid w:val="008660E6"/>
    <w:rsid w:val="008705BD"/>
    <w:rsid w:val="0087078D"/>
    <w:rsid w:val="008803C7"/>
    <w:rsid w:val="00892239"/>
    <w:rsid w:val="00893CBC"/>
    <w:rsid w:val="008953B2"/>
    <w:rsid w:val="00896445"/>
    <w:rsid w:val="008977C8"/>
    <w:rsid w:val="008A5A49"/>
    <w:rsid w:val="008B529C"/>
    <w:rsid w:val="008B75C4"/>
    <w:rsid w:val="008C0855"/>
    <w:rsid w:val="008C744B"/>
    <w:rsid w:val="008D3748"/>
    <w:rsid w:val="008D5E5F"/>
    <w:rsid w:val="008D6963"/>
    <w:rsid w:val="008D77D5"/>
    <w:rsid w:val="008E62BF"/>
    <w:rsid w:val="008F2099"/>
    <w:rsid w:val="008F3B80"/>
    <w:rsid w:val="008F519A"/>
    <w:rsid w:val="008F5E58"/>
    <w:rsid w:val="008F5F8E"/>
    <w:rsid w:val="00900003"/>
    <w:rsid w:val="0090063B"/>
    <w:rsid w:val="00902036"/>
    <w:rsid w:val="00903492"/>
    <w:rsid w:val="00903D9D"/>
    <w:rsid w:val="00906BA5"/>
    <w:rsid w:val="009211E7"/>
    <w:rsid w:val="009218EE"/>
    <w:rsid w:val="00923911"/>
    <w:rsid w:val="00924882"/>
    <w:rsid w:val="00925046"/>
    <w:rsid w:val="0093140C"/>
    <w:rsid w:val="009328E6"/>
    <w:rsid w:val="0093518D"/>
    <w:rsid w:val="009407F9"/>
    <w:rsid w:val="00951D5C"/>
    <w:rsid w:val="009570C8"/>
    <w:rsid w:val="00957646"/>
    <w:rsid w:val="00960FEA"/>
    <w:rsid w:val="00963512"/>
    <w:rsid w:val="009778DE"/>
    <w:rsid w:val="009818BD"/>
    <w:rsid w:val="00985D6B"/>
    <w:rsid w:val="00986839"/>
    <w:rsid w:val="00991C65"/>
    <w:rsid w:val="009931A8"/>
    <w:rsid w:val="009961CB"/>
    <w:rsid w:val="009A07C2"/>
    <w:rsid w:val="009B0FE2"/>
    <w:rsid w:val="009B1FD7"/>
    <w:rsid w:val="009B3EBA"/>
    <w:rsid w:val="009B7B01"/>
    <w:rsid w:val="009C1D74"/>
    <w:rsid w:val="009C5EEF"/>
    <w:rsid w:val="009C7DCD"/>
    <w:rsid w:val="009D1860"/>
    <w:rsid w:val="009D54E5"/>
    <w:rsid w:val="009E1071"/>
    <w:rsid w:val="009E35A8"/>
    <w:rsid w:val="009E4C29"/>
    <w:rsid w:val="00A135F8"/>
    <w:rsid w:val="00A15917"/>
    <w:rsid w:val="00A16E19"/>
    <w:rsid w:val="00A20C99"/>
    <w:rsid w:val="00A22F16"/>
    <w:rsid w:val="00A2661B"/>
    <w:rsid w:val="00A31196"/>
    <w:rsid w:val="00A36434"/>
    <w:rsid w:val="00A370AC"/>
    <w:rsid w:val="00A43E0F"/>
    <w:rsid w:val="00A558F8"/>
    <w:rsid w:val="00A6557B"/>
    <w:rsid w:val="00A747A5"/>
    <w:rsid w:val="00A74D7D"/>
    <w:rsid w:val="00A74F30"/>
    <w:rsid w:val="00A7599F"/>
    <w:rsid w:val="00A774B4"/>
    <w:rsid w:val="00A77FDF"/>
    <w:rsid w:val="00A81EB8"/>
    <w:rsid w:val="00A83714"/>
    <w:rsid w:val="00A9273F"/>
    <w:rsid w:val="00A9374C"/>
    <w:rsid w:val="00A94B6B"/>
    <w:rsid w:val="00A97992"/>
    <w:rsid w:val="00AA0383"/>
    <w:rsid w:val="00AA4D09"/>
    <w:rsid w:val="00AB04AF"/>
    <w:rsid w:val="00AC007B"/>
    <w:rsid w:val="00AC278C"/>
    <w:rsid w:val="00AC6A88"/>
    <w:rsid w:val="00AD0E4B"/>
    <w:rsid w:val="00AD0E7E"/>
    <w:rsid w:val="00AD1B9D"/>
    <w:rsid w:val="00AE4C19"/>
    <w:rsid w:val="00AF08D9"/>
    <w:rsid w:val="00AF5E3B"/>
    <w:rsid w:val="00B010B2"/>
    <w:rsid w:val="00B10C3B"/>
    <w:rsid w:val="00B11643"/>
    <w:rsid w:val="00B22086"/>
    <w:rsid w:val="00B302BF"/>
    <w:rsid w:val="00B31AC0"/>
    <w:rsid w:val="00B343BF"/>
    <w:rsid w:val="00B36217"/>
    <w:rsid w:val="00B40ADD"/>
    <w:rsid w:val="00B40F0E"/>
    <w:rsid w:val="00B44692"/>
    <w:rsid w:val="00B45FE6"/>
    <w:rsid w:val="00B5138D"/>
    <w:rsid w:val="00B51EC5"/>
    <w:rsid w:val="00B528CC"/>
    <w:rsid w:val="00B52CDD"/>
    <w:rsid w:val="00B531B6"/>
    <w:rsid w:val="00B61ACE"/>
    <w:rsid w:val="00B61ED5"/>
    <w:rsid w:val="00B62C7A"/>
    <w:rsid w:val="00B66062"/>
    <w:rsid w:val="00B713CE"/>
    <w:rsid w:val="00B71D13"/>
    <w:rsid w:val="00B726B4"/>
    <w:rsid w:val="00B73271"/>
    <w:rsid w:val="00B8053C"/>
    <w:rsid w:val="00B80CE9"/>
    <w:rsid w:val="00B8120E"/>
    <w:rsid w:val="00B830C9"/>
    <w:rsid w:val="00B84270"/>
    <w:rsid w:val="00B932B3"/>
    <w:rsid w:val="00B97625"/>
    <w:rsid w:val="00BA0EEB"/>
    <w:rsid w:val="00BA6A4F"/>
    <w:rsid w:val="00BB0E56"/>
    <w:rsid w:val="00BC15F2"/>
    <w:rsid w:val="00BC21CA"/>
    <w:rsid w:val="00BC2ACD"/>
    <w:rsid w:val="00BD276D"/>
    <w:rsid w:val="00BD3A20"/>
    <w:rsid w:val="00BD3B21"/>
    <w:rsid w:val="00BD41EE"/>
    <w:rsid w:val="00BF3A1D"/>
    <w:rsid w:val="00BF58A3"/>
    <w:rsid w:val="00BF78EC"/>
    <w:rsid w:val="00C10911"/>
    <w:rsid w:val="00C113A9"/>
    <w:rsid w:val="00C13810"/>
    <w:rsid w:val="00C13E48"/>
    <w:rsid w:val="00C15B2D"/>
    <w:rsid w:val="00C22CB9"/>
    <w:rsid w:val="00C35BE7"/>
    <w:rsid w:val="00C4642C"/>
    <w:rsid w:val="00C53341"/>
    <w:rsid w:val="00C55666"/>
    <w:rsid w:val="00C64B12"/>
    <w:rsid w:val="00C6682C"/>
    <w:rsid w:val="00C66D1E"/>
    <w:rsid w:val="00C70F01"/>
    <w:rsid w:val="00C712B0"/>
    <w:rsid w:val="00C73205"/>
    <w:rsid w:val="00C76977"/>
    <w:rsid w:val="00C77A75"/>
    <w:rsid w:val="00C82088"/>
    <w:rsid w:val="00C96F0A"/>
    <w:rsid w:val="00CA129A"/>
    <w:rsid w:val="00CA12A0"/>
    <w:rsid w:val="00CA7C0C"/>
    <w:rsid w:val="00CA7C95"/>
    <w:rsid w:val="00CB06EA"/>
    <w:rsid w:val="00CB5863"/>
    <w:rsid w:val="00CC2E4A"/>
    <w:rsid w:val="00CC36D9"/>
    <w:rsid w:val="00CC5CCF"/>
    <w:rsid w:val="00CC6738"/>
    <w:rsid w:val="00CD0BE0"/>
    <w:rsid w:val="00CD1840"/>
    <w:rsid w:val="00CD491C"/>
    <w:rsid w:val="00CD5D19"/>
    <w:rsid w:val="00CE05DB"/>
    <w:rsid w:val="00CE0988"/>
    <w:rsid w:val="00CE1B78"/>
    <w:rsid w:val="00CF01CA"/>
    <w:rsid w:val="00CF3FAA"/>
    <w:rsid w:val="00CF4181"/>
    <w:rsid w:val="00CF7018"/>
    <w:rsid w:val="00CF78A7"/>
    <w:rsid w:val="00D02738"/>
    <w:rsid w:val="00D115B5"/>
    <w:rsid w:val="00D122CD"/>
    <w:rsid w:val="00D21A89"/>
    <w:rsid w:val="00D263C1"/>
    <w:rsid w:val="00D27CC5"/>
    <w:rsid w:val="00D42326"/>
    <w:rsid w:val="00D42CEC"/>
    <w:rsid w:val="00D44F89"/>
    <w:rsid w:val="00D4624C"/>
    <w:rsid w:val="00D47D24"/>
    <w:rsid w:val="00D51D6C"/>
    <w:rsid w:val="00D558EF"/>
    <w:rsid w:val="00D56F1B"/>
    <w:rsid w:val="00D632E9"/>
    <w:rsid w:val="00D6358D"/>
    <w:rsid w:val="00D66ED4"/>
    <w:rsid w:val="00D70BBE"/>
    <w:rsid w:val="00D848A3"/>
    <w:rsid w:val="00D85687"/>
    <w:rsid w:val="00D864CC"/>
    <w:rsid w:val="00D86505"/>
    <w:rsid w:val="00D90AD3"/>
    <w:rsid w:val="00D914F6"/>
    <w:rsid w:val="00D9313E"/>
    <w:rsid w:val="00D96CFB"/>
    <w:rsid w:val="00D97274"/>
    <w:rsid w:val="00DA118D"/>
    <w:rsid w:val="00DA6E3B"/>
    <w:rsid w:val="00DB31C6"/>
    <w:rsid w:val="00DD3777"/>
    <w:rsid w:val="00DE562D"/>
    <w:rsid w:val="00DE5B90"/>
    <w:rsid w:val="00DE645F"/>
    <w:rsid w:val="00DF4189"/>
    <w:rsid w:val="00E012C2"/>
    <w:rsid w:val="00E02FF5"/>
    <w:rsid w:val="00E04B16"/>
    <w:rsid w:val="00E14400"/>
    <w:rsid w:val="00E14D9E"/>
    <w:rsid w:val="00E21137"/>
    <w:rsid w:val="00E21E77"/>
    <w:rsid w:val="00E25CB5"/>
    <w:rsid w:val="00E25F02"/>
    <w:rsid w:val="00E31B53"/>
    <w:rsid w:val="00E31ECD"/>
    <w:rsid w:val="00E35540"/>
    <w:rsid w:val="00E3664B"/>
    <w:rsid w:val="00E46250"/>
    <w:rsid w:val="00E46B96"/>
    <w:rsid w:val="00E47687"/>
    <w:rsid w:val="00E50F86"/>
    <w:rsid w:val="00E5371F"/>
    <w:rsid w:val="00E61ACE"/>
    <w:rsid w:val="00E75974"/>
    <w:rsid w:val="00E824F4"/>
    <w:rsid w:val="00E93E9A"/>
    <w:rsid w:val="00E941FC"/>
    <w:rsid w:val="00E96A19"/>
    <w:rsid w:val="00EA1294"/>
    <w:rsid w:val="00EA227D"/>
    <w:rsid w:val="00EA2EDC"/>
    <w:rsid w:val="00EA7632"/>
    <w:rsid w:val="00EC24E0"/>
    <w:rsid w:val="00EE03A6"/>
    <w:rsid w:val="00EE18DE"/>
    <w:rsid w:val="00EE63F1"/>
    <w:rsid w:val="00EF12F8"/>
    <w:rsid w:val="00EF6F28"/>
    <w:rsid w:val="00F0063B"/>
    <w:rsid w:val="00F05FF5"/>
    <w:rsid w:val="00F07185"/>
    <w:rsid w:val="00F1115F"/>
    <w:rsid w:val="00F166EC"/>
    <w:rsid w:val="00F16B55"/>
    <w:rsid w:val="00F17CA2"/>
    <w:rsid w:val="00F3172A"/>
    <w:rsid w:val="00F34543"/>
    <w:rsid w:val="00F346E5"/>
    <w:rsid w:val="00F474DF"/>
    <w:rsid w:val="00F5016D"/>
    <w:rsid w:val="00F54FF6"/>
    <w:rsid w:val="00F63CC4"/>
    <w:rsid w:val="00F667EB"/>
    <w:rsid w:val="00F67066"/>
    <w:rsid w:val="00F74738"/>
    <w:rsid w:val="00F775E2"/>
    <w:rsid w:val="00F77F0E"/>
    <w:rsid w:val="00F87C73"/>
    <w:rsid w:val="00F948AB"/>
    <w:rsid w:val="00FA45D2"/>
    <w:rsid w:val="00FA7830"/>
    <w:rsid w:val="00FB3993"/>
    <w:rsid w:val="00FB4B76"/>
    <w:rsid w:val="00FB5C12"/>
    <w:rsid w:val="00FC1E6E"/>
    <w:rsid w:val="00FC66CA"/>
    <w:rsid w:val="00FD39A3"/>
    <w:rsid w:val="00FE14E5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B601EA"/>
  <w15:chartTrackingRefBased/>
  <w15:docId w15:val="{1533E2C3-4B42-4733-8C2A-0EC65862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/>
    <w:lsdException w:name="Emphasis" w:locked="0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locked="0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/>
    <w:lsdException w:name="Subtle Reference" w:locked="0" w:uiPriority="31" w:qFormat="1"/>
    <w:lsdException w:name="Intense Reference" w:locked="0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locked="0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IVAO Normale"/>
    <w:qFormat/>
    <w:rsid w:val="00EA1294"/>
    <w:pPr>
      <w:jc w:val="both"/>
    </w:pPr>
    <w:rPr>
      <w:rFonts w:ascii="Poppins" w:hAnsi="Poppins"/>
      <w:sz w:val="24"/>
    </w:rPr>
  </w:style>
  <w:style w:type="paragraph" w:styleId="Titolo1">
    <w:name w:val="heading 1"/>
    <w:aliases w:val="IVAO Titolo 1"/>
    <w:basedOn w:val="Normale"/>
    <w:next w:val="Normale"/>
    <w:link w:val="Titolo1Carattere"/>
    <w:uiPriority w:val="9"/>
    <w:qFormat/>
    <w:rsid w:val="00226979"/>
    <w:pPr>
      <w:keepNext/>
      <w:keepLines/>
      <w:spacing w:before="240" w:after="0"/>
      <w:outlineLvl w:val="0"/>
    </w:pPr>
    <w:rPr>
      <w:rFonts w:ascii="Nunito Sans ExtraBold" w:eastAsiaTheme="majorEastAsia" w:hAnsi="Nunito Sans ExtraBold" w:cstheme="majorBidi"/>
      <w:color w:val="0D2C99"/>
      <w:sz w:val="40"/>
      <w:szCs w:val="32"/>
    </w:rPr>
  </w:style>
  <w:style w:type="paragraph" w:styleId="Titolo2">
    <w:name w:val="heading 2"/>
    <w:aliases w:val="IVAO Titolo 2"/>
    <w:basedOn w:val="Normale"/>
    <w:next w:val="Normale"/>
    <w:link w:val="Titolo2Carattere"/>
    <w:uiPriority w:val="9"/>
    <w:unhideWhenUsed/>
    <w:qFormat/>
    <w:rsid w:val="00645D3E"/>
    <w:pPr>
      <w:keepNext/>
      <w:keepLines/>
      <w:spacing w:before="480" w:after="120"/>
      <w:outlineLvl w:val="1"/>
    </w:pPr>
    <w:rPr>
      <w:rFonts w:ascii="Nunito Sans ExtraBold" w:eastAsiaTheme="majorEastAsia" w:hAnsi="Nunito Sans ExtraBold" w:cstheme="majorBidi"/>
      <w:color w:val="3C55AC"/>
      <w:sz w:val="32"/>
      <w:szCs w:val="26"/>
    </w:rPr>
  </w:style>
  <w:style w:type="paragraph" w:styleId="Titolo3">
    <w:name w:val="heading 3"/>
    <w:aliases w:val="IVAO Titolo 3"/>
    <w:basedOn w:val="Normale"/>
    <w:next w:val="Normale"/>
    <w:link w:val="Titolo3Carattere"/>
    <w:uiPriority w:val="9"/>
    <w:unhideWhenUsed/>
    <w:qFormat/>
    <w:rsid w:val="00226979"/>
    <w:pPr>
      <w:keepNext/>
      <w:keepLines/>
      <w:spacing w:before="480" w:after="120"/>
      <w:jc w:val="left"/>
      <w:outlineLvl w:val="2"/>
    </w:pPr>
    <w:rPr>
      <w:rFonts w:ascii="Nunito Sans ExtraBold" w:eastAsiaTheme="majorEastAsia" w:hAnsi="Nunito Sans ExtraBold" w:cstheme="majorBidi"/>
      <w:color w:val="3C55AC"/>
      <w:szCs w:val="24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IVAO Titolo 1 Carattere"/>
    <w:basedOn w:val="Carpredefinitoparagrafo"/>
    <w:link w:val="Titolo1"/>
    <w:uiPriority w:val="9"/>
    <w:rsid w:val="00226979"/>
    <w:rPr>
      <w:rFonts w:ascii="Nunito Sans ExtraBold" w:eastAsiaTheme="majorEastAsia" w:hAnsi="Nunito Sans ExtraBold" w:cstheme="majorBidi"/>
      <w:color w:val="0D2C99"/>
      <w:sz w:val="40"/>
      <w:szCs w:val="32"/>
    </w:rPr>
  </w:style>
  <w:style w:type="character" w:customStyle="1" w:styleId="Titolo2Carattere">
    <w:name w:val="Titolo 2 Carattere"/>
    <w:aliases w:val="IVAO Titolo 2 Carattere"/>
    <w:basedOn w:val="Carpredefinitoparagrafo"/>
    <w:link w:val="Titolo2"/>
    <w:uiPriority w:val="9"/>
    <w:rsid w:val="00645D3E"/>
    <w:rPr>
      <w:rFonts w:ascii="Nunito Sans ExtraBold" w:eastAsiaTheme="majorEastAsia" w:hAnsi="Nunito Sans ExtraBold" w:cstheme="majorBidi"/>
      <w:color w:val="3C55AC"/>
      <w:sz w:val="32"/>
      <w:szCs w:val="26"/>
    </w:rPr>
  </w:style>
  <w:style w:type="paragraph" w:styleId="Titolo">
    <w:name w:val="Title"/>
    <w:aliases w:val="IVAO Titolo"/>
    <w:basedOn w:val="Normale"/>
    <w:next w:val="Normale"/>
    <w:link w:val="TitoloCarattere"/>
    <w:uiPriority w:val="10"/>
    <w:qFormat/>
    <w:rsid w:val="00226979"/>
    <w:pPr>
      <w:spacing w:before="480" w:after="0" w:line="240" w:lineRule="auto"/>
      <w:contextualSpacing/>
      <w:outlineLvl w:val="0"/>
    </w:pPr>
    <w:rPr>
      <w:rFonts w:ascii="Nunito Sans ExtraBold" w:eastAsiaTheme="majorEastAsia" w:hAnsi="Nunito Sans ExtraBold" w:cstheme="majorBidi"/>
      <w:color w:val="0D2C99"/>
      <w:spacing w:val="-10"/>
      <w:kern w:val="28"/>
      <w:sz w:val="56"/>
      <w:szCs w:val="56"/>
    </w:rPr>
  </w:style>
  <w:style w:type="character" w:customStyle="1" w:styleId="TitoloCarattere">
    <w:name w:val="Titolo Carattere"/>
    <w:aliases w:val="IVAO Titolo Carattere"/>
    <w:basedOn w:val="Carpredefinitoparagrafo"/>
    <w:link w:val="Titolo"/>
    <w:uiPriority w:val="10"/>
    <w:rsid w:val="00226979"/>
    <w:rPr>
      <w:rFonts w:ascii="Nunito Sans ExtraBold" w:eastAsiaTheme="majorEastAsia" w:hAnsi="Nunito Sans ExtraBold" w:cstheme="majorBidi"/>
      <w:color w:val="0D2C99"/>
      <w:spacing w:val="-10"/>
      <w:kern w:val="28"/>
      <w:sz w:val="56"/>
      <w:szCs w:val="56"/>
    </w:rPr>
  </w:style>
  <w:style w:type="paragraph" w:styleId="Sottotitolo">
    <w:name w:val="Subtitle"/>
    <w:aliases w:val="IVAO Sottotitolo"/>
    <w:basedOn w:val="Normale"/>
    <w:next w:val="Normale"/>
    <w:link w:val="SottotitoloCarattere"/>
    <w:uiPriority w:val="11"/>
    <w:qFormat/>
    <w:rsid w:val="002F0D2A"/>
    <w:pPr>
      <w:numPr>
        <w:ilvl w:val="1"/>
      </w:numPr>
    </w:pPr>
    <w:rPr>
      <w:rFonts w:ascii="Nunito Sans" w:eastAsiaTheme="minorEastAsia" w:hAnsi="Nunito Sans"/>
      <w:color w:val="3C55AC"/>
      <w:spacing w:val="15"/>
      <w:sz w:val="28"/>
    </w:rPr>
  </w:style>
  <w:style w:type="character" w:customStyle="1" w:styleId="SottotitoloCarattere">
    <w:name w:val="Sottotitolo Carattere"/>
    <w:aliases w:val="IVAO Sottotitolo Carattere"/>
    <w:basedOn w:val="Carpredefinitoparagrafo"/>
    <w:link w:val="Sottotitolo"/>
    <w:uiPriority w:val="11"/>
    <w:rsid w:val="002F0D2A"/>
    <w:rPr>
      <w:rFonts w:ascii="Nunito Sans" w:eastAsiaTheme="minorEastAsia" w:hAnsi="Nunito Sans"/>
      <w:color w:val="3C55AC"/>
      <w:spacing w:val="15"/>
      <w:sz w:val="28"/>
    </w:rPr>
  </w:style>
  <w:style w:type="character" w:styleId="Enfasidelicata">
    <w:name w:val="Subtle Emphasis"/>
    <w:aliases w:val="IVAO Enfasi delicata"/>
    <w:basedOn w:val="Carpredefinitoparagrafo"/>
    <w:uiPriority w:val="19"/>
    <w:qFormat/>
    <w:rsid w:val="002F0D2A"/>
    <w:rPr>
      <w:rFonts w:ascii="Poppins" w:hAnsi="Poppins"/>
      <w:i/>
      <w:iCs/>
      <w:color w:val="404040" w:themeColor="text1" w:themeTint="BF"/>
    </w:rPr>
  </w:style>
  <w:style w:type="character" w:styleId="Enfasicorsivo">
    <w:name w:val="Emphasis"/>
    <w:aliases w:val="IVAO Enfasi (corsivo)"/>
    <w:basedOn w:val="Carpredefinitoparagrafo"/>
    <w:uiPriority w:val="20"/>
    <w:qFormat/>
    <w:rsid w:val="002F0D2A"/>
    <w:rPr>
      <w:rFonts w:ascii="Poppins" w:hAnsi="Poppins"/>
      <w:i/>
      <w:iCs/>
    </w:rPr>
  </w:style>
  <w:style w:type="character" w:styleId="Enfasiintensa">
    <w:name w:val="Intense Emphasis"/>
    <w:basedOn w:val="Carpredefinitoparagrafo"/>
    <w:uiPriority w:val="21"/>
    <w:locked/>
    <w:rsid w:val="002F0D2A"/>
    <w:rPr>
      <w:rFonts w:ascii="Poppins" w:hAnsi="Poppins"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locked/>
    <w:rsid w:val="002F0D2A"/>
    <w:rPr>
      <w:rFonts w:ascii="Poppins" w:hAnsi="Poppins"/>
      <w:b/>
      <w:bCs/>
      <w:color w:val="3C55AC"/>
    </w:rPr>
  </w:style>
  <w:style w:type="character" w:styleId="Riferimentodelicato">
    <w:name w:val="Subtle Reference"/>
    <w:aliases w:val="IVAO Riferimento delicato"/>
    <w:basedOn w:val="Carpredefinitoparagrafo"/>
    <w:uiPriority w:val="31"/>
    <w:qFormat/>
    <w:rsid w:val="002F0D2A"/>
    <w:rPr>
      <w:rFonts w:ascii="Poppins" w:hAnsi="Poppins"/>
      <w:smallCaps/>
      <w:color w:val="5A5A5A" w:themeColor="text1" w:themeTint="A5"/>
    </w:rPr>
  </w:style>
  <w:style w:type="character" w:styleId="Riferimentointenso">
    <w:name w:val="Intense Reference"/>
    <w:aliases w:val="IVAO Riferimento intenso"/>
    <w:basedOn w:val="Carpredefinitoparagrafo"/>
    <w:uiPriority w:val="32"/>
    <w:qFormat/>
    <w:rsid w:val="002F0D2A"/>
    <w:rPr>
      <w:rFonts w:ascii="Poppins" w:hAnsi="Poppins"/>
      <w:b/>
      <w:bCs/>
      <w:smallCaps/>
      <w:color w:val="3C55AC"/>
      <w:spacing w:val="5"/>
    </w:rPr>
  </w:style>
  <w:style w:type="paragraph" w:styleId="Paragrafoelenco">
    <w:name w:val="List Paragraph"/>
    <w:aliases w:val="IVAO Paragrafo elenco"/>
    <w:basedOn w:val="Normale"/>
    <w:link w:val="ParagrafoelencoCarattere"/>
    <w:uiPriority w:val="34"/>
    <w:qFormat/>
    <w:rsid w:val="002F0D2A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locked/>
    <w:rsid w:val="002743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7438B"/>
    <w:rPr>
      <w:rFonts w:ascii="Poppins" w:hAnsi="Poppins"/>
      <w:sz w:val="24"/>
    </w:rPr>
  </w:style>
  <w:style w:type="paragraph" w:styleId="Pidipagina">
    <w:name w:val="footer"/>
    <w:basedOn w:val="Normale"/>
    <w:link w:val="PidipaginaCarattere"/>
    <w:uiPriority w:val="99"/>
    <w:unhideWhenUsed/>
    <w:locked/>
    <w:rsid w:val="002743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7438B"/>
    <w:rPr>
      <w:rFonts w:ascii="Poppins" w:hAnsi="Poppins"/>
      <w:sz w:val="24"/>
    </w:rPr>
  </w:style>
  <w:style w:type="character" w:customStyle="1" w:styleId="Titolo3Carattere">
    <w:name w:val="Titolo 3 Carattere"/>
    <w:aliases w:val="IVAO Titolo 3 Carattere"/>
    <w:basedOn w:val="Carpredefinitoparagrafo"/>
    <w:link w:val="Titolo3"/>
    <w:uiPriority w:val="9"/>
    <w:rsid w:val="00226979"/>
    <w:rPr>
      <w:rFonts w:ascii="Nunito Sans ExtraBold" w:eastAsiaTheme="majorEastAsia" w:hAnsi="Nunito Sans ExtraBold" w:cstheme="majorBidi"/>
      <w:color w:val="3C55AC"/>
      <w:sz w:val="24"/>
      <w:szCs w:val="24"/>
      <w:lang w:val="en-US"/>
    </w:rPr>
  </w:style>
  <w:style w:type="paragraph" w:customStyle="1" w:styleId="IVAODanger">
    <w:name w:val="IVAO Danger"/>
    <w:basedOn w:val="Normale"/>
    <w:link w:val="IVAODangerCarattere"/>
    <w:uiPriority w:val="2"/>
    <w:qFormat/>
    <w:rsid w:val="00A94B6B"/>
    <w:pPr>
      <w:pBdr>
        <w:top w:val="single" w:sz="4" w:space="1" w:color="E93434"/>
        <w:left w:val="single" w:sz="4" w:space="4" w:color="E93434"/>
        <w:bottom w:val="single" w:sz="4" w:space="1" w:color="E93434"/>
        <w:right w:val="single" w:sz="4" w:space="4" w:color="E93434"/>
      </w:pBdr>
      <w:shd w:val="clear" w:color="auto" w:fill="F9CBCB"/>
      <w:spacing w:before="240" w:after="240"/>
    </w:pPr>
    <w:rPr>
      <w:color w:val="E93434"/>
    </w:rPr>
  </w:style>
  <w:style w:type="paragraph" w:customStyle="1" w:styleId="IVAOWarning">
    <w:name w:val="IVAO Warning"/>
    <w:basedOn w:val="IVAODanger"/>
    <w:link w:val="IVAOWarningCarattere"/>
    <w:uiPriority w:val="2"/>
    <w:qFormat/>
    <w:rsid w:val="00A94B6B"/>
    <w:pPr>
      <w:pBdr>
        <w:top w:val="single" w:sz="4" w:space="1" w:color="F9CC2C"/>
        <w:left w:val="single" w:sz="4" w:space="4" w:color="F9CC2C"/>
        <w:bottom w:val="single" w:sz="4" w:space="1" w:color="F9CC2C"/>
        <w:right w:val="single" w:sz="4" w:space="4" w:color="F9CC2C"/>
      </w:pBdr>
      <w:shd w:val="clear" w:color="auto" w:fill="F6E3BC"/>
    </w:pPr>
    <w:rPr>
      <w:bCs/>
      <w:color w:val="D0A506"/>
    </w:rPr>
  </w:style>
  <w:style w:type="character" w:customStyle="1" w:styleId="IVAODangerCarattere">
    <w:name w:val="IVAO Danger Carattere"/>
    <w:basedOn w:val="Carpredefinitoparagrafo"/>
    <w:link w:val="IVAODanger"/>
    <w:uiPriority w:val="2"/>
    <w:rsid w:val="008705BD"/>
    <w:rPr>
      <w:rFonts w:ascii="Poppins" w:hAnsi="Poppins"/>
      <w:color w:val="E93434"/>
      <w:sz w:val="24"/>
      <w:shd w:val="clear" w:color="auto" w:fill="F9CBCB"/>
    </w:rPr>
  </w:style>
  <w:style w:type="paragraph" w:customStyle="1" w:styleId="IVAOSuccess">
    <w:name w:val="IVAO Success"/>
    <w:basedOn w:val="IVAOWarning"/>
    <w:link w:val="IVAOSuccessCarattere"/>
    <w:uiPriority w:val="2"/>
    <w:qFormat/>
    <w:rsid w:val="00A94B6B"/>
    <w:pPr>
      <w:pBdr>
        <w:top w:val="single" w:sz="4" w:space="1" w:color="2EC662"/>
        <w:left w:val="single" w:sz="4" w:space="4" w:color="2EC662"/>
        <w:bottom w:val="single" w:sz="4" w:space="1" w:color="2EC662"/>
        <w:right w:val="single" w:sz="4" w:space="4" w:color="2EC662"/>
      </w:pBdr>
      <w:shd w:val="clear" w:color="auto" w:fill="CDF3DA"/>
    </w:pPr>
    <w:rPr>
      <w:color w:val="229247"/>
    </w:rPr>
  </w:style>
  <w:style w:type="character" w:customStyle="1" w:styleId="IVAOWarningCarattere">
    <w:name w:val="IVAO Warning Carattere"/>
    <w:basedOn w:val="IVAODangerCarattere"/>
    <w:link w:val="IVAOWarning"/>
    <w:uiPriority w:val="2"/>
    <w:rsid w:val="008705BD"/>
    <w:rPr>
      <w:rFonts w:ascii="Poppins" w:hAnsi="Poppins"/>
      <w:bCs/>
      <w:color w:val="D0A506"/>
      <w:sz w:val="24"/>
      <w:shd w:val="clear" w:color="auto" w:fill="F6E3BC"/>
    </w:rPr>
  </w:style>
  <w:style w:type="paragraph" w:customStyle="1" w:styleId="IVAOInfo">
    <w:name w:val="IVAO Info"/>
    <w:basedOn w:val="IVAOSuccess"/>
    <w:link w:val="IVAOInfoCarattere"/>
    <w:uiPriority w:val="2"/>
    <w:qFormat/>
    <w:rsid w:val="00A94B6B"/>
    <w:pPr>
      <w:pBdr>
        <w:top w:val="single" w:sz="4" w:space="1" w:color="7EA2D6"/>
        <w:left w:val="single" w:sz="4" w:space="4" w:color="7EA2D6"/>
        <w:bottom w:val="single" w:sz="4" w:space="1" w:color="7EA2D6"/>
        <w:right w:val="single" w:sz="4" w:space="4" w:color="7EA2D6"/>
      </w:pBdr>
      <w:shd w:val="clear" w:color="auto" w:fill="CDDBEF"/>
    </w:pPr>
    <w:rPr>
      <w:color w:val="5081C8"/>
    </w:rPr>
  </w:style>
  <w:style w:type="character" w:customStyle="1" w:styleId="IVAOSuccessCarattere">
    <w:name w:val="IVAO Success Carattere"/>
    <w:basedOn w:val="IVAOWarningCarattere"/>
    <w:link w:val="IVAOSuccess"/>
    <w:uiPriority w:val="2"/>
    <w:rsid w:val="008705BD"/>
    <w:rPr>
      <w:rFonts w:ascii="Poppins" w:hAnsi="Poppins"/>
      <w:bCs/>
      <w:color w:val="229247"/>
      <w:sz w:val="24"/>
      <w:shd w:val="clear" w:color="auto" w:fill="CDF3DA"/>
    </w:rPr>
  </w:style>
  <w:style w:type="table" w:styleId="Grigliatabella">
    <w:name w:val="Table Grid"/>
    <w:basedOn w:val="Tabellanormale"/>
    <w:uiPriority w:val="39"/>
    <w:locked/>
    <w:rsid w:val="00C13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VAOInfoCarattere">
    <w:name w:val="IVAO Info Carattere"/>
    <w:basedOn w:val="IVAOSuccessCarattere"/>
    <w:link w:val="IVAOInfo"/>
    <w:uiPriority w:val="2"/>
    <w:rsid w:val="008705BD"/>
    <w:rPr>
      <w:rFonts w:ascii="Poppins" w:hAnsi="Poppins"/>
      <w:bCs/>
      <w:color w:val="5081C8"/>
      <w:sz w:val="24"/>
      <w:shd w:val="clear" w:color="auto" w:fill="CDDBEF"/>
    </w:rPr>
  </w:style>
  <w:style w:type="table" w:customStyle="1" w:styleId="TabellaIVAO">
    <w:name w:val="Tabella IVAO"/>
    <w:basedOn w:val="Tabellanormale"/>
    <w:uiPriority w:val="99"/>
    <w:rsid w:val="00DA6E3B"/>
    <w:pPr>
      <w:spacing w:after="0" w:line="240" w:lineRule="auto"/>
    </w:pPr>
    <w:tblPr>
      <w:tblStyleRowBandSize w:val="1"/>
    </w:tblPr>
    <w:tblStylePr w:type="firstRow">
      <w:pPr>
        <w:wordWrap/>
        <w:spacing w:beforeLines="0" w:before="120" w:beforeAutospacing="0" w:afterLines="0" w:after="120" w:afterAutospacing="0"/>
        <w:jc w:val="center"/>
      </w:pPr>
      <w:rPr>
        <w:rFonts w:ascii="Nunito Sans ExtraBold" w:hAnsi="Nunito Sans ExtraBold"/>
        <w:b/>
        <w:bCs/>
        <w:i w:val="0"/>
        <w:iCs/>
        <w:caps/>
        <w:smallCaps w:val="0"/>
        <w:color w:val="FFFFFF" w:themeColor="background1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2C99"/>
      </w:tcPr>
    </w:tblStylePr>
    <w:tblStylePr w:type="lastRow">
      <w:pPr>
        <w:wordWrap/>
        <w:spacing w:beforeLines="40" w:before="40" w:beforeAutospacing="0" w:afterLines="40" w:after="40" w:afterAutospacing="0"/>
      </w:pPr>
      <w:rPr>
        <w:rFonts w:ascii="Poppins" w:hAnsi="Poppins"/>
        <w:color w:val="000000" w:themeColor="text1"/>
        <w:sz w:val="24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F2F2F2" w:themeFill="background1" w:themeFillShade="F2"/>
      </w:tcPr>
    </w:tblStylePr>
    <w:tblStylePr w:type="band1Horz">
      <w:pPr>
        <w:wordWrap/>
        <w:spacing w:beforeLines="0" w:before="40" w:beforeAutospacing="0" w:afterLines="40" w:after="40" w:afterAutospacing="0"/>
      </w:pPr>
      <w:rPr>
        <w:rFonts w:ascii="Poppins" w:hAnsi="Poppins"/>
        <w:color w:val="auto"/>
        <w:sz w:val="24"/>
      </w:rPr>
      <w:tblPr/>
      <w:tcPr>
        <w:tcBorders>
          <w:top w:val="nil"/>
          <w:left w:val="nil"/>
          <w:bottom w:val="nil"/>
          <w:right w:val="nil"/>
          <w:insideH w:val="single" w:sz="4" w:space="0" w:color="F2F2F2" w:themeColor="background1" w:themeShade="F2"/>
          <w:insideV w:val="single" w:sz="4" w:space="0" w:color="F2F2F2" w:themeColor="background1" w:themeShade="F2"/>
          <w:tl2br w:val="nil"/>
          <w:tr2bl w:val="nil"/>
        </w:tcBorders>
      </w:tcPr>
    </w:tblStylePr>
    <w:tblStylePr w:type="band2Horz">
      <w:pPr>
        <w:wordWrap/>
        <w:spacing w:beforeLines="40" w:before="40" w:beforeAutospacing="0" w:afterLines="40" w:after="40" w:afterAutospacing="0"/>
      </w:pPr>
      <w:rPr>
        <w:rFonts w:ascii="Poppins" w:hAnsi="Poppins"/>
        <w:color w:val="auto"/>
        <w:sz w:val="24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C2D3EC"/>
      </w:tcPr>
    </w:tblStylePr>
    <w:tblStylePr w:type="swCell">
      <w:rPr>
        <w:b/>
        <w:bCs/>
      </w:rPr>
    </w:tblStylePr>
  </w:style>
  <w:style w:type="paragraph" w:styleId="Revisione">
    <w:name w:val="Revision"/>
    <w:hidden/>
    <w:uiPriority w:val="99"/>
    <w:semiHidden/>
    <w:rsid w:val="00232363"/>
    <w:pPr>
      <w:spacing w:after="0" w:line="240" w:lineRule="auto"/>
    </w:pPr>
    <w:rPr>
      <w:rFonts w:ascii="Poppins" w:hAnsi="Poppins"/>
      <w:sz w:val="24"/>
    </w:rPr>
  </w:style>
  <w:style w:type="character" w:styleId="Testosegnaposto">
    <w:name w:val="Placeholder Text"/>
    <w:basedOn w:val="Carpredefinitoparagrafo"/>
    <w:uiPriority w:val="99"/>
    <w:semiHidden/>
    <w:locked/>
    <w:rsid w:val="00232363"/>
    <w:rPr>
      <w:color w:val="808080"/>
    </w:rPr>
  </w:style>
  <w:style w:type="table" w:styleId="Elencotabella1">
    <w:name w:val="Table List 1"/>
    <w:basedOn w:val="Tabellanormale"/>
    <w:uiPriority w:val="99"/>
    <w:semiHidden/>
    <w:unhideWhenUsed/>
    <w:locked/>
    <w:rsid w:val="005816B7"/>
    <w:pPr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VAOElencoPuntato">
    <w:name w:val="IVAO Elenco Puntato"/>
    <w:basedOn w:val="Paragrafoelenco"/>
    <w:link w:val="IVAOElencoPuntatoCarattere"/>
    <w:uiPriority w:val="1"/>
    <w:qFormat/>
    <w:rsid w:val="002F5D1C"/>
    <w:pPr>
      <w:numPr>
        <w:numId w:val="2"/>
      </w:numPr>
    </w:pPr>
  </w:style>
  <w:style w:type="character" w:customStyle="1" w:styleId="ParagrafoelencoCarattere">
    <w:name w:val="Paragrafo elenco Carattere"/>
    <w:aliases w:val="IVAO Paragrafo elenco Carattere"/>
    <w:basedOn w:val="Carpredefinitoparagrafo"/>
    <w:link w:val="Paragrafoelenco"/>
    <w:uiPriority w:val="34"/>
    <w:rsid w:val="002F5D1C"/>
    <w:rPr>
      <w:rFonts w:ascii="Poppins" w:hAnsi="Poppins"/>
      <w:sz w:val="24"/>
    </w:rPr>
  </w:style>
  <w:style w:type="character" w:customStyle="1" w:styleId="IVAOElencoPuntatoCarattere">
    <w:name w:val="IVAO Elenco Puntato Carattere"/>
    <w:basedOn w:val="ParagrafoelencoCarattere"/>
    <w:link w:val="IVAOElencoPuntato"/>
    <w:uiPriority w:val="1"/>
    <w:rsid w:val="008705BD"/>
    <w:rPr>
      <w:rFonts w:ascii="Poppins" w:hAnsi="Poppins"/>
      <w:sz w:val="24"/>
    </w:rPr>
  </w:style>
  <w:style w:type="paragraph" w:customStyle="1" w:styleId="IVAOElenconumerato">
    <w:name w:val="IVAO Elenco numerato"/>
    <w:basedOn w:val="IVAOElencoPuntato"/>
    <w:link w:val="IVAOElenconumeratoCarattere"/>
    <w:uiPriority w:val="1"/>
    <w:qFormat/>
    <w:rsid w:val="002F5D1C"/>
    <w:pPr>
      <w:numPr>
        <w:numId w:val="3"/>
      </w:numPr>
    </w:pPr>
  </w:style>
  <w:style w:type="character" w:customStyle="1" w:styleId="IVAOElenconumeratoCarattere">
    <w:name w:val="IVAO Elenco numerato Carattere"/>
    <w:basedOn w:val="IVAOElencoPuntatoCarattere"/>
    <w:link w:val="IVAOElenconumerato"/>
    <w:uiPriority w:val="1"/>
    <w:rsid w:val="008705BD"/>
    <w:rPr>
      <w:rFonts w:ascii="Poppins" w:hAnsi="Poppins"/>
      <w:sz w:val="24"/>
    </w:rPr>
  </w:style>
  <w:style w:type="table" w:styleId="Grigliatabellachiara">
    <w:name w:val="Grid Table Light"/>
    <w:basedOn w:val="Tabellanormale"/>
    <w:uiPriority w:val="40"/>
    <w:locked/>
    <w:rsid w:val="00C13E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essunaspaziatura">
    <w:name w:val="No Spacing"/>
    <w:aliases w:val="IVAO Nessuna spaziatura"/>
    <w:uiPriority w:val="2"/>
    <w:qFormat/>
    <w:rsid w:val="0007008E"/>
    <w:pPr>
      <w:spacing w:after="0" w:line="240" w:lineRule="auto"/>
      <w:jc w:val="both"/>
    </w:pPr>
    <w:rPr>
      <w:rFonts w:ascii="Poppins" w:hAnsi="Poppins"/>
      <w:sz w:val="24"/>
    </w:rPr>
  </w:style>
  <w:style w:type="paragraph" w:styleId="Citazione">
    <w:name w:val="Quote"/>
    <w:aliases w:val="IVAO Citazione"/>
    <w:basedOn w:val="Normale"/>
    <w:next w:val="Normale"/>
    <w:link w:val="CitazioneCarattere"/>
    <w:uiPriority w:val="29"/>
    <w:qFormat/>
    <w:rsid w:val="0007008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aliases w:val="IVAO Citazione Carattere"/>
    <w:basedOn w:val="Carpredefinitoparagrafo"/>
    <w:link w:val="Citazione"/>
    <w:uiPriority w:val="29"/>
    <w:rsid w:val="0007008E"/>
    <w:rPr>
      <w:rFonts w:ascii="Poppins" w:hAnsi="Poppins"/>
      <w:i/>
      <w:iCs/>
      <w:color w:val="404040" w:themeColor="text1" w:themeTint="BF"/>
      <w:sz w:val="24"/>
    </w:rPr>
  </w:style>
  <w:style w:type="paragraph" w:styleId="Citazioneintensa">
    <w:name w:val="Intense Quote"/>
    <w:aliases w:val="IVAO Citazione intensa"/>
    <w:basedOn w:val="Normale"/>
    <w:next w:val="Normale"/>
    <w:link w:val="CitazioneintensaCarattere"/>
    <w:uiPriority w:val="30"/>
    <w:qFormat/>
    <w:rsid w:val="0007008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aliases w:val="IVAO Citazione intensa Carattere"/>
    <w:basedOn w:val="Carpredefinitoparagrafo"/>
    <w:link w:val="Citazioneintensa"/>
    <w:uiPriority w:val="30"/>
    <w:rsid w:val="0007008E"/>
    <w:rPr>
      <w:rFonts w:ascii="Poppins" w:hAnsi="Poppins"/>
      <w:i/>
      <w:iCs/>
      <w:color w:val="4472C4" w:themeColor="accent1"/>
      <w:sz w:val="24"/>
    </w:rPr>
  </w:style>
  <w:style w:type="paragraph" w:customStyle="1" w:styleId="HeaderTabellaIVAO">
    <w:name w:val="Header Tabella IVAO"/>
    <w:basedOn w:val="Normale"/>
    <w:link w:val="HeaderTabellaIVAOCarattere"/>
    <w:autoRedefine/>
    <w:uiPriority w:val="29"/>
    <w:qFormat/>
    <w:rsid w:val="00DA6E3B"/>
    <w:pPr>
      <w:spacing w:before="120" w:after="120" w:line="240" w:lineRule="auto"/>
      <w:jc w:val="center"/>
    </w:pPr>
    <w:rPr>
      <w:rFonts w:ascii="Nunito Sans Black" w:hAnsi="Nunito Sans Black"/>
      <w:iCs/>
      <w:color w:val="FFFFFF" w:themeColor="background1"/>
    </w:rPr>
  </w:style>
  <w:style w:type="character" w:customStyle="1" w:styleId="HeaderTabellaIVAOCarattere">
    <w:name w:val="Header Tabella IVAO Carattere"/>
    <w:basedOn w:val="Carpredefinitoparagrafo"/>
    <w:link w:val="HeaderTabellaIVAO"/>
    <w:uiPriority w:val="29"/>
    <w:rsid w:val="008705BD"/>
    <w:rPr>
      <w:rFonts w:ascii="Nunito Sans Black" w:hAnsi="Nunito Sans Black"/>
      <w:iCs/>
      <w:color w:val="FFFFFF" w:themeColor="background1"/>
      <w:sz w:val="24"/>
    </w:rPr>
  </w:style>
  <w:style w:type="paragraph" w:customStyle="1" w:styleId="CentratoNormaleIVAO">
    <w:name w:val="Centrato Normale IVAO"/>
    <w:basedOn w:val="Normale"/>
    <w:link w:val="CentratoNormaleIVAOCarattere"/>
    <w:qFormat/>
    <w:rsid w:val="00741ED8"/>
    <w:pPr>
      <w:jc w:val="center"/>
    </w:pPr>
  </w:style>
  <w:style w:type="character" w:customStyle="1" w:styleId="CentratoNormaleIVAOCarattere">
    <w:name w:val="Centrato Normale IVAO Carattere"/>
    <w:basedOn w:val="Carpredefinitoparagrafo"/>
    <w:link w:val="CentratoNormaleIVAO"/>
    <w:rsid w:val="00741ED8"/>
    <w:rPr>
      <w:rFonts w:ascii="Poppins" w:hAnsi="Poppins"/>
      <w:sz w:val="24"/>
    </w:rPr>
  </w:style>
  <w:style w:type="character" w:customStyle="1" w:styleId="NormaleBold">
    <w:name w:val="Normale Bold"/>
    <w:aliases w:val="Ivao"/>
    <w:basedOn w:val="Carpredefinitoparagrafo"/>
    <w:uiPriority w:val="1"/>
    <w:qFormat/>
    <w:rsid w:val="002B250D"/>
    <w:rPr>
      <w:rFonts w:ascii="Poppins" w:hAnsi="Poppins"/>
      <w:b/>
      <w:bCs/>
    </w:rPr>
  </w:style>
  <w:style w:type="character" w:customStyle="1" w:styleId="NormaleItalic">
    <w:name w:val="Normale Italic"/>
    <w:aliases w:val="IVAO"/>
    <w:basedOn w:val="Carpredefinitoparagrafo"/>
    <w:uiPriority w:val="1"/>
    <w:qFormat/>
    <w:rsid w:val="002B250D"/>
    <w:rPr>
      <w:rFonts w:ascii="Poppins" w:hAnsi="Poppins"/>
      <w:i/>
    </w:rPr>
  </w:style>
  <w:style w:type="character" w:customStyle="1" w:styleId="NormaleItalicBoldIVAO">
    <w:name w:val="Normale Italic Bold IVAO"/>
    <w:basedOn w:val="Carpredefinitoparagrafo"/>
    <w:uiPriority w:val="1"/>
    <w:qFormat/>
    <w:rsid w:val="002B250D"/>
    <w:rPr>
      <w:rFonts w:ascii="Poppins" w:hAnsi="Poppins"/>
      <w:b/>
      <w:i/>
    </w:rPr>
  </w:style>
  <w:style w:type="paragraph" w:styleId="Titolosommario">
    <w:name w:val="TOC Heading"/>
    <w:basedOn w:val="Titolo1"/>
    <w:next w:val="Normale"/>
    <w:uiPriority w:val="39"/>
    <w:unhideWhenUsed/>
    <w:qFormat/>
    <w:locked/>
    <w:rsid w:val="009B0FE2"/>
    <w:pPr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locked/>
    <w:rsid w:val="009B0FE2"/>
    <w:pPr>
      <w:spacing w:after="100"/>
      <w:ind w:left="220"/>
      <w:jc w:val="left"/>
    </w:pPr>
    <w:rPr>
      <w:rFonts w:eastAsiaTheme="minorEastAsia" w:cs="Times New Roman"/>
      <w:sz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locked/>
    <w:rsid w:val="009B0FE2"/>
    <w:pPr>
      <w:tabs>
        <w:tab w:val="right" w:leader="dot" w:pos="9628"/>
      </w:tabs>
      <w:spacing w:before="120" w:after="100"/>
      <w:jc w:val="left"/>
    </w:pPr>
    <w:rPr>
      <w:rFonts w:eastAsiaTheme="minorEastAsia" w:cs="Times New Roman"/>
      <w:b/>
      <w:sz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locked/>
    <w:rsid w:val="009B0FE2"/>
    <w:pPr>
      <w:spacing w:after="100"/>
      <w:ind w:left="440"/>
      <w:jc w:val="left"/>
    </w:pPr>
    <w:rPr>
      <w:rFonts w:eastAsiaTheme="minorEastAsia" w:cs="Times New Roman"/>
      <w:sz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locked/>
    <w:rsid w:val="009B0FE2"/>
    <w:rPr>
      <w:color w:val="0563C1" w:themeColor="hyperlink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locked/>
    <w:rsid w:val="003273EE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Cs w:val="24"/>
      <w:lang w:eastAsia="it-IT"/>
      <w14:ligatures w14:val="standardContextual"/>
    </w:rPr>
  </w:style>
  <w:style w:type="paragraph" w:styleId="Sommario5">
    <w:name w:val="toc 5"/>
    <w:basedOn w:val="Normale"/>
    <w:next w:val="Normale"/>
    <w:autoRedefine/>
    <w:uiPriority w:val="39"/>
    <w:unhideWhenUsed/>
    <w:locked/>
    <w:rsid w:val="003273EE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Cs w:val="24"/>
      <w:lang w:eastAsia="it-IT"/>
      <w14:ligatures w14:val="standardContextual"/>
    </w:rPr>
  </w:style>
  <w:style w:type="paragraph" w:styleId="Sommario6">
    <w:name w:val="toc 6"/>
    <w:basedOn w:val="Normale"/>
    <w:next w:val="Normale"/>
    <w:autoRedefine/>
    <w:uiPriority w:val="39"/>
    <w:unhideWhenUsed/>
    <w:locked/>
    <w:rsid w:val="003273EE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Cs w:val="24"/>
      <w:lang w:eastAsia="it-IT"/>
      <w14:ligatures w14:val="standardContextual"/>
    </w:rPr>
  </w:style>
  <w:style w:type="paragraph" w:styleId="Sommario7">
    <w:name w:val="toc 7"/>
    <w:basedOn w:val="Normale"/>
    <w:next w:val="Normale"/>
    <w:autoRedefine/>
    <w:uiPriority w:val="39"/>
    <w:unhideWhenUsed/>
    <w:locked/>
    <w:rsid w:val="003273EE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Cs w:val="24"/>
      <w:lang w:eastAsia="it-IT"/>
      <w14:ligatures w14:val="standardContextual"/>
    </w:rPr>
  </w:style>
  <w:style w:type="paragraph" w:styleId="Sommario8">
    <w:name w:val="toc 8"/>
    <w:basedOn w:val="Normale"/>
    <w:next w:val="Normale"/>
    <w:autoRedefine/>
    <w:uiPriority w:val="39"/>
    <w:unhideWhenUsed/>
    <w:locked/>
    <w:rsid w:val="003273EE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Cs w:val="24"/>
      <w:lang w:eastAsia="it-IT"/>
      <w14:ligatures w14:val="standardContextual"/>
    </w:rPr>
  </w:style>
  <w:style w:type="paragraph" w:styleId="Sommario9">
    <w:name w:val="toc 9"/>
    <w:basedOn w:val="Normale"/>
    <w:next w:val="Normale"/>
    <w:autoRedefine/>
    <w:uiPriority w:val="39"/>
    <w:unhideWhenUsed/>
    <w:locked/>
    <w:rsid w:val="003273EE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Cs w:val="24"/>
      <w:lang w:eastAsia="it-IT"/>
      <w14:ligatures w14:val="standardContextual"/>
    </w:rPr>
  </w:style>
  <w:style w:type="character" w:styleId="Menzionenonrisolta">
    <w:name w:val="Unresolved Mention"/>
    <w:basedOn w:val="Carpredefinitoparagrafo"/>
    <w:uiPriority w:val="99"/>
    <w:semiHidden/>
    <w:unhideWhenUsed/>
    <w:locked/>
    <w:rsid w:val="00327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edd\Downloads\Ivao_It_Docs_202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6C6F20888D4A46A644CAFB24656D3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4BCBD33-E173-4907-8A10-B825DD320160}"/>
      </w:docPartPr>
      <w:docPartBody>
        <w:p w:rsidR="00855A0E" w:rsidRDefault="00E32A36">
          <w:pPr>
            <w:pStyle w:val="CD6C6F20888D4A46A644CAFB24656D30"/>
          </w:pPr>
          <w:r w:rsidRPr="0014385F">
            <w:rPr>
              <w:rStyle w:val="Testosegnaposto"/>
            </w:rPr>
            <w:t>[Titolo]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 ExtraBold">
    <w:charset w:val="00"/>
    <w:family w:val="auto"/>
    <w:pitch w:val="variable"/>
    <w:sig w:usb0="A00002FF" w:usb1="5000204B" w:usb2="00000000" w:usb3="00000000" w:csb0="00000197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0F"/>
    <w:rsid w:val="000D2478"/>
    <w:rsid w:val="001301A4"/>
    <w:rsid w:val="001472DD"/>
    <w:rsid w:val="00194F67"/>
    <w:rsid w:val="001A714A"/>
    <w:rsid w:val="001E12A6"/>
    <w:rsid w:val="0023097A"/>
    <w:rsid w:val="0025545A"/>
    <w:rsid w:val="00303703"/>
    <w:rsid w:val="00343706"/>
    <w:rsid w:val="003E6215"/>
    <w:rsid w:val="00476845"/>
    <w:rsid w:val="00504562"/>
    <w:rsid w:val="00541B9E"/>
    <w:rsid w:val="005D31AE"/>
    <w:rsid w:val="005D6C28"/>
    <w:rsid w:val="00634F85"/>
    <w:rsid w:val="0067120F"/>
    <w:rsid w:val="00683596"/>
    <w:rsid w:val="00684546"/>
    <w:rsid w:val="006C3205"/>
    <w:rsid w:val="00722E4D"/>
    <w:rsid w:val="00760E3A"/>
    <w:rsid w:val="007B1944"/>
    <w:rsid w:val="007C73FF"/>
    <w:rsid w:val="00851DE0"/>
    <w:rsid w:val="00855A0E"/>
    <w:rsid w:val="008803C7"/>
    <w:rsid w:val="008876BA"/>
    <w:rsid w:val="00A6150F"/>
    <w:rsid w:val="00AD0E7E"/>
    <w:rsid w:val="00B11087"/>
    <w:rsid w:val="00B17F27"/>
    <w:rsid w:val="00B36217"/>
    <w:rsid w:val="00CA12A0"/>
    <w:rsid w:val="00CE0988"/>
    <w:rsid w:val="00D23ACA"/>
    <w:rsid w:val="00E31ECD"/>
    <w:rsid w:val="00E32A36"/>
    <w:rsid w:val="00E75974"/>
    <w:rsid w:val="00E93E9A"/>
    <w:rsid w:val="00EA6B6A"/>
    <w:rsid w:val="00ED3595"/>
    <w:rsid w:val="00F214EA"/>
    <w:rsid w:val="00F3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customStyle="1" w:styleId="CD6C6F20888D4A46A644CAFB24656D30">
    <w:name w:val="CD6C6F20888D4A46A644CAFB24656D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E1865-A531-4121-8818-992718C7C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Ivao_It_Docs_2024</Template>
  <TotalTime>1021</TotalTime>
  <Pages>29</Pages>
  <Words>3687</Words>
  <Characters>21021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IPI MILANO ACC</vt:lpstr>
    </vt:vector>
  </TitlesOfParts>
  <Company/>
  <LinksUpToDate>false</LinksUpToDate>
  <CharactersWithSpaces>24659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IPI MILANO ACC</dc:title>
  <dc:subject/>
  <dc:creator>Federico Sottoriva</dc:creator>
  <cp:keywords/>
  <dc:description/>
  <cp:lastModifiedBy>Nicola Altafini</cp:lastModifiedBy>
  <cp:revision>5</cp:revision>
  <dcterms:created xsi:type="dcterms:W3CDTF">2025-10-17T09:26:00Z</dcterms:created>
  <dcterms:modified xsi:type="dcterms:W3CDTF">2026-05-28T15:35:00Z</dcterms:modified>
  <cp:contentStatus>0.0.1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ero documento">
    <vt:lpwstr>1231321321321</vt:lpwstr>
  </property>
</Properties>
</file>